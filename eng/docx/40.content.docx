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The book of the genealogy of Jesus Christ, the son of David, the son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became the father of Isaac. Isaac became the father of Jacob. Jacob became the father of Judah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became the father of Perez and Zerah by Tamar. Perez became the father of Hezron. Hezron became the father of Ram.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Ram became the father of Amminadab. Amminadab became the father of Nahshon. Nahshon became the father of Salmon.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Salmon became the father of Boaz by Rahab. Boaz became the father of Obed by Ruth. Obed became the father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Jesse became the father of King David. David the king became the father of Solomon by her who had been Uriah’s wife.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became the father of Rehoboam. Rehoboam became the father of Abijah. Abijah became the father of Asa.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became the father of Jehoshaphat. Jehoshaphat became the father of Joram. Joram became the father of Uzziah.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Uzziah became the father of Jotham. Jotham became the father of Ahaz. Ahaz became the father of Hezekiah.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Hezekiah became the father of Manasseh. Manasseh became the father of Amon. Amon became the father of Josiah.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Josiah became the father of Jechoniah and his brothers at the time of the exile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 exile to Babylon, Jechoniah became the father of Shealtiel. Shealtiel became the father of Zerubbabel.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Zerubbabel became the father of Abiud. Abiud became the father of Eliakim. Eliakim became the father of Azor.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Azor became the father of Zadok. Zadok became the father of Achim. Achim became the father of Eliud.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Eliud became the father of Eleazar. Eleazar became the father of Matthan. Matthan became the father of Jacob.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became the father of Joseph, the husband of Mary, from whom was born Jesus, who is called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all the generations from Abraham to David are fourteen generations; from David to the exile to Babylon fourteen generations; and from the carrying away to Babylon to the Christ, fourteen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birth of Jesus Christ was like this: After his mother, Mary, was engaged to Joseph, before they came together, she was found pregnant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Joseph, her husband, being a righteous man, and not willing to make her a public example, intended to put her away secretly.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he thought about these things, behold, an angel of the Lord appeared to him in a dream, saying, “Joseph, son of David, don’t be afraid to take to yourself Mary as your wife, for that which is conceived in her is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shall give birth to a son. You shall name him Jesus, for it is he who shall save his people from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all this has happened that it might be fulfilled which was spoken by the Lord through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the virgin shall be with child, and shall give birth to a son. They shall call his name Immanuel,” which is, being interpreted, “God with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Joseph arose from his sleep, and did as the angel of the Lord commanded him, and took his wife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didn’t know her sexually until she had given birth to her firstborn son. He named him Jesus.</w:t>
      </w:r>
      <w:r>
        <w:rPr>
          <w:lang w:val="en_US" w:bidi="en_US"/>
        </w:rPr>
      </w:r>
      <w:r>
        <w:rPr>
          <w:lang w:val="en_US" w:bidi="en_US"/>
        </w:rPr>
      </w:r>
    </w:p>
    <w:p>
      <w:pPr/>
      <w:r>
        <w:rPr>
          <w:lang w:val="en_US" w:bidi="en_US"/>
        </w:rPr>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Now when Jesus was born in Bethlehem of Judea in the days of King Herod, behold, wise men from the east came to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“Where is he who is born King of the Jews? For we saw his star in the east, and have come to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King Herod heard it, he was troubled, and all Jerusalem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Gathering together all the chief priests and scribes of the people, he asked them where the Christ would be born.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“In Bethlehem of Judea, for this is written through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Bethlehem, land of Judah, are in no way least among the princes of Judah; for out of you shall come a governor who shall shepherd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Herod secretly called the wise men, and learned from them exactly what time the star appeared.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sent them to Bethlehem, and said, “Go and search diligently for the young child. When you have found him, bring me word, so that I also may come and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having heard the king, went their way; and behold, the star, which they saw in the east, went before them until it came and stood over where the young child was.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saw the star, they rejoiced with exceedingly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came into the house and saw the young child with Mary, his mother, and they fell down and worshiped him. Opening their treasures, they offered to him gifts: gold, frankincense, and myrrh.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Being warned in a dream not to return to Herod, they went back to their own country another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they had departed, behold, an angel of the Lord appeared to Joseph in a dream, saying, “Arise and take the young child and his mother, and flee into Egypt, and stay there until I tell you, for Herod will seek the young child to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arose and took the young child and his mother by night and departed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was there until the death of Herod, that it might be fulfilled which was spoken by the Lord through the prophet, saying, “Out of Egypt I called my 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Herod, when he saw that he was mocked by the wise men, was exceedingly angry, and sent out and killed all the male children who were in Bethlehem and in all the surrounding countryside, from two years old and under, according to the exact time which he had learned from the wise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that which was spoken by Jeremiah the prophet was fulfilled,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voice was heard in Ramah, lamentation, weeping and great mourning, Rachel weeping for her children; she wouldn’t be comforted, because they are no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Herod was dead, behold, an angel of the Lord appeared in a dream to Joseph in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“Arise and take the young child and his mother, and go into the land of Israel, for those who sought the young child’s life are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arose and took the young child and his mother, and came into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he heard that Archelaus was reigning over Judea in the place of his father, Herod, he was afraid to go there. Being warned in a dream, he withdrew into the region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came and lived in a city called Nazareth; that it might be fulfilled which was spoken through the prophets that he will be called a Nazarene.</w:t>
      </w:r>
      <w:r>
        <w:rPr>
          <w:lang w:val="en_US" w:bidi="en_US"/>
        </w:rPr>
      </w:r>
      <w:r>
        <w:rPr>
          <w:lang w:val="en_US" w:bidi="en_US"/>
        </w:rPr>
      </w:r>
    </w:p>
    <w:p>
      <w:pPr/>
      <w:r>
        <w:rPr>
          <w:lang w:val="en_US" w:bidi="en_US"/>
        </w:rPr>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In those days, John the Baptizer came, preaching in the wilderness of Judea,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“Repent, for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he who was spoken of by Isaiah the prophet, saying, “The voice of one crying in the wilderness, make the way of the Lord ready!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John himself wore clothing made of camel’s hair with a leather belt around his waist. His food was locusts and wild honey.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people from Jerusalem, all of Judea, and all the region around the Jordan went out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baptized by him in the Jordan, confessing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he saw many of the Pharisees and Sadducees coming for his baptism, he said to them, “You offspring of vipers, who warned you to flee from the wrath to come?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produce fruit worthy of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think to yourselves, ‘We have Abraham for our father,’ for I tell you that God is able to raise up children to Abraham from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now the ax lies at the root of the trees. Therefore every tree that doesn’t produce good fruit is cut down, and cast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indeed baptize you in water for repentance, but he who comes after me is mightier than I, whose sandals I am not worthy to carry. He will baptize you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winnowing fork is in his hand, and he will thoroughly cleanse his threshing floor. He will gather his wheat into the barn, but the chaff he will burn up with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Jesus came from Galilee to the Jordan to John, to be baptized by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John would have hindered him, saying, “I need to be baptized by you, and you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Jesus, answering, said to him, “Allowit now, for this is the fitting way for us to fulfill all righteousness.” Then he allowed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when he was baptized, went up directly from the water: and behold, the heavens were opened to him. He saw the Spirit of God descending as a dove, and coming on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a voice out of the heavens said, “This is my beloved Son, with whom I am well pleased.”</w:t>
      </w:r>
      <w:r>
        <w:rPr>
          <w:lang w:val="en_US" w:bidi="en_US"/>
        </w:rPr>
      </w:r>
      <w:r>
        <w:rPr>
          <w:lang w:val="en_US" w:bidi="en_US"/>
        </w:rPr>
      </w:r>
    </w:p>
    <w:p>
      <w:pPr/>
      <w:r>
        <w:rPr>
          <w:lang w:val="en_US" w:bidi="en_US"/>
        </w:rPr>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Then Jesus was led up by the Spirit into the wilderness to be tempted by the devil.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fasted forty days and forty nights, he was hungry afterward.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tempter came and said to him, “If you are the Son of God, command that these stones become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answered, “It is written, ‘Man shall not live by bread alone, but by every word that proceeds out of God’s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devil took him into the holy city. He set him on the pinnacle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said to him, “If you are the Son of God, throw yourself down, for it is written, ‘He will command his angels concerning you,’ and, ‘On their hands they will bear you up, so that you don’t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him, “Again, it is written, ‘You shall not test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the devil took him to an exceedingly high mountain, and showed him all the kingdoms of the world and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him, “I will give you all of these things, if you will fall down and worship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Jesus said to him, “Get behind me, Satan! For it is written, ‘You shall worship the Lord your God, and you shall serve him only.’”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devil left him, and behold, angels came and served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Jesus heard that John was delivered up, he withdrew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Leaving Nazareth, he came and lived in Capernaum, which is by the sea, in the region of Zebulun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it might be fulfilled which was spoken through Isaiah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land of Zebulun and the land of Naphtali, toward the sea, beyond the Jordan, Galilee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who sat in darkness saw a great light; to those who sat in the region and shadow of death, to them light has dawned.”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that time, Jesus began to preach, and to say, “Repent! For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Walking by the sea of Galilee, he saw two brothers: Simon, who is called Peter, and Andrew, his brother, casting a net into the sea; for they were fishermen.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them, “Come after me, and I will make you fishers for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immediately left their nets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Going on from there, he saw two other brothers, James the son of Zebedee, and John his brother, in the boat with Zebedee their father, mending their nets. He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immediately left the boat and their father,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went about in all Galilee, teaching in their synagogues, preaching the Good News of the Kingdom, and healing every disease and every sickness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report about him went out into all Syria. They brought to him all who were sick, afflicted with various diseases and torments, possessed with demons, epileptics, and paralytics; and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Great multitudes from Galilee, Decapolis, Jerusalem, Judea, and from beyond the Jordan followed him.</w:t>
      </w:r>
      <w:r>
        <w:rPr>
          <w:lang w:val="en_US" w:bidi="en_US"/>
        </w:rPr>
      </w:r>
      <w:r>
        <w:rPr>
          <w:lang w:val="en_US" w:bidi="en_US"/>
        </w:rPr>
      </w:r>
    </w:p>
    <w:p>
      <w:pPr/>
      <w:r>
        <w:rPr>
          <w:lang w:val="en_US" w:bidi="en_US"/>
        </w:rPr>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Seeing the multitudes, he went up onto the mountain. When he had sat down, his disciples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opened his mouth and taught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are the poor in spirit, for theirs is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are those who mourn, for they shall be comforted.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Blessed are the gentle, for they shall inherit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are those who hunger and thirst for righteousness, for they shall be filled.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are the merciful, for they shall obtain mercy.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are the pure in heart, for they shall see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Blessed are the peacemakers, for they shall be called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Blessed are those who have been persecuted for righteousness’ sake, for theirs is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“Blessed are you when people reproach you, persecute you, and say all kinds of evil against you falsely, for my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Rejoice, and be exceedingly glad, for great is your reward in heaven. For that is how they persecuted the prophets who were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the salt of the earth, but if the salt has lost its flavor, with what will it be salted? It is then good for nothing, but to be cast out and trodden under the feet of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the light of the world. A city located on a hill can’t be hidden.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do you light a lamp and put it under a measuring basket, but on a stand; and it shines to all who are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so, let your light shine before men, that they may see your good works and glorify your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think that I came to destroy the law or the prophets. I didn’t come to destroy, but to fulfill.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most certainly, I tell you, until heaven and earth pass away, not even one smallest letter or one tiny pen stroke shall in any way pass away from the law, until all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whoever shall break one of these least commandments and teach others to do so, shall be called least in the Kingdom of Heaven; but whoever shall do and teach them shall be called great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tell you that unless your righteousness exceeds that of the scribes and Pharisees, there is no way you will enter into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heard that it was said to the ancient ones, ‘You shall not murder;’ and ‘Whoever murders will be in danger of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tell you that everyone who is angry with his brother without a cause will be in danger of the judgment. Whoever says to his brother, ‘Raca!’ will be in danger of the council. Whoever says, ‘You fool!’ will be in danger of the fire of Gehenna.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therefore you are offering your gift at the altar, and there remember that your brother has anything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leaveyour gift there before the altar, and go your way. First be reconciled to your brother, and then come and offer your gift.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Agree with your adversary quickly while you are with him on the way; lest perhaps the prosecutor deliver you to the judge, and the judge deliver you to the officer, and you be cast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Mostcertainly I tell you, you shall by no means get out of there until you have paid the last penny.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have heard that it was said,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 tell you that everyone who gazes at a woman to lust after her has committed adultery with her already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your right eye causes you to stumble, pluck it out and throw it away from you. For it is more profitable for you that one of your members should perish than for your whole body to be cast into Gehenna.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your right hand causes you to stumble, cut it off, and throw it away from you. For it is more profitable for you that one of your members should perish, than for your whole body to be cast into Gehenna.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was also said, ‘Whoever shall put away his wife, let him give her a writing of divorce,’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tell you that whoever puts away his wife, except for the cause of sexual immorality, makes her an adulteress; and whoever marries her when she is put away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“Again you have heard that it was said to the ancient ones, ‘You shall not make false vows, but shall perform to the Lord your vows,’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 tell you, don’t swear at all: neither by heaven, for it is the throne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nor by the earth, for it is the footstool of his feet; nor by Jerusalem, for it is the city of the great King.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Neither shall you swear by your head, for you can’t make one hair white or black.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let your ‘Yes’ be ‘Yes’ and your ‘No’ be ‘No.’ Whatever is more than these is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have heard that it was said, ‘An eye for an eye, and a tooth for a tooth.’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 tell you, don’t resist him who is evil; but whoever strikes you on your right cheek, turn to him the other also.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anyone sues you to take away your coat, let him have your cloak also.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Whoever compels you to go one mile, go with him two.</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Give to him who asks you, and don’t turn away him who desires to borrow from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heard that it was said, ‘You shall love your neighbor and hate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I tell you, love your enemies, bless those who curse you, do good to those who hate you, and pray for those who mistreat you and persecute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that you may be children of your Father who is in heaven. For he makes his sun to rise on the evil and the good, and sends rain on the just and the unjust.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if you love those who love you, what reward do you have? Don’t even the tax collectors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you only greet your friends, what more do you do than others? Don’t even the tax collectors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Therefore you shall be perfect, just as your Father in heaven is perfect.</w:t>
      </w:r>
      <w:r>
        <w:rPr>
          <w:lang w:val="en_US" w:bidi="en_US"/>
        </w:rPr>
      </w:r>
      <w:r>
        <w:rPr>
          <w:lang w:val="en_US" w:bidi="en_US"/>
        </w:rPr>
      </w:r>
    </w:p>
    <w:p>
      <w:pPr/>
      <w:r>
        <w:rPr>
          <w:lang w:val="en_US" w:bidi="en_US"/>
        </w:rPr>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“Be careful that you don’t do your charitable giving before men, to be seen by them, or else you have no reward from your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when you do merciful deeds, don’t sound a trumpet before yourself, as the hypocrites do in the synagogues and in the streets, that they may get glory from men.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you do merciful deeds, don’t let your left hand know what your right hand does,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that your merciful deeds may be in secret, then your Father who sees in secret will reward you openly.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pray, you shall not be as the hypocrites, for they love to stand and pray in the synagogues and in the corners of the streets, that they may be seen by men.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when you pray, enter into your inner room, and having shut your door, pray to your Father who is in secret; and your Father who sees in secret will reward you openly.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praying, don’t use vain repetitions as the Gentiles do; for they think that they will be heard for their much speaking.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don’t be like them, for your Father knows what things you need before you ask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Pray like this: “‘Our Father in heaven, may your name be kept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your Kingdom come. Let your will be done on earth as it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Give us today our daily bread.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Forgiveus our debts, as we also forgive our debtors.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Bring us not into temptation, but deliver us from the evil one. For yours is the Kingdom, the power, and the glory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you forgive men their trespasses, your heavenly Father will also forgive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don’t forgive men their trespasses, neither will your Father forgive your trespasses.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when you fast, don’t be like the hypocrites, with sad faces. For they disfigure their faces that they may be seen by men to be fasting.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when you fast, anoint your head and wash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that you are not seen by men to be fasting, but by your Father who is in secret; and your Father, who sees in secret, will reward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lay up treasures for yourselves on the earth, where moth and rust consume, and where thieves break through and steal;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lay up for yourselves treasures in heaven, where neither moth nor rust consume, and where thieves don’t break through and steal;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where your treasure is, there your heart will be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lamp of the body is the eye. If therefore your eye is sound, your whole body will be full of 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your eye is evil, your whole body will be full of darkness. If therefore the light that is in you is darkness, how great is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one can serve two masters, for either he will hate the one and love the other, or else he will be devoted to one and despise the other. You can’t serve both God and Mammon.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I tell you, don’t be anxious for your life: what you will eat, or what you will drink; nor yet for your body, what you will wear. Isn’t life more than food, and the body more than clothing?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See the birds of the sky, that they don’t sow, neither do they reap, nor gather into barns. Your heavenly Father feeds them. Aren’t you of much more value than they?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“Which of you by being anxious, can add one moment to his lifespan?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Why are you anxious about clothing? Consider the lilies of the field, how they grow. They don’t toil, neither do they spin,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I tell you that even Solomon in all his glory was not dressed like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God so clothes the grass of the field, which today exists and tomorrow is thrown into the oven, won’t he much more clothe you, you of little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don’t be anxious, saying, ‘What will we eat?’, ‘What will we drink?’ or, ‘With what will we be clothed?’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Gentiles seek after all these things; for your heavenly Father knows that you need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seek first God’s Kingdom and his righteousness; and all these things will be given to you as well.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don’t be anxious for tomorrow, for tomorrow will be anxious for itself. Each day’s own evil is sufficient.</w:t>
      </w:r>
      <w:r>
        <w:rPr>
          <w:lang w:val="en_US" w:bidi="en_US"/>
        </w:rPr>
      </w:r>
      <w:r>
        <w:rPr>
          <w:lang w:val="en_US" w:bidi="en_US"/>
        </w:rPr>
      </w:r>
    </w:p>
    <w:p>
      <w:pPr/>
      <w:r>
        <w:rPr>
          <w:lang w:val="en_US" w:bidi="en_US"/>
        </w:rPr>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“Don’tjudge, so that you won’t be judged.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with whatever judgment you judge, you will be judged; and with whatever measure you measure, it will be measured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 you see the speck that is in your brother’s eye, but don’t consider the beam that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how will you tell your brother, ‘Let me remove the speck from your eye,’ and behold, the beam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hypocrite! First remove the beam out of your own eye, and then you can see clearly to remove the speck out of your brother’s eye.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give that which is holy to the dogs, neither throw your pearls before the pigs, lest perhaps they trample them under their feet, and turn and tear you to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“Ask,and it will be given you. Seek, and you will find. Knock, and it will be opened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everyone who asks receives. He who seeks finds. To him who knocks it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who is there among you who, if his son asks him for bread, will give him a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if he asks for a fish, who will give him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you then, being evil, know how to give good gifts to your children, how much more will your Father who is in heaven give good things to those who ask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whatever you desire for men to do to you, you shall also do to them; for this is the law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“Enter in by the narrow gate; for the gate is wide and the way is broad that leads to destruction, and there are many who enter in by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narrow is the gate and the way is restricted that leads to life! There are few who find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“Beware of false prophets, who come to you in sheep’s clothing, but inwardly are ravening wolves.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their fruits you will know them. Do you gather grapes from thorns or figs from thistles?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 so, every good tree produces good fruit, but the corrupt tree produces evil fruit.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good tree can’t produce evil fruit, neither can a corrupt tree produce good fruit.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tree that doesn’t grow good fruit is cut down and thrown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Thereforeby their fruits you will know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“Not everyone who says to me, ‘Lord, Lord,’ will enter into the Kingdom of Heaven, but he who does the will of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Many will tell me in that day, ‘Lord, Lord, didn’t we prophesy in your name, in your name cast out demons, and in your name do many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will tell them, ‘I never knew you. Depart from me, you who work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“Everyone therefore who hears these words of mine and does them, I will liken him to a wise man who built his house on a rock.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rain came down, the floods came, and the winds blew and beat on that house; and it didn’t fall, for it was founded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Everyone who hears these words of mine and doesn’t do them will be like a foolish man who built his house on the sand.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rain came down, the floods came, and the winds blew and beat on that house; and it fell—and its fall was great.”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Jesus had finished saying these things, the multitudes were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he taught them with authority, and not like the scribes.</w:t>
      </w:r>
      <w:r>
        <w:rPr>
          <w:lang w:val="en_US" w:bidi="en_US"/>
        </w:rPr>
      </w:r>
      <w:r>
        <w:rPr>
          <w:lang w:val="en_US" w:bidi="en_US"/>
        </w:rPr>
      </w:r>
    </w:p>
    <w:p>
      <w:pPr/>
      <w:r>
        <w:rPr>
          <w:lang w:val="en_US" w:bidi="en_US"/>
        </w:rPr>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When he came down from the mountain, great multitudes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 leper came to him and worshiped him, saying, “Lord,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stretched out his hand and touched him, saying, “I want to. Be made clean.” Immediately his leprosy was cleansed.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him, “See that you tell nobody; but go, show yourself to the priest, and offer the gift that Moses commanded, as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came into Capernaum, a centurion came to him, asking him for help,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saying, “Lord, my servant lies in the house paralyzed, grievously tormented.”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him, “I will come and heal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centurion answered, “Lord, I’m not worthy for you to come under my roof. Just say the word, and my servant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am also a man under authority, having under myself soldiers. I tell this one, ‘Go,’ and he goes; and tell another, ‘Come,’ and he comes; and tell my servant, ‘Do this,’ and he does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Jesus heard it, he marveled and said to those who followed, “Mostcertainly I tell you, I haven’t found so great a faith, not even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tell you that many will come from the east and the west, and will sit down with Abraham, Isaac, and Jacob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children of the Kingdom will be thrown out into the outer darkness.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Jesus said to the centurion, “Go your way. Let it be done for you as you have believed.” His servant was healed in that hour.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Jesus came into Peter’s house, he saw his wife’s mother lying sick with a fever.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touched her hand, and the fever left her. So she got up and served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evening came, they brought to him many possessed with demons. He cast out the spirits with a word, and healed all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it might be fulfilled which was spoken through Isaiah the prophet, saying, “He took our infirmities and bore our diseases.”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when Jesus saw great multitudes around him, he gave the order to depart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scribe came and said to him, “Teacher, I will follow you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said to him, “The foxes have holes and the birds of the sky have nests, but the Son of Man has nowhere to lay his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Another of his disciples said to him, “Lord, allow me first to go and bury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said to him, “Follow me, and leave the dead to bury their own dead.”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got into a boat, his disciples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 violent storm came up on the sea, so much that the boat was covered with the waves; but he was asleep.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disciples came to him and woke him up, saying, “Save us, Lord! We are dying!”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them, “Why are you fearful, O you of little faith?” Then he got up, rebuked the wind and the sea, and there was a great calm.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marveled, saying, “What kind of man is this, that even the wind and the sea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came to the other side, into the country of the Gergesenes, two people possessed by demons met him there, coming out of the tombs, exceedingly fierce, so that nobody could pass that way.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they cried out, saying, “What do we have to do with you, Jesus, Son of God? Have you come here to torment us before the time?”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there was a herd of many pigs feeding far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demons begged him, saying, “If you cast us out, permit us to go away into the herd of pigs.”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to them, “Go!” They came out and went into the herd of pigs; and behold, the whole herd of pigs rushed down the cliff into the sea and died in the water.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fed them fled and went away into the city and told everything, including what happened to those who were possessed with demons.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Behold, all the city came out to meet Jesus. When they saw him, they begged that he would depart from their borders.</w:t>
      </w:r>
      <w:r>
        <w:rPr>
          <w:lang w:val="en_US" w:bidi="en_US"/>
        </w:rPr>
      </w:r>
      <w:r>
        <w:rPr>
          <w:lang w:val="en_US" w:bidi="en_US"/>
        </w:rPr>
      </w:r>
    </w:p>
    <w:p>
      <w:pPr/>
      <w:r>
        <w:rPr>
          <w:lang w:val="en_US" w:bidi="en_US"/>
        </w:rPr>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He entered into a boat and crossed over, and came into his own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they brought to him a man who was paralyzed, lying on a bed. Jesus, seeing their faith, said to the paralytic, “Son, cheer up! 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some of the scribes said to themselves, “This man blasphemes.”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knowing their thoughts, said, “Why do you think evil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which is easier, to say, ‘Your sins are forgiven;’ or to say, ‘Get up, and walk’?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that you may know that the Son of Man has authority on earth to forgive sins—” (then he said to the paralytic), “Get up, and take up your mat,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arose and departed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when the multitudes saw it, they marveled and glorified God, who had given such authority to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Jesus passed by from there, he saw a man called Matthew sitting at the tax collection office. He said to him, “Followme.” He got up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he sat in the house, behold, many tax collectors and sinners came and sat down with Jesus and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Pharisees saw it, they said to his disciples, “Why does your teacher eat with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Jesus heard it, he said to them, “Those who are healthy have no need for a physician, but those who are sick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go and learn what this means: ‘I desire mercy, and not sacrifice,’ for I came not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John’s disciples came to him, saying, “Why do we and the Pharisees fast often, but your disciples don’t fast?”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said to them, “Can the friends of the bridegroom mourn as long as the bridegroom is with them? But the days will come when the bridegroom will be taken away from them, and then they will fast.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one puts a piece of unshrunk cloth on an old garment; for the patch would tear away from the garment, and a worse hole is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Neither do people put new wine into old wine skins, or else the skins would burst, and the wine be spilled, and the skins ruined. No, they put new wine into fresh wine skins, and both are preserved.”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he told these things to them, behold, a ruler came and worshiped him, saying, “My daughter has just died, but come and lay your hand on her, and she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got up and followed him, as did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a woman who had a discharge of blood for twelve years came behind him, and touched the fringe of his garment;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she said within herself, “If I just touch his garment, I will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turning around and seeing her, said, “Daughter, cheer up! Your faith has made you well.” And the woman was made well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Jesus came into the ruler’s house and saw the flute players and the crowd in noisy disorder,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“Make room, because the girl isn’t dead, but sleeping.” They were ridiculing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the crowd was sent out, he entered in, took her by the hand, and the girl arose.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report of this went out into all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Jesus passed by from there, two blind men followed him, calling out and saying, “Have mercy on us,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had come into the house, the blind men came to him. Jesus said to them, “Do you believe that I am able to do this?” They told him, “Yes,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he touched their eyes, saying, “According to your faith be it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their eyes were opened. Jesus strictly commanded them, saying, “See that no one knows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they went out and spread abroad his fame in all that land.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they went out, behold, a mute man who was demon possessed was brought to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demon was cast out, the mute man spoke. The multitudes marveled, saying, “Nothing like this has ever been seen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Pharisees said, “By the prince of the demons, he casts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went about all the cities and the villages, teaching in their synagogues and preaching the Good News of the Kingdom, and healing every disease and every sickness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when he saw the multitudes, he was moved with compassion for them because they were harassed and scattered, like sheep without a shepherd.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he said to his disciples, “The harvest indeed is plentiful, but the laborers are few.</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Pray therefore that the Lord of the harvest will send out laborers into his harvest.”</w:t>
      </w:r>
      <w:r>
        <w:rPr>
          <w:lang w:val="en_US" w:bidi="en_US"/>
        </w:rPr>
      </w:r>
      <w:r>
        <w:rPr>
          <w:lang w:val="en_US" w:bidi="en_US"/>
        </w:rPr>
      </w:r>
    </w:p>
    <w:p>
      <w:pPr/>
      <w:r>
        <w:rPr>
          <w:lang w:val="en_US" w:bidi="en_US"/>
        </w:rPr>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He called to himself his twelve disciples, and gave them authority over unclean spirits, to cast them out, and to heal every disease and every sickness.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names of the twelve apostles are these. The first, Simon, who is called Peter; Andrew, his brother; James the son of Zebedee; John,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Philip; Bartholomew; Thomas; Matthew the tax collector; James the son of Alphaeus; Lebbaeus, who was also called Thaddaeus;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Simon the Zealot; and Judas Iscariot, who also betrayed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sent these twelve out and commanded them, saying, “Don’t go among the Gentiles, and don’t enter into any city of the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Rather, go to the lost sheep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you go, preach, saying,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Heal the sick, cleanse the lepers, and cast out demons. Freely you received, so freely give.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take any gold, silver, or brass in your money belts.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Takeno bag for your journey, neither two coats, nor sandals, nor staff: for the laborer is worthy of his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Into whatever city or village you enter, find out who in it is worthy, and stay there until you go 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you enter into the household, greet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 household is worthy, let your peace come on it, but if it isn’t worthy, let your peace return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Whoever doesn’t receive you or hear your words, as you go out of that house or that city, shake the dust off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Mostcertainly I tell you, it will be more tolerable for the land of Sodom and Gomorrah in the day of judgment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send you out as sheep among wolves. Therefore be wise as serpents and harmless as doves.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beware of men, for they will deliver you up to councils, and in their synagogues they will scourge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and you will be brought before governors and kings for my sake, for a testimony to them and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they deliver you up, don’t be anxious how or what you will say, for it will be given you in that hour what you will say.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is not you who speak, but the Spirit of your Father who speaks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“Brotherwill deliver up brother to death, and the father his child. Children will rise up against parents and cause them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be hated by all men for my name’s sake,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they persecute you in this city, flee into the next, for most certainly I tell you, you will not have gone through the cities of Israel until the Son of Man has come.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disciple is not above his teacher, nor a servant above his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enough for the disciple that he be like his teacher, and the servant like his lord. If they have called the master of the house Beelzebul, how much more those of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don’t be afraid of them, for there is nothing covered that will not be revealed, or hidden that will not be known.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 I tell you in the darkness, speak in the light; and what you hear whispered in the ear, proclaim on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afraid of those who kill the body, but are not able to kill the soul. Rather, fear him who is able to destroy both soul and body in Gehenna.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“Aren’t two sparrows sold for an assarion coin? Not one of them falls to the ground apart from your Father’s will.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very hairs of your head are all numbered.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don’t be afraid. You are of more value than many sparrows.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Everyone therefore who confesses me before men, I will also confess him before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whoever denies me before men, I will also deny him before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“Don’t think that I came to send peace on the earth. I didn’t come to send peace, but a sword.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came to set a man at odds against his father, and a daughter against her mother, and a daughter-in-law against her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man’s foes will be those of his own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who loves father or mother more than me is not worthy of me; and he who loves son or daughter more than me isn’t worthy of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who doesn’t take his cross and follow after me isn’t worthy of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who seeks his life will lose it; and he who loses his life for my sake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who receives you receives me, and he who receives me receives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who receives a prophet in the name of a prophet will receive a prophet’s reward. He who receives a righteous man in the name of a righteous man will receive a righteous man’s reward.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Whoever gives one of these little ones just a cup of cold water to drink in the name of a disciple, most certainly I tell you, he will in no way lose his reward.”</w:t>
      </w:r>
      <w:r>
        <w:rPr>
          <w:lang w:val="en_US" w:bidi="en_US"/>
        </w:rPr>
      </w:r>
      <w:r>
        <w:rPr>
          <w:lang w:val="en_US" w:bidi="en_US"/>
        </w:rPr>
      </w:r>
    </w:p>
    <w:p>
      <w:pPr/>
      <w:r>
        <w:rPr>
          <w:lang w:val="en_US" w:bidi="en_US"/>
        </w:rPr>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When Jesus had finished directing his twelve disciples, he departed from there to teach and preach in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when John heard in the prison the works of Christ,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to him, “Are you he who comes,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them, “Go and tell John the things which you hear and see: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blind receive their sight, the lame walk, the lepers are cleansed, the deaf hear, the dead are raised up, and the poor have good news preached to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is he who finds no occasion for stumbling in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these went their way, Jesus began to say to the multitudes concerning John, “What did you go out into the wilderness to see? A reed shaken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what did you go out to see? A man in soft clothing? Behold, those who wear soft clothing are in kings’ houses.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why did you go out? To see a prophet? Yes, I tell you, and much more than a prophet.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is he, of whom it is written,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Mostcertainly I tell you, among those who are born of women there has not arisen anyone greater than John the Baptizer; yet he who is least in the Kingdom of Heaven is greater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 days of John the Baptizer until now, the Kingdom of Heaven suffers violence, and the violent take it by force.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prophets and the law prophesied until John.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are willing to receive it, this is Elijah,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to what shall I compare this generation? It is like children sitting in the marketplaces, who call to their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say, ‘We played the flute for you, and you didn’t dance. We mourned for you, and you didn’t lament.’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John came neither eating nor drinking, and they say, ‘He has a demon.’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 of Man came eating and drinking, and they say, ‘Behold, a gluttonous man and a drunkard, a friend of tax collectors and sinners!’ But wisdom is justified by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began to denounce the cities in which most of his mighty works had been done, because they didn’t repent.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“Woe to you, Chorazin! Woe to you, Bethsaida! For if the mighty works had been done in Tyre and Sidon which were done in you, they would have repented long ago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tell you, it will be more tolerable for Tyre and Sidon on the day of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Capernaum, who are exalted to heaven, you will go down to Hades. For if the mighty works had been done in Sodom which were done in you, it would have remained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tell you that it will be more tolerable for the land of Sodom on the day of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At that time, Jesus answered, “I thank you, Father, Lord of heaven and earth, that you hid these things from the wise and understanding, and revealed them to infants.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Yes, Father, for so it was well-pleasing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things have been delivered to me by my Father. No one knows the Son, except the Father; neither does anyone know the Father, except the Son and he to whom the Son desires to reveal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“Come to me, all you who labor and are heavily burdened, and I will give you rest.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my yoke upon you and learn from me, for I am gentle and humble in heart; and you will find rest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my yoke is easy, and my burden is light.”</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At that time, Jesus went on the Sabbath day through the grain fields. His disciples were hungry and began to pluck heads of grain and to 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Pharisees, when they saw it, said to him, “Behold, your disciples do what is not lawful to do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said to them, “Haven’t you read what David did when he was hungry,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entered into God’s house and ate the show bread, which was not lawful for him to eat, nor for those who were with him, but only for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have you not read in the law that on the Sabbath day the priests in the temple profane the Sabbath and are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tell you that one greater than the temple is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you had known what this means, ‘I desire mercy, and not sacrifice,’ you wouldn’t have condemned the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Son of Man is Lord of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departed from there and went into their synagogue.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behold, there was a man with a withered hand. They asked him, “Is it lawful to heal on the Sabbath day?” so that they might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“What man is there among you who has one sheep, and if this one falls into a pit on the Sabbath day, won’t he grab on to it and lift it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how much more value then is a man than a sheep! Therefore it is lawful to do good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told the man, “Stretch out your hand.” He stretched it out; and it was restored whole, just like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Pharisees went out and conspired against him, how they might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perceiving that, withdrew from there. Great multitudes followed him; and he healed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commanded them that they should not make him known,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it might be fulfilled which was spoken through Isaiah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my servant whom I have chosen, my beloved in whom my soul is well pleased. I will put my Spirit on him. He will proclaim justice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not strive, nor shout, neither will anyone hear his voice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won’t break a bruised reed. He won’t quench a smoking flax, until he leads justice to victory.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his name, the nations will hope.”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one possessed by a demon, blind and mute, was brought to him; and he healed him, so that the blind and mute man both spoke and saw.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multitudes were amazed, and said, “Can this be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when the Pharisees heard it, they said, “This man does not cast out demons except by Beelzebul, the prince of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Knowing their thoughts, Jesus said to them, “Every kingdom divided against itself is brought to desolation, and every city or house divided against itself will not 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Satan casts out Satan, he is divided against himself. How then will his kingdom stand?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 by Beelzebul cast out demons, by whom do your children cast them out? Therefore they will be your judges.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I by the Spirit of God cast out demons, then God’s Kingdom has come upon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how can one enter into the house of the strong man and plunder his goods, unless he first bind the strong man? Then he will plunder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who is not with me is against me, and he who doesn’t gather with me, scatters.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tell you, every sin and blasphemy will be forgiven men, but the blasphemy against the Spirit will not be forgiven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Whoever speaks a word against the Son of Man, it will be forgiven him; but whoever speaks against the Holy Spirit, it will not be forgiven him, either in this age, or in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“Either make the tree good and its fruit good, or make the tree corrupt and its fruit corrupt; for the tree is known by its fruit.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offspring of vipers, how can you, being evil, speak good things? For out of the abundance of the heart, the mouth speaks.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good man out of his good treasure brings out good things, and the evil man out of his evil treasure brings out evil things.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tell you that every idle word that men speak, they will give account of it in the day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by your words you will be justified, and by your words you will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certain of the scribes and Pharisees answered, “Teacher, we want to see a sign from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he answered them, “An evil and adulterous generation seeks after a sign, but no sign will be given to it but the sign of Jonah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as Jonah was three days and three nights in the belly of the huge fish, so will the Son of Man be three days and three nights in the heart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men of Nineveh will stand up in the judgment with this generation and will condemn it, for they repented at the preaching of Jonah; and behold, someone greater than Jonah is 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Queen of the South will rise up in the judgment with this generation and will condemn it, for she came from the ends of the earth to hear the wisdom of Solomon; and behold, someone greater than Solomon is here.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“When an unclean spirit has gone out of a man, he passes through waterless places seeking rest, and doesn’t find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he says, ‘I will return into my house from which I came;’ and when he has come back, he finds it empty, swept, and put in order.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goes and takes with himself seven other spirits more evil than he is, and they enter in and dwell there. The last state of that man becomes worse than the first. Even so will it be also to this evil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While he was yet speaking to the multitudes, behold, his mother and his brothers stood outside, seeking to speak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One said to him, “Behold, your mother and your brothers stand outside, seeking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he answered him who spoke to him, “Who is my mother? Who are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stretched out his hand toward his disciples, and said, “Behold,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For whoever does the will of my Father who is in heaven, he is my brother, and sister, and mother.”</w:t>
      </w:r>
      <w:r>
        <w:rPr>
          <w:lang w:val="en_US" w:bidi="en_US"/>
        </w:rPr>
      </w:r>
      <w:r>
        <w:rPr>
          <w:lang w:val="en_US" w:bidi="en_US"/>
        </w:rPr>
      </w:r>
    </w:p>
    <w:p>
      <w:pPr/>
      <w:r>
        <w:rPr>
          <w:lang w:val="en_US" w:bidi="en_US"/>
        </w:rPr>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On that day Jesus went out of the house and sat by the seaside.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Great multitudes gathered to him, so that he entered into a boat and sat; and all the multitude stood on the beach.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spoke to them many things in parables, saying, “Behold, a farmer went out to sow.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he sowed, some seeds fell by the roadside, and the birds came and devoured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Others fell on rocky ground, where they didn’t have much soil, and immediately they sprang up, because they had no depth of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sun had risen, they were scorched. Because they had no root, they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Others fell among thorns. The thorns grew up and choked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Others fell on good soil and yielded fruit: some one hundred times as much, some sixty, and some thirty.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disciples came, and said to him, “Why do you speak to them in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“To you it is given to know the mysteries of the Kingdom of Heaven, but it is not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whoever has, to him will be given, and he will have abundance; but whoever doesn’t have, from him will be taken away even that which he has.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speak to them in parables, because seeing they don’t see, and hearing, they don’t hear, neither do they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them the prophecy of Isaiah is fulfilled, which says, ‘By hearing you will hear, and will in no way understand; Seeing you will see, and will in no way perceive;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people’s heart has grown callous, their ears are dull of hearing, and they have closed their eyes; or else perhaps they might perceive with their eyes, hearwith their ears, understand with their heart, and would turn again, and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blessed are your eyes, for they see; and your ears, for they hear.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most certainly I tell you that many prophets and righteous men desired to see the things which you see, and didn’t see them; and to hear the things which you hear, and didn’t hear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“Hear,then, the parable of the farmer.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anyone hears the word of the Kingdom and doesn’t understand it, the evil one comes and snatches away that which has been sown in his heart. This is what was sown by the roadside.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 was sown on the rocky places, this is he who hears the word and immediately with joy receives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he has no root in himself, but endures for a while. When oppression or persecution arises because of the word, immediately he stumbles.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was sown among the thorns, this is he who hears the word, but the cares of this age and the deceitfulness of riches choke the word, and he becomes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 was sown on the good ground, this is he who hears the word and understands it, who most certainly bears fruit and produces, some one hundred times as much, some sixty, and some thirty.”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set another parable before them, saying, “The Kingdom of Heaven is like a man who sowed good seed in his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while people slept, his enemy came and sowed darnel weeds also among the wheat,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when the blade sprang up and produced grain, then the darnel weeds appeared also.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servants of the householder came and said to him, ‘Sir, didn’t you sow good seed in your field? Where did these darnel weeds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‘An enemy has done this.’ “The servants asked him, ‘Do you want us to go and gather them 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said, ‘No, lest perhaps while you gather up the darnel weeds, you root up the wheat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Let both grow together until the harvest, and in the harvest time I will tell the reapers, “First, gather up the darnel weeds, and bind them in bundles to burn them; but gather the wheat into my barn.”’”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set another parable before them, saying, “The Kingdom of Heaven is like a grain of mustard seed which a man took, and sowed in his field,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which indeed is smaller than all seeds. But when it is grown, it is greater than the herbs and becomes a tree, so that the birds of the air come and lodge in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spoke another parable to them. “The Kingdom of Heaven is like yeast which a woman took and hid in three measures of meal, until it was all leavened.”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spoke all these things in parables to the multitudes; and without a parable, he didn’t speak to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it might be fulfilled which was spoken through the prophet, saying, “I will open my mouth in parables; I will utter things hidden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Jesus sent the multitudes away, and went into the house. His disciples came to him, saying, “Explain to us the parable of the darnel weeds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answered them, “He who sows the good seed is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field is the world, the good seeds are the children of the Kingdom, and the darnel weeds are the children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enemy who sowed them is the devil. The harvest is the end of the age, and the reapers are angels.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therefore the darnel weeds are gathered up and burned with fire; so will it be at the end of this age.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Man will send out his angels, and they will gather out of his Kingdom all things that cause stumbling and those who do iniquity,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will cast them into the furnace of fire.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the righteous will shine like the sun in the Kingdom of their Father.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“Again, the Kingdom of Heaven is like treasure hidden in the field, which a man found and hid. In his joy, he goes and sells all that he has and buys that field.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“Again, the Kingdom of Heaven is like a man who is a merchant seeking fine pearls,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who having found one pearl of great price, he went and sold all that he had and bought it.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“Again, the Kingdom of Heaven is like a dragnet that was cast into the sea and gathered some fish of every kind,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which, when it was filled, fishermen drew up on the beach. They sat down and gathered the good into containers, but the bad they threw away.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So it will be in the end of the world. The angels will come and separate the wicked from among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will cast them into the furnace of fire.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Jesus said to them, “Have you understood all these things?” They answered him, “Yes, Lord.”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said to them, “Therefore every scribe who has been made a disciple in the Kingdom of Heaven is like a man who is a householder, who brings out of his treasure new and old things.”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Jesus had finished these parables, he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Coming into his own country, he taught them in their synagogue, so that they were astonished and said, “Where did this man get this wisdom and these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Isn’t this the carpenter’s son? Isn’t his mother called Mary, and his brothers James, Joses, Simon, and Judas?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Aren’t all of his sisters with us? Where then did this man get all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They were offended by him. But Jesus said to them, “A prophet is not without honor, except in his own country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He didn’t do many mighty works there because of their unbelief.</w:t>
      </w:r>
      <w:r>
        <w:rPr>
          <w:lang w:val="en_US" w:bidi="en_US"/>
        </w:rPr>
      </w:r>
      <w:r>
        <w:rPr>
          <w:lang w:val="en_US" w:bidi="en_US"/>
        </w:rPr>
      </w:r>
    </w:p>
    <w:p>
      <w:pPr/>
      <w:r>
        <w:rPr>
          <w:lang w:val="en_US" w:bidi="en_US"/>
        </w:rPr>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At that time, Herod the tetrarch heard the report concerning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his servants, “This is John the Baptizer. He is risen from the dead. That is why these powers work in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Herod had arrested John, bound him, and put him in prison for the sake of Herodias, his brother Philip’s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John said to him, “It is not lawful for you to have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would have put him to death, he feared the multitude, because they counted him 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Herod’s birthday came, the daughter of Herodias danced among them and pleased Herod.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he promised with an oath to give her whatever she should ask.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being prompted by her mother, said, “Give me here on a platter the head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was grieved, but for the sake of his oaths and of those who sat at the table with him, he commanded it to be given,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sent and beheaded John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head was brought on a platter and given to the young lady; and she brought it to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disciples came, took the body, and buried it. Then they went and told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Jesus heard this, he withdrew from there in a boat to a deserted place apart. When the multitudes heard it, they followed him on foot from the cities.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went out, and he saw a great multitude. He had compassion on them and healed their sick.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evening had come, his disciples came to him, saying, “This place is deserted, and the hour is already late. Send the multitudes away, that they may go into the villages, and buy themselves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Jesus said to them, “They don’t need to go away. You give them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told him, “We only have here five loaves and two fish.”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“Bring them here to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commanded the multitudes to sit down on the grass; and he took the five loaves and the two fish, and looking up to heaven, he blessed, broke and gave the loaves to the disciples; and the disciples gave to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all ate and were filled. They took up twelve baskets full of that which remained left over from the broken pieces.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who ate were about five thousand men, in addition to women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Immediately Jesus made the disciples get into the boat and go ahead of him to the other side, while he sent the multitudes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he had sent the multitudes away, he went up into the mountain by himself to pray. When evening had come, he was there alone.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boat was now in the middle of the sea, distressed by the waves, for the wind was contrary.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fourth watch of the night, Jesus came to them, walking on the sea.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disciples saw him walking on the sea, they were troubled, saying, “It’s a ghost!” and they cried out for fear.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immediately Jesus spoke to them, saying, “Cheerup! It is I! Don’tbe afraid.”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answered him and said, “Lord, if it is you, command me to come to you on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“Come!” Peter stepped down from the boat and walked on the waters to come to Jesus.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he saw that the wind was strong, he was afraid, and beginning to sink, he cried out, saying, “Lord, save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Immediately Jesus stretched out his hand, took hold of him, and said to him, “You of little faith, why did you doubt?”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they got up into the boat, the wind ceased.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were in the boat came and worshiped him, saying, “You are truly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they had crossed over, they came to the land of Gennesaret.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people of that place recognized him, they sent into all that surrounding region and brought to him all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they begged him that they might just touch the fringe of his garment. As many as touched it were made whole.</w:t>
      </w:r>
      <w:r>
        <w:rPr>
          <w:lang w:val="en_US" w:bidi="en_US"/>
        </w:rPr>
      </w:r>
      <w:r>
        <w:rPr>
          <w:lang w:val="en_US" w:bidi="en_US"/>
        </w:rPr>
      </w:r>
    </w:p>
    <w:p>
      <w:pPr/>
      <w:r>
        <w:rPr>
          <w:lang w:val="en_US" w:bidi="en_US"/>
        </w:rPr>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Then Pharisees and scribes came to Jesus from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your disciples disobey the tradition of the elders? For they don’t wash their hands when they eat bread.”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them, “Why do you also disobey the commandment of God because of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God commanded, ‘Honor your father and your mother,’ and, ‘He who speaks evil of father or mother, let him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you say, ‘Whoever may tell his father or his mother, “Whatever help you might otherwise have gotten from me is a gift devoted to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not honor his father or mother.’ You have made the commandment of God void because of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hypocrites! Well did Isaiah prophesy of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people draw near to me with their mouth, and honor me with their lips; but their heart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worship me in vain, teaching as doctrine rules made by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summoned the multitude, and said to them, “Hear,and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which enters into the mouth doesn’t defile the man; but that which proceeds out of the mouth, this defiles the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disciples came and said to him, “Do you know that the Pharisees were offended when they heard this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answered, “Every plant which my heavenly Father didn’t plant will be uprooted.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Leavethem alone. They are blind guides of the blind. If the blind guide the blind, both will fall into a pit.”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Peter answered him, “Explain the parable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Jesus said, “Do you also still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you understand that whatever goes into the mouth passes into the belly and then out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things which proceed out of the mouth come out of the heart, and they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out of the heart come evil thoughts, murders, adulteries, sexual sins, thefts, false testimony, and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things which defile the man; but to eat with unwashed hands doesn’t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went out from there and withdrew into the region of Tyre and Sidon.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 Canaanite woman came out from those borders and cried, saying, “Have mercy on me, Lord, you son of David! My daughter is severely possessed by a demon!”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answered her not a word. His disciples came and begged him, saying, “Send her away; for she cries after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he answered, “I wasn’t sent to anyone but the lost sheep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she came and worshiped him, saying, “Lord, help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he answered, “It is not appropriate to take the children’s bread and throw it to the dogs.”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she said, “Yes, Lord, but even the dogs eat the crumbs which fall from their masters’ table.”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Jesus answered her, “Woman, great is your faith! Be it done to you even as you desire.” And her daughter was healed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departed from there and came near to the sea of Galilee; and he went up on the mountain and sat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Great multitudes came to him, having with them the lame, blind, mute, maimed, and many others, and they put them down at his feet.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that the multitude wondered when they saw the mute speaking, the injured healed, the lame walking, and the blind seeing—and they glorified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summoned his disciples and said, “I have compassion on the multitude, because they have continued with me now three days and have nothing to eat. I don’t want to send them away fasting, or they might faint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disciples said to him, “Where could we get so many loaves in a deserted place as to satisfy so great a multitude?”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“How many loaves do you have?” They said, “Seven, and a few small fish.”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commanded the multitude to sit down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 took the seven loaves and the fish. He gave thanks and broke them, and gave to the disciples, and the disciples to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all ate and were filled. They took up seven baskets full of the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ate were four thousand men, in addition to women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 sent away the multitudes, got into the boat, and came into the borders of Magdala.</w:t>
      </w:r>
      <w:r>
        <w:rPr>
          <w:lang w:val="en_US" w:bidi="en_US"/>
        </w:rPr>
      </w:r>
      <w:r>
        <w:rPr>
          <w:lang w:val="en_US" w:bidi="en_US"/>
        </w:rPr>
      </w:r>
    </w:p>
    <w:p>
      <w:pPr/>
      <w:r>
        <w:rPr>
          <w:lang w:val="en_US" w:bidi="en_US"/>
        </w:rPr>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The Pharisees and Sadducees came, and testing him, asked him to show them a sign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answered them, “When it is evening, you say, ‘It will be fair weather, for the sky is 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morning, ‘It will be foul weather today, for the sky is red and threatening.’ Hypocrites! You know how to discern the appearance of the sky, but you can’t discern the signs of the times!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 evil and adulterous generation seeks after a sign, and there will be no sign given to it, except the sign of the prophet Jonah.” He left them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disciples came to the other side and had forgotten to take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said to them, “Take heed and beware of the yeast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reasoned among themselves, saying, “We brought no bread.”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perceiving it, said, “Why do you reason among yourselves, you of little faith, because you have brought no bread?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you yet perceive or remember the five loaves for the five thousand, and how many baskets you took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the seven loaves for the four thousand, and how many baskets you took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How is it that you don’t perceive that I didn’t speak to you concerning bread? But beware of the yeast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understood that he didn’t tell them to beware of the yeast of bread, but of the teaching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Jesus came into the parts of Caesarea Philippi, he asked his disciples, saying, “Who do men say that I, the Son of Man,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said, “Some say John the Baptizer, some, Elijah, and others, Jeremiah or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“But who do you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Simon Peter answered, “You are the Christ, the Son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him, “Blessed are you, Simon Bar Jonah, for flesh and blood has not revealed this to you, but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also tell you that you are Peter, and on this rock I will build my assembly, and the gates of Hades will not prevail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to you the keys of the Kingdom of Heaven, and whatever you bind on earth will have been bound in heaven; and whatever you release on earth will have been released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commanded the disciples that they should tell no one that he was Jesus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that time, Jesus began to show his disciples that he must go to Jerusalem and suffer many things from the elders, chief priests, and scribes, and be killed, and the third day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Peter took him aside and began to rebuke him, saying, “Far be it from you, Lord! This will never be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turned and said to Peter, “Get behind me, Satan! You are a stumbling block to me, for you are not setting your mind on the things of God, but on the things of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Jesus said to his disciples, “If anyone desires to come after me, let him deny himself,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desires to save his life will lose it, and whoever will lose his life for my sake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what will it profit a man if he gains the whole world and forfeits his life? Or what will a man give in exchange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Son of Man will come in the glory of his Father with his angels, and then he will render to everyone according to his deeds.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Mostcertainly I tell you, there are some standing here who will in no way taste of death until they see the Son of Man coming in his Kingdom.”</w:t>
      </w:r>
      <w:r>
        <w:rPr>
          <w:lang w:val="en_US" w:bidi="en_US"/>
        </w:rPr>
      </w:r>
      <w:r>
        <w:rPr>
          <w:lang w:val="en_US" w:bidi="en_US"/>
        </w:rPr>
      </w:r>
    </w:p>
    <w:p>
      <w:pPr/>
      <w:r>
        <w:rPr>
          <w:lang w:val="en_US" w:bidi="en_US"/>
        </w:rPr>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After six days, Jesus took with him Peter, James, and John his brother, and brought them up into a high mountain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changed before them. His face shone like the sun, and his garments became as white as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Moses and Elijah appeared to them talking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Peter answered and said to Jesus, “Lord, it is good for us to be here. If you want, let’s make three tents here: one for you, one for Moses, and one for Elijah.”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he was still speaking, behold, a bright cloud overshadowed them. Behold, a voice came out of the cloud, saying, “This is my beloved Son, in whom I am well pleased.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disciples heard it, they fell on their faces, and were very afraid.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came and touched them and said, “Get up, and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Lifting up their eyes, they saw no one, except Jesus alone.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were coming down from the mountain, Jesus commanded them, saying, “Don’t tell anyone what you saw, until the Son of Man has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disciples asked him, saying, “Then why do the scribes say that Elijah must come first?”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answered them, “Elijah indeed comes first, and will restore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tell you that Elijah has come already, and they didn’t recognize him, but did to him whatever they wanted to. Even so the Son of Man will also suffer by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disciples understood that he spoke to them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came to the multitude, a man came to him, kneeling down to him and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have mercy on my son, for he is epileptic and suffers grievously; for he often falls into the fire, and often into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 brought him to your disciples, and they could not cure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“Faithlessand perverse generation! How long will I be with you? How long will I bear with you? Bring him here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rebuked the demon, and it went out of him, and the boy was cured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disciples came to Jesus privately, and said, “Why weren’t we able to cast it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them, “Because of your unbelief. For most certainly I tell you, if you have faith as a grain of mustard seed, you will tell this mountain, ‘Move from here to there,’ and it will move; and nothing will be impossible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this kind doesn’t go out except by prayer and fasting.”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they were staying in Galilee, Jesus said to them, “The Son of Man is about to be delivered up into the hands of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will kill him, and the third day he will be raised up.” They were exceedingly sorry.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had come to Capernaum, those who collected the didrachma coins came to Peter, and said, “Doesn’t your teacher pay the didrachma?”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“Yes.” When he came into the house, Jesus anticipated him, saying, “What do you think, Simon? From whom do the kings of the earth receive toll or tribute? From their children, or from strangers?”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Peter said to him, “From strangers.” Jesus said to him, “Therefore the children are exempt.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lest we cause them to stumble, go to the sea, cast a hook, and take up the first fish that comes up. When you have opened its mouth, you will find a stater coin. Take that, and give it to them for me and you.”</w:t>
      </w:r>
      <w:r>
        <w:rPr>
          <w:lang w:val="en_US" w:bidi="en_US"/>
        </w:rPr>
      </w:r>
      <w:r>
        <w:rPr>
          <w:lang w:val="en_US" w:bidi="en_US"/>
        </w:rPr>
      </w:r>
    </w:p>
    <w:p>
      <w:pPr/>
      <w:r>
        <w:rPr>
          <w:lang w:val="en_US" w:bidi="en_US"/>
        </w:rPr>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In that hour the disciples came to Jesus, saying, “Who then is greatest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called a little child to himself, and set him in the middle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“Mostcertainly I tell you, unless you turn and become as little children, you will in no way enter into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therefore humbles himself as this little child is the greatest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receives one such little child in my name receives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whoever causes one of these little ones who believe in me to stumble, it would be better for him if a huge millstone were hung around his neck and that he were sunk in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“Woe to the world because of occasions of stumbling! For it must be that the occasions come, but woe to that person through whom the occasion comes!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your hand or your foot causes you to stumble, cut it off and cast it from you. It is better for you to enter into life maimed or crippled, rather than having two hands or two feet to be cast into the eternal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your eye causes you to stumble, pluck it out and cast it from you. It is better for you to enter into life with one eye, rather than having two eyes to be cast into the Gehenna of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See that you don’t despise one of these little ones, for I tell you that in heaven their angels always see the face of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Son of Man came to save that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do you think? If a man has one hundred sheep, and one of them goes astray, doesn’t he leave the ninety-nine, go to the mountains, and seek that which has gone astray?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he finds it, most certainly I tell you, he rejoices over it more than over the ninety-nine which have not gone astray.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Even so it is not the will of your Father who is in heaven that one of these little ones should perish.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your brother sins against you, go, show him his fault between you and him alone. If he listens to you, you have gained back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doesn’t listen, take one or two more with you, that at the mouth of two or three witnesses every word may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refuses to listen to them, tell it to the assembly. If he refuses to hear the assembly also, let him be to you as a Gentile or a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Mostcertainly I tell you, whatever things you bind on earth will have been bound in heaven, and whatever things you release on earth will have been released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assuredly I tell you, that if two of you will agree on earth concerning anything that they will ask, it will be done for them by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where two or three are gathered together in my name, there I am in the middle of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Peter came and said to him, “Lord, how often shall my brother sin against me, and I forgive him? Until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said to him, “I don’t tell you until seven times, but, until seventy times seven.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the Kingdom of Heaven is like a certain king who wanted to settle accounts with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begun to settle, one was brought to him who owed him ten thousand talents.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because he couldn’t pay, his lord commanded him to be sold, with his wife, his children, and all that he had, and payment to be made.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servant therefore fell down and knelt before him, saying, ‘Lord, have patience with me, and I will repay you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of that servant, being moved with compassion, released him and forgave him the debt.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that servant went out and found one of his fellow servants who owed him one hundred denarii, and he grabbed him and took him by the throat, saying, ‘Pay me what you owe!’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his fellow servant fell down at his feet and begged him, saying, ‘Have patience with me, and I will repay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would not, but went and cast him into prison until he should pay back that which was due.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when his fellow servants saw what was done, they were exceedingly sorry, and came and told their lord all that was done.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his lord called him in and said to him, ‘You wicked servant! I forgave you all that debt because you begged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Shouldn’t you also have had mercy on your fellow servant, even as I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His lord was angry, and delivered him to the tormentors until he should pay all that was due to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my heavenly Father will also do to you, if you don’t each forgive your brother from your hearts for his misdeeds.”</w:t>
      </w:r>
      <w:r>
        <w:rPr>
          <w:lang w:val="en_US" w:bidi="en_US"/>
        </w:rPr>
      </w:r>
      <w:r>
        <w:rPr>
          <w:lang w:val="en_US" w:bidi="en_US"/>
        </w:rPr>
      </w:r>
    </w:p>
    <w:p>
      <w:pPr/>
      <w:r>
        <w:rPr>
          <w:lang w:val="en_US" w:bidi="en_US"/>
        </w:rPr>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When Jesus had finished these words, he departed from Galilee and came into the borders of Judea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Great multitudes followed him, and he healed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Pharisees came to him, testing him and saying, “Is it lawful for a man to divorce his wife for any reason?”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answered, “Haven’t you read that he who made them from the beginning made them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‘For this cause a man shall leave his father and mother, and shall be joined to his wife; and the two shall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they are no more two, but one flesh. What therefore God has joined together, don’t let man tear apart.”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asked him, “Why then did Moses command us to give her a certificate of divorce and divorce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“Moses, because of the hardness of your hearts, allowed you to divorce your wives, but from the beginning it has not been 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that whoever divorces his wife, except for sexual immorality, and marries another, commits adultery; and he who marries her when she is divorced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disciples said to him, “If this is the case of the man with his wife, it is not expedient to marry.”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said to them, “Not all men can receive this saying, but those to whom it is given.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are eunuchs who were born that way from their mother’s womb, and there are eunuchs who were made eunuchs by men; and there are eunuchs who made themselves eunuchs for the Kingdom of Heaven’s sake. He who is able to receive it, let him receive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little children were brought to him that he should lay his hands on them and pray; and the disciples rebuked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Jesus said, “Allowthe little children, and don’t forbid them to come to me; for the Kingdom of Heaven belongs to ones like these.”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laid his hands on them, and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one came to him and said, “Good teacher, what good thing shall I do, that I may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“Why do you call me good? No one is good but one, that is, God. But if you want to enter into life, keep the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“Which ones?” Jesus said, “‘You shall not murder.’ ‘You shall not commit adultery.’ ‘You shall not steal.’ ‘You shall not offer false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‘Honor your father and your mother.’ And,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young man said to him, “All these things I have observed from my youth. What do I still lack?”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to him, “If you want to be perfect, go, sell what you have, and give to the poor, and you will have treasure in heaven; and come,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the young man heard this, he went away sad, for he was one who had great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his disciples, “Most certainlyI say to you, a rich man will enter into the Kingdom of Heaven with difficulty.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Again I tell you, it is easier for a camel to go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disciples heard it, they were exceedingly astonished, saying, “Who then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Looking at them, Jesus said, “With men this is impossible, but with God all things are possible.”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Peter answered, “Behold, we have left everything and followed you. What then will we have?”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said to them, “Mostcertainly I tell you that you who have followed me, in the regeneration when the Son of Man will sit on the throne of his glory, you also will sit on twelve thrones, judging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Everyone who has left houses, or brothers, or sisters, or father, or mother, or wife, or children, or lands, for my name’s sake, will receive one hundred times, and will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many will be last who are first, and first who are last.</w:t>
      </w:r>
      <w:r>
        <w:rPr>
          <w:lang w:val="en_US" w:bidi="en_US"/>
        </w:rPr>
      </w:r>
      <w:r>
        <w:rPr>
          <w:lang w:val="en_US" w:bidi="en_US"/>
        </w:rPr>
      </w:r>
    </w:p>
    <w:p>
      <w:pPr/>
      <w:r>
        <w:rPr>
          <w:lang w:val="en_US" w:bidi="en_US"/>
        </w:rPr>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“For the Kingdom of Heaven is like a man who was the master of a household, who went out early in the morning to hire laborers for his vineyard.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agreed with the laborers for a denarius a day, he sent them into his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went out about the third hour, and saw others standing idle in the marketplace.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‘You also go into the vineyard, and whatever is right I will give you.’ So they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he went out about the sixth and the ninth hour, and did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About the eleventh hour he went out and found others standing idle. He said to them, ‘Why do you stand here all day idle?’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him, ‘Because no one has hired us.’ “He said to them, ‘You also go into the vineyard, and you will receive whatever is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evening had come, the lord of the vineyard said to his manager, ‘Call the laborers and pay them their wages, beginning from the last to the first.’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those who were hired at about the eleventh hour came, they each received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first came, they supposed that they would receive more; and they likewise each received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received it, they murmured against the master of the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‘These last have spent one hour, and you have made them equal to us who have borne the burden of the day and the scorching heat!’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answered one of them, ‘Friend, I am doing you no wrong. Didn’t you agree with me for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Take that which is yours, and go your way. It is my desire to give to this last just as much as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Isn’t it lawful for me to do what I want to with what I own? Or is your eye evil, because I am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last will be first, and the first last. For many are called, but few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Jesus was going up to Jerusalem, he took the twelve disciples aside, and on the way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we are going up to Jerusalem, and the Son of Man will be delivered to the chief priests and scribes, and they will condemn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will hand him over to the Gentiles to mock, to scourge, and to crucify; and the third day he will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mother of the sons of Zebedee came to him with her sons, kneeling and asking a certain thing of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her, “What do you want?” She said to him, “Command that these, my two sons, may sit, one on your right hand and one on your left hand, in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answered, “You don’t know what you are asking. Are you able to drink the cup that I am about to drink, and be baptized with the baptism that I am baptized with?” They said to him, “We are 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“You will indeed drink my cup, and be baptized with the baptism that I am baptized with; but to sit on my right hand and on my left hand is not mine to give, but it is for whom it has been prepared by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ten heard it, they were indignant with the two brothers.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Jesus summoned them, and said, “You know that the rulers of the nations lord it over them, and their great ones exercise authority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shall not be so among you; but whoever desires to become great among you shall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desires to be first among you shall be your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as the Son of Man came not to be served, but to serve, and to give his life as a ransom for many.”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they went out from Jericho, a great multitude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two blind men sitting by the road, when they heard that Jesus was passing by, cried out, “Lord, have mercy on us, you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multitude rebuked them, telling them that they should be quiet, but they cried out even more, “Lord, have mercy on us, you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stood still and called them, and asked, “What do you want me to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told him, “Lord, that our eyes may be opened.”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being moved with compassion, touched their eyes; and immediately their eyes received their sight, and they followed him.</w:t>
      </w:r>
      <w:r>
        <w:rPr>
          <w:lang w:val="en_US" w:bidi="en_US"/>
        </w:rPr>
      </w:r>
      <w:r>
        <w:rPr>
          <w:lang w:val="en_US" w:bidi="en_US"/>
        </w:rPr>
      </w:r>
    </w:p>
    <w:p>
      <w:pPr/>
      <w:r>
        <w:rPr>
          <w:lang w:val="en_US" w:bidi="en_US"/>
        </w:rPr>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When they came near to Jerusalem and came to Bethsphage, to the Mount of Olives, then Jesus sent two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to them, “Go into the village that is opposite you, and immediately you will find a donkey tied, and a colt with her. Untie them and bring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says anything to you, you shall say, ‘The Lord needs them,’ and immediately he will send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this was done that it might be fulfilled which was spoken through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“Tell the daughter of Zion, behold, your King comes to you, humble, and riding on a donkey, on a colt, the foal of a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disciples went and did just as Jesus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brought the donkey and the colt and laid their clothes on them; and he sat on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very great multitude spread their clothes on the road. Others cut branches from the trees and spread them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multitudes who went in front of him, and those who followed, kept shouting, “Hosanna to the son of David! Blessed is he who comes in the name of the Lord! Hosanna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had come into Jerusalem, all the city was stirred up, saying, “Who is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multitudes said, “This is the prophet, Jesus, from Nazareth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entered into the temple of God and drove out all of those who sold and bought in the temple, and overthrew the money changers’ tables and the seats of those who sold the doves.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“It is written, ‘My house shall be called a house of prayer,’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lame and the blind came to him in the temple, and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 chief priests and the scribes saw the wonderful things that he did, and the children who were crying in the temple and saying, “Hosanna to the son of David!” they were indignant,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said to him, “Do you hear what these are saying?” Jesus said to them, “Yes. Did you never read, ‘Out of the mouth of children and nursing babies, you have perfected praise’?”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left them and went out of the city to Bethany, and 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in the morning, as he returned to the city,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Seeing a fig tree by the road, he came to it and found nothing on it but leaves. He said to it, “Let there be no fruit from you forever!” Immediately the fig tree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disciples saw it, they marveled, saying, “How did the fig tree immediately wither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answered them, “Mostcertainly I tell you, if you have faith and don’t doubt, you will not only do what was done to the fig tree, but even if you told this mountain, ‘Be taken up and cast into the sea,’ it would be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things, whatever you ask in prayer, believing, you will receive.”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had come into the temple, the chief priests and the elders of the people came to him as he was teaching, and said, “By what authority do you do these things? Who gave you this authority?”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answered them, “I also will ask you one question, which if you tell me, I likewise will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baptism of John, where was it from? From heaven or from men?” They reasoned with themselves, saying, “If we say, ‘From heaven,’ he will ask us, ‘Why then did you not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we say, ‘From men,’ we fear the multitude, for all hold John 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answered Jesus, and said, “We don’t know.” He also said to them, “Neither will I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what do you think? A man had two sons, and he came to the first, and said, ‘Son, go work today in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answered, ‘I will not,’ but afterward he changed his mind, and went.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came to the second, and said the same thing. He answered, ‘I’m going, sir,’ but he didn’t go.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Which of the two did the will of his father?” They said to him, “The first.” Jesus said to them, “Most certainly I tell you that the tax collectors and the prostitutes are entering into God’s Kingdom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John came to you in the way of righteousness, and you didn’t believe him; but the tax collectors and the prostitutes believed him. When you saw it, you didn’t even repent afterward, that you might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“Hearanother parable. There was a man who was a master of a household who planted a vineyard, set a hedge about it, dug a wine press in it, built a tower, leased it out to farmers, and went into another country.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 season for the fruit came near, he sent his servants to the farmers to receive his fruit.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farmers took his servants, beat one, killed another, and stoned another.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Again, he sent other servants more than the first; and they treated them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afterward he sent to them his son, saying, ‘They will respect my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farmers, when they saw the son, said among themselves, ‘This is the heir. Come, let’s kill him and seize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they took him and threw him out of the vineyard, then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therefore the lord of the vineyard comes, what will he do to those farmers?”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told him, “He will miserably destroy those miserable men, and will lease out the vineyard to other farmers who will give him the fruit in its season.”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said to them, “Did you never read in the Scriptures, ‘The stone which the builders rejected was made the head of the corner. This was from the Lord.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“Therefore I tell you, God’s Kingdom will be taken away from you and will be given to a nation producing its fruit.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falls on this stone will be broken to pieces, but on whomever it will fall, it will scatter him as dust.”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the chief priests and the Pharisees heard his parables, they perceived that he spoke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they sought to seize him, they feared the multitudes, because they considered him to be a prophet.</w:t>
      </w:r>
      <w:r>
        <w:rPr>
          <w:lang w:val="en_US" w:bidi="en_US"/>
        </w:rPr>
      </w:r>
      <w:r>
        <w:rPr>
          <w:lang w:val="en_US" w:bidi="en_US"/>
        </w:rPr>
      </w:r>
    </w:p>
    <w:p>
      <w:pPr/>
      <w:r>
        <w:rPr>
          <w:lang w:val="en_US" w:bidi="en_US"/>
        </w:rPr>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Jesus answered and spoke to them again in parables,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Kingdom of Heaven is like a certain king, who made a wedding feast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sent out his servants to call those who were invited to the wedding feast, but they would not come.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sent out other servants, saying, ‘Tell those who are invited, “Behold, I have prepared my dinner. My cattle and my fatlings are killed, and all things are ready. Come to the wedding feast!”’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made light of it, and went their ways, one to his own farm, another to his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rest grabbed his servants, treated them shamefully, and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heard that, he was angry, and sent his armies, destroyed those murderers, and burned their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his servants, ‘The wedding is ready, but those who were invited weren’t worthy.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therefore to the intersections of the highways, and as many as you may find, invite to the wedding feast.’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servants went out into the highways and gathered together as many as they found, both bad and good. The wedding was filled with guests.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the king came in to see the guests, he saw there a man who didn’t have on wedding clothing,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said to him, ‘Friend, how did you come in here not wearing wedding clothing?’ He was speechless.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king said to the servants, ‘Bind him hand and foot, take him away, and throw him into the outer darkness. That is where the weeping and grinding of teeth will 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many are called, but few chosen.”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Pharisees went and took counsel how they might entrap him in his talk.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sent their disciples to him, along with the Herodians, saying, “Teacher, we know that you are honest, and teach the way of God in truth, no matter whom you teach; for you aren’t partial to anyone.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Tell us therefore, what do you think? Is it lawful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Jesus perceived their wickedness, and said, “Why do you test me, you hypocrites?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Show me the tax money.” They brought to him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asked them, “Whose is this image and inscription?”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him, “Caesar’s.” Then he said to them, “Give therefore to Caesar the things that are Caesar’s, and to God the things that are God’s.”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heard it, they marveled, and left him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that day Sadducees (those who say that there is no resurrection) came to him. They asked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“Teacher, Moses said, ‘If a man dies, having no children, his brother shall marry his wife and raise up offspring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 were with us seven brothers. The first married and died, and having no offspring left his wife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way, the second also, and the third, to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them all, the woman died.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resurrection therefore, whose wife will she be of the seven? For they all had 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Jesus answered them, “You are mistaken, not knowing the Scriptures, nor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in the resurrection they neither marry nor are given in marriage, but are like God’s angels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concerning the resurrection of the dead, haven’t you read that which was spoken to you by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am the God of Abraham, and the God of Isaac, and the God of Jacob’? God is not the God of the dead, but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multitudes heard it, they were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Pharisees, when they heard that he had silenced the Sadducees, gathered themselves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One of them, a lawyer, asked him a question, testing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“Teacher, which is the greatest commandment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said to him, “‘You shall love the Lord your God with all your heart, with all your soul, and with all your mind.’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This is the first and great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 second likewise is this,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whole law and the prophets depend on these two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while the Pharisees were gathered together, Jesus asked them a question,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“What do you think of the Christ? Whose son is he?” They said to him, “Of David.”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said to them, “How then does David in the Spirit call him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Lord said to my Lord, sit on my right hand, until I make your enemies a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“If then David calls him Lord, how is he his 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No one was able to answer him a word, neither did any man dare ask him any more questions from that day forward.</w:t>
      </w:r>
      <w:r>
        <w:rPr>
          <w:lang w:val="en_US" w:bidi="en_US"/>
        </w:rPr>
      </w:r>
      <w:r>
        <w:rPr>
          <w:lang w:val="en_US" w:bidi="en_US"/>
        </w:rPr>
      </w:r>
    </w:p>
    <w:p>
      <w:pPr/>
      <w:r>
        <w:rPr>
          <w:lang w:val="en_US" w:bidi="en_US"/>
        </w:rPr>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Then Jesus spoke to the multitudes and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“The scribes and the Pharisees sit on Moses’ seat.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things therefore whatever they tell you to observe, observe and do, but don’t do their works; for they say, and don’t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they bind heavy burdens that are grievous to be borne, and lay them on men’s shoulders; but they themselves will not lift a finger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do all their works to be seen by men. They make their phylacteries broadand enlarge the fringes of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love the place of honor at feasts, the best seats in the synagogues,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salutations in the marketplaces, and to be called ‘Rabbi, Rabbi’ by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are not to be called ‘Rabbi’, for one is your teacher, the Christ, and all of you are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Call no man on the earth your father, for one is your Father, he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Neither be called masters, for one is your master,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who is greatest among you will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Whoever exalts himself will be humbled, and whoever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you, scribes and Pharisees, hypocrites! For you devour widows’ houses, and as a pretense you make long prayers. Therefore you will receive greater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woe to you, scribes and Pharisees, hypocrites! Because you shut up the Kingdom of Heaven against men; for you don’t enter in yourselves, neither do you allow those who are entering in to enter.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you, scribes and Pharisees, hypocrites! For you travel around by sea and land to make one proselyte; and when he becomes one, you make him twice as much a son of Gehenna as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“Woe to you, you blind guides, who say, ‘Whoever swears by the temple, it is nothing; but whoever swears by the gold of the temple, he is obligated.’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blind fools! For which is greater, the gold or the temple that sanctifies the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‘Whoever swears by the altar, it is nothing; but whoever swears by the gift that is on it, he is obligated.’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blind fools! For which is greater, the gift, or the altar that sanctifies the gift?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therefore who swears by the altar, swears by it and by everything on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swears by the temple, swears by it and by him who has been living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who swears by heaven, swears by the throne of God and by him who sits on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“Woe to you, scribes and Pharisees, hypocrites! For you tithe mint, dill, and cumin, and have left undone the weightier matters of the law: justice, mercy, and faith. But you ought to have done these, and not to have left the other undone.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blind guides, who strain out a gnat, and swallow a camel!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“Woe to you, scribes and Pharisees, hypocrites! For you clean the outside of the cup and of the platter, but within they are full of extortion and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blind Pharisee, first clean the inside of the cup and of the platter, that its outside may become clean also.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“Woe to you, scribes and Pharisees, hypocrites! For you are like whitened tombs, which outwardly appear beautiful, but inwardly are full of dead men’s bones and of all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so you also outwardly appear righteous to men, but inwardly you are full of hypocrisy and iniquity.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“Woe to you, scribes and Pharisees, hypocrites! For you build the tombs of the prophets and decorate the tombs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say, ‘If we had lived in the days of our fathers, we wouldn’t have been partakers with them in the blood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you testify to yourselves that you are children of those who killed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Fill up, then, the measure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serpents, you offspring of vipers, how will you escape the judgment of Gehenna?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behold, I send to you prophets, wise men, and scribes. Some of them you will kill and crucify; and some of them you will scourge in your synagogues and persecute from city to city,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on you may come all the righteous blood shed on the earth, from the blood of righteous Abel to the blood of Zachariah son of Barachiah, whom you killed between the sanctuary and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Mostcertainly I tell you, all these things will come upon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“Jerusalem, Jerusalem, who kills the prophets and stones those who are sent to her! How often I would have gathered your children together, even as a hen gathers her chicks under her wings, and you would not!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your house is left to you desolate.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I tell you, you will not see me from now on, until you say, ‘Blessed is he who comes in the name of the Lord!’”</w:t>
      </w:r>
      <w:r>
        <w:rPr>
          <w:lang w:val="en_US" w:bidi="en_US"/>
        </w:rPr>
      </w:r>
      <w:r>
        <w:rPr>
          <w:lang w:val="en_US" w:bidi="en_US"/>
        </w:rPr>
      </w:r>
    </w:p>
    <w:p>
      <w:pPr/>
      <w:r>
        <w:rPr>
          <w:lang w:val="en_US" w:bidi="en_US"/>
        </w:rPr>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Jesus went out from the temple, and was going on his way. His disciples came to him to show him the buildings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answered them, “You see all of these things, don’t you? Most certainly I tell you, there will not be left here one stone on another, that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sat on the Mount of Olives, the disciples came to him privately, saying, “Tell us, when will these things be? What is the sign of your coming, and of the end of the age?”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them, “Be careful that no one leads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many will come in my name, saying, ‘I am the Christ,’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hear of wars and rumors of wars. See that you aren’t troubled, for all this must happen, but the end is not yet.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nation will rise against nation, and kingdom against kingdom; and there will be famines, plagues, and earthquakes in various places.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all these things are the beginning of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will deliver you up to oppression and will kill you. You will be hated by all of the nations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many will stumble, and will deliver up one another, and will hate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Many false prophets will arise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iniquity will be multiplied, the love of many will grow cold.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Good News of the Kingdom will be preached in the whole world for a testimony to all the nations, and then the end will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therefore, you see the abomination of desolation, which was spoken of through Daniel the prophet, standing in the holy place (let the reader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let those who are in Judea flee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Lethim who is on the housetop not go down to take out the things that are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him who is in the field not return back to get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woe to those who are with child and to nursing mothers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Pray that your flight will not be in the winter nor on a Sabbath,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then there will be great suffering, such as has not been from the beginning of the world until now, no, nor ever will be.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Unless those days had been shortened, no flesh would have been saved. But for the sake of the chosen ones, those days will be shortened.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if any man tells you, ‘Behold, here is the Christ!’ or, ‘There!’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false christs and false prophets will arise, and they will show great signs and wonders, so as to lead astray, if possible, even the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I have told you beforehand.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therefore they tell you, ‘Behold, he is in the wilderness,’ don’t go out; or ‘Behold, he is in the inner rooms,’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as the lightning flashes from the east, and is seen even to the west,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wherever the carcass is, that is where the vultures gather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immediately after the suffering of those days, the sun will be darkened, the moon will not give its light, the stars will fall from the sky, and the powers of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then the sign of the Son of Man will appear in the sky. Then all the tribes of the earth will mourn, and they will see the Son of Man coming on the clouds of the sky with power and great glory.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will send out his angels with a great sound of a trumpet, and they will gather together his chosen ones from the four winds, from one end of the sky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from the fig tree learn this parable: When its branch has now become tender and produces its leaves, you know that the summer is near.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so you also, when you see all these things, know that he is near, even at the doors.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Mostcertainly I tell you, this generation will not pass away until all these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Heaven and earth will pass away, but my words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no one knows of that day and hour, not even the angels of heaven, but my Father only.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the days of Noah were,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as in those days which were before the flood they were eating and drinking, marrying and giving in marriage, until the day that Noah entered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didn’t know until the flood came and took them all away,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two men will be in the field: one will be taken and one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Two women will be grinding at the mill: one will be taken and one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Watch therefore, for you don’t know in what hour your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know this, that if the master of the house had known in what watch of the night the thief was coming, he would have watched, and would not have allowed his house to be broken into.</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Therefore also be ready, for in an hour that you don’t expect, the Son of Man will come.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“Who then is the faithful and wise servant, whom his lord has set over his household, to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Blessed is that servant whom his lord finds doing so when he comes.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Mostcertainly I tell you that he will set him over all that he has.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if that evil servant should say in his heart, ‘My lord is delaying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begins to beat his fellow servants, and eat and drink with the drunkards,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lord of that servant will come in a day when he doesn’t expect it and in an hour when he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will cut him in pieces and appoint his portion with the hypocrites. That is where the weeping and grinding of teeth will be.</w:t>
      </w:r>
      <w:r>
        <w:rPr>
          <w:lang w:val="en_US" w:bidi="en_US"/>
        </w:rPr>
      </w:r>
      <w:r>
        <w:rPr>
          <w:lang w:val="en_US" w:bidi="en_US"/>
        </w:rPr>
      </w:r>
    </w:p>
    <w:p>
      <w:pPr/>
      <w:r>
        <w:rPr>
          <w:lang w:val="en_US" w:bidi="en_US"/>
        </w:rPr>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“Then the Kingdom of Heaven will be like ten virgins who took their lamps and went out to meet the bridegroom.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Five of them were foolish, and five were wise.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were foolish, when they took their lamps, took no oil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wise took oil in their vessels with their lamps.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while the bridegroom delayed, they all slumbered and slept.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at midnight there was a cry, ‘Behold! The bridegroom is coming! Come out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all those virgins arose, and trimmed their lamps.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foolish said to the wise, ‘Give us some of your oil, for our lamps are going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wise answered, saying, ‘What if there isn’t enough for us and you? You go rather to those who sell, and buy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While they went away to buy, the bridegroom came, and those who were ready went in with him to the wedding feast, and the door was shut.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Afterward the other virgins also came, saying, ‘Lord, Lord, open to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answered, ‘Most certainly I tell you, I don’t know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Watch therefore, for you don’t know the day nor the hour in which the Son of Man is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it is like a man going into another country, who called his own servants and entrusted his goods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one he gave five talents, to another two, to another one, to each according to his own ability. Then he went on his journey.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Immediatelyhe who received the five talents went and traded with them, and made another five talents.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same way, he also who got the two gained another 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he who received the one talent went away and dug in the earth and hid his lord’s money.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after a long time the lord of those servants came, and settled accounts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received the five talents came and brought another five talents, saying, ‘Lord, you delivered to me five talents. Behold, I have gained another five talents in addition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lord said to him, ‘Well done, good and faithful servant. You have been faithful over a few things, I will set you over many things. Enter into the joy of your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also who got the two talents came and said, ‘Lord, you delivered to me two talents. Behold, I have gained another two talents in addition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lord said to him, ‘Well done, good and faithful servant. You have been faithful over a few things. I will set you over many things. Enter into the joy of your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also who had received the one talent came and said, ‘Lord, I knew you that you are a hard man, reaping where you didn’t sow, and gathering where you didn’t scatter.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was afraid, and went away and hid your talent in the earth. Behold, you have what is yours.’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his lord answered him, ‘You wicked and slothful servant. You knew that I reap where I didn’t sow, and gather where I didn’t scatter.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ought therefore to have deposited my money with the bankers, and at my coming I should have received back my own with interest.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away therefore the talent from him and give it to him who has the ten talents.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to everyone who has will be given, and he will have abundance, but from him who doesn’t have, even that which he has will be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Throw out the unprofitable servant into the outer darkness, where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when the Son of Man comes in his glory, and all the holy angels with him, then he will sit on the throne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Before him all the nations will be gathered, and he will separate them one from another, as a shepherd separates the sheep from the goats.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set the sheep on his right hand, but the goats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King will tell those on his right hand, ‘Come, blessed of my Father, inherit the Kingdom prepared for you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was hungry and you gave me food to eat. I was thirsty and you gave me drink. I was a stranger and you took me 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was naked and you clothed me. I was sick and you visited me. I was in prison and you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the righteous will answer him, saying, ‘Lord, when did we see you hungry and feed you, or thirsty and give you a drink?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did we see you as a stranger and take you in, or naked and clothe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did we see you sick or in prison and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King will answer them, ‘Most certainly I tell you, because you did it to one of the least of these my brothers, you did it to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he will say also to those on the left hand, ‘Depart from me, you cursed, into the eternal fire which is prepared for the devil and his angels;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I was hungry, and you didn’t give me food to eat; I was thirsty, and you gave me no drink;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 was a stranger, and you didn’t take me in; naked, and you didn’t clothe me; sick, and in prison, and you didn’t visit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they will also answer, saying, ‘Lord, when did we see you hungry, or thirsty, or a stranger, or naked, or sick, or in prison, and didn’t help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will answer them, saying, ‘Most certainly I tell you, because you didn’t do it to one of the least of these, you didn’t do it to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These will go away into eternal punishment, but the righteous into eternal life.”</w:t>
      </w:r>
      <w:r>
        <w:rPr>
          <w:lang w:val="en_US" w:bidi="en_US"/>
        </w:rPr>
      </w:r>
      <w:r>
        <w:rPr>
          <w:lang w:val="en_US" w:bidi="en_US"/>
        </w:rPr>
      </w:r>
    </w:p>
    <w:p>
      <w:pPr/>
      <w:r>
        <w:rPr>
          <w:lang w:val="en_US" w:bidi="en_US"/>
        </w:rPr>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When Jesus had finished all these words,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that after two days the Passover is coming, and the Son of Man will be delivered up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chief priests, the scribes, and the elders of the people were gathered together in the court of the high priest, who was called Caiaphas.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took counsel together that they might take Jesus by deceit and kill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said, “Not during the feast, lest a riot occur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when Jesus was in Bethany, in the house of Simon the leper,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woman came to him having an alabaster jar of very expensive ointment, and she poured it on his head as he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when his disciples saw this, they were indignant, saying, “Why this waste?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ointment might have been sold for much and given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However, knowing this, Jesus said to them, “Why do you trouble the woman? She has done a good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you always have the poor with you, but you don’t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in pouring this ointment on my body, she did it to prepare me for burial.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Mostcertainly I tell you, wherever this Good News is preached in the whole world, what this woman has done will also be spoken of as a memorial of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one of the twelve, who was called Judas Iscariot, went to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said, “What are you willing to give me if I deliver him to you?” So they weighed out for him thirty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that time he sought opportunity to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on the first day of unleavened bread, the disciples came to Jesus, saying to him, “Where do you want us to prepare for you to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“Go into the city to a certain person, and tell him, ‘The Teacher says, “My time is at hand. I will keep the Passover at your house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disciples did as Jesus commanded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when evening had come, he was reclining at the table with the twelve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they were eating, he said, “Most certainly I tell you that one of you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were exceedingly sorrowful, and each began to ask him, “It isn’t me, is it,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answered, “He who dipped his hand with me in the dish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 of Man goes even as it is written of him, but woe to that man through whom the Son of Man is betrayed! It would be better for that man if he had not been born.”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Judas, who betrayed him, answered, “It isn’t me, is it, Rabbi?” He said to him, “You said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they were eating, Jesus took bread, gave thanks for it, and broke it. He gave to the disciples and said, “Take, eat; this is my body.”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took the cup, gave thanks, and gave to them, saying, “All of you drink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this is my blood of the new covenant, which is poured out for many for the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tell you that I will not drink of this fruit of the vine from now on, until that day when I drink it anew with you in my Father’s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they had sung a hymn, they went out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Jesus said to them, “All of you will be made to stumble because of me tonight, for it is written, ‘I will strike the shepherd, and the sheep of the flock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after I am raised up, I will go before you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Peter answered him, “Even if all will be made to stumble because of you, I will never be made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him, “Most certainlyI tell you that tonight, before the rooster crows,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Peter said to him, “Even if I must die with you, I will not deny you.” All of the disciples also said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Jesus came with them to a place called Gethsemane, and said to his disciples, “Sit here, while I go there and pray.”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took with him Peter and the two sons of Zebedee, and began to be sorrowful and severely troubled.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Jesus said to them, “My soul is exceedingly sorrowful, even to death. Stay here and watch with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went forward a little, fell on his face, and prayed, saying, “My Father, if it is possible, let this cup pass away from me; nevertheless, not what I desire, but what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came to the disciples and found them sleeping, and said to Peter, “What, couldn’t you watch with me for one hour?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Watch and pray, that you don’t enter into temptation. The spirit indeed is willing, but the flesh is weak.”</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Again, a second time he went away and prayed, saying, “My Father, if this cup can’t pass away from me unless I drink it, your desire be 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came again and found them sleeping, for their eyes were heavy.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left them again, went away, and prayed a third time, saying the same words.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came to his disciples and said to them, “Are you still sleeping and resting? Behold, the hour is at hand, and the Son of Man is betrayed into the hands of sinners.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Arise, let’s be going. Behold, he who betrays 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While he was still speaking, behold, Judas, one of the twelve, came, and with him a great multitude with swords and clubs, from the chief priests and elders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Now he who betrayed him had given them a sign, saying, “Whoever I kiss, he is the one. Seize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Immediately he came to Jesus, and said, “Greetings, Rabbi!”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“Friend, why are you here?” Then they came and laid hands on Jesus, and took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one of those who were with Jesus stretched out his hand and drew his sword, and struck the servant of the high priest, and cut off his ear.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Jesus said to him, “Put your sword back into its place, for all those who take the sword will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Or do you think that I couldn’t ask my Father, and he would even now send me more than twelve legions of angels?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How then would the Scriptures be fulfilled that it must be so?”</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In that hour Jesus said to the multitudes, “Have you come out as against a robber with swords and clubs to seize me? I sat daily in the temple teaching, and you didn’t arrest me.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all this has happened that the Scriptures of the prophets might be fulfilled.” Then all the disciples left him and fled.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Those who had taken Jesus led him away to Caiaphas the high priest, where the scribes and the elders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But Peter followed him from a distance to the court of the high priest, and entered in and sat with the officers, to see the end.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Now the chief priests, the elders, and the whole council sought false testimony against Jesus, that they might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they found none. Even though many false witnesses came forward, they found none. But at last two false witnesses came forward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said, “This man said, ‘I am able to destroy the temple of God, and to build it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high priest stood up and said to him, “Have you no answer? What is this that these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But Jesus stayed silent. The high priest answered him, “I adjure you by the living God that you tell us whether you are the Christ,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Jesus said to him, “You have said so. Nevertheless, I tell you, after this you will see the Son of Man sitting at the right hand of Power, and coming on the clouds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Then the high priest tore his clothing, saying, “He has spoken blasphemy! Why do we need any more witnesses? Behold, now you have heard his blasphemy.</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What do you think?” They answered, “He is worthy of death!”</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Then they spat in his face and beat him with their fists, and some slapped him,</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saying, “Prophesy to us, you Christ! Who hit you?”</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Now Peter was sitting outside in the court, and a maid came to him, saying, “You were also with Jesus, the Galilean!”</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But he denied it before them all, saying, “I don’t know what you are talking about.”</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When he had gone out onto the porch, someone else saw him and said to those who were there, “This man also was with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Again he denied it with an oath, “I don’t know the man.”</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After a little while those who stood by came and said to Peter, “Surely you are also one of them, for your speech makes you known.”</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Then he began to curse and to swear, “I don’t know the man!” Immediately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Peter remembered the word which Jesus had said to him, “Before the rooster crows, you will deny me three times.” Then he went out and wept bitterly.</w:t>
      </w:r>
      <w:r>
        <w:rPr>
          <w:lang w:val="en_US" w:bidi="en_US"/>
        </w:rPr>
      </w:r>
      <w:r>
        <w:rPr>
          <w:lang w:val="en_US" w:bidi="en_US"/>
        </w:rPr>
      </w:r>
    </w:p>
    <w:p>
      <w:pPr/>
      <w:r>
        <w:rPr>
          <w:lang w:val="en_US" w:bidi="en_US"/>
        </w:rPr>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Now when morning had come, all the chief priests and the elders of the people took counsel against Jesus to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bound him, led him away, and delivered him up to Pontius Pilate,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Judas, who betrayed him, when he saw that Jesus was condemned, felt remorse, and brought back the thirty pieces of silver to the chief priests and elders,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saying, “I have sinned in that I betrayed innocent blood.” But they said, “What is that to us? You see to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threw down the pieces of silver in the sanctuary and departed. Then he went away and hanged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chief priests took the pieces of silver and said, “It’s not lawful to put them into the treasury, since it is the price of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took counsel, and bought the potter’s field with them to bury strangers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that field has been called “The Field of Blood”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that which was spoken through Jeremiah the prophet was fulfilled, saying, “They took the thirty pieces of silver, the price of him upon whom a price had been set, whom some of the children of Israel priced,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gave them for the potter’s field, as the Lord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Jesus stood before the governor; and the governor asked him, saying, “Are you the King of the Jews?” Jesus said to him,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was accused by the chief priests and elders, he answered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Pilate said to him, “Don’t you hear how many things they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gave him no answer, not even one word, so that the governor marveled greatly.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at the feast the governor was accustomed to release to the multitude one prisoner whom they desired.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had then a notable prisoner called Barabbas.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therefore they were gathered together, Pilate said to them, “Whom do you want me to release to you? Barabbas, or Jesus who is called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knew that because of envy they had delivered him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he was sitting on the judgment seat, his wife sent to him, saying, “Have nothing to do with that righteous man, for I have suffered many things today in a dream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chief priests and the elders persuaded the multitudes to ask for Barabbas and destroy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governor answered them, “Which of the two do you want me to release to you?” They said, “Barabbas!”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Pilate said to them, “What then shall I do to Jesus who is called Christ?” They all said to him, “Let him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governor said, “Why? What evil has he done?” But they cried out exceedingly, saying, “Let him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when Pilate saw that nothing was being gained, but rather that a disturbance was starting, he took water and washed his hands before the multitude, saying, “I am innocent of the blood of this righteous person. You see to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people answered, “May his blood be on us and on 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he released Barabbas to them, but Jesus he flogged and delivered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governor’s soldiers took Jesus into the Praetorium, and gathered the whole garrison together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stripped him and put a scarlet robe on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braided a crown of thorns and put it on his head, and a reed in his right hand; and they kneeled down before him and mocked him, saying, “Hail,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spat on him, and took the reed and struck him on the head.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mocked him, they took the robe off him, and put his clothes on him, and led him away to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they came out, they found a man of Cyrene, Simon by name, and they compelled him to go with them, that he might carry his cross.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a place called “Golgotha”, that is to say, “The place of a skull,”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gave him sour wine to drink mixed with gall. When he had tasted it, he would not drink.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they had crucified him, they divided his clothing among them, casting lots,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they sat and watched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set up over his head the accusation against him written, “THIS IS JESUS,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there were two robbers crucified with him, one on his right hand and one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passed by blasphemed him, wagging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saying, “You who destroy the temple and build it in three days, save yourself! If you are the Son of God, come down from the cross!”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Likewise the chief priests also mocking with the scribes, the Pharisees, and the elders, said,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saved others, but he can’t save himself. If he is the King of Israel, let him come down from the cross now, and we will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trusts in God. Let God deliver him now, if he wants him; for he said, ‘I am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robbers also who were crucified with him cast on him the same reproach.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Now from the sixth hour there was darkness over all the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About the ninth hour Jesus cried with a loud voice, saying, “Eli, Eli, lima sabachthani?” That is, “My God, my God, why have you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Some of them who stood there, when they heard it, said, “This man is calling Elijah.”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Immediately one of them ran and took a sponge, filled it with vinegar, put it on a reed, and gave him a drink.</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rest said, “Let him be. Let’s see whether Elijah comes to save him.”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cried again with a loud voice, and yielded up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the veil of the temple was torn in two from the top to the bottom. The earth quaked and the rocks were split.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tombs were opened, and many bodies of the saints who had fallen asleep were raised;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coming out of the tombs after his resurrection, they entered into the holy city and appeared to many.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the centurion and those who were with him watching Jesus, when they saw the earthquake and the things that were done, were terrified, saying, “Truly this was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Many women were there watching from afar, who had followed Jesus from Galilee, serving him.</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Among them were Mary Magdalene, Mary the mother of James and Joses, and the mother of the sons of Zebedee.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When evening had come, a rich man from Arimathaea named Joseph, who himself was also Jesus’ disciple, came.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This man went to Pilate and asked for Jesus’ body. Then Pilate commanded the body to be given up.</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Joseph took the body and wrapped it in a clean linen cloth</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laid it in his own new tomb, which he had cut out in the rock. Then he rolled a large stone against the door of the tomb,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Mary Magdalene was there, and the other Mary, sitting opposite the tomb.</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Now on the next day, which was the day after the Preparation Day, the chief priests and the Pharisees were gathered together to Pilate,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saying, “Sir, we remember what that deceiver said while he was still alive: ‘After three days I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Command therefore that the tomb be made secure until the third day, lest perhaps his disciples come at night and steal him away, and tell the people, ‘He is risen from the dead;’ and the last deception will be worse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Pilate said to them, “You have a guard. Go, make it as secure as you can.”</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So they went with the guard and made the tomb secure, sealing the stone.</w:t>
      </w:r>
      <w:r>
        <w:rPr>
          <w:lang w:val="en_US" w:bidi="en_US"/>
        </w:rPr>
      </w:r>
      <w:r>
        <w:rPr>
          <w:lang w:val="en_US" w:bidi="en_US"/>
        </w:rPr>
      </w:r>
    </w:p>
    <w:p>
      <w:pPr/>
      <w:r>
        <w:rPr>
          <w:lang w:val="en_US" w:bidi="en_US"/>
        </w:rPr>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Now after the Sabbath, as it began to dawn on the first day of the week, Mary Magdalene and the other Mary came to see the tomb.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there was a great earthquake, for an angel of the Lord descended from the sky and came and rolled away the stone from the door and sat on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appearance was like lightning, and his clothing white as snow.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fear of him, the guards shook, and became like dead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answered the women, “Don’t be afraid, for I know that you seek Jesus, who has been crucified.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 not here, for he has risen, just like he said. Come, see the place where the Lord was lying.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quickly and tell his disciples, ‘He has risen from the dead, and behold, he goes before you into Galilee; there you will see him.’ Behold, I have told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departed quickly from the tomb with fear and great joy, and ran to bring his disciples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went to tell his disciples, behold, Jesus met them, saying, “Rejoice!” They came and took hold of his feet,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Jesus said to them, “Don’t be afraid. Go tell my brothers that they should go into Galilee, and there they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while they were going, behold, some of the guards came into the city and told the chief priests all the things that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assembled with the elders and had taken counsel, they gave a large amount of silver to the soldiers,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saying, “Say that his disciples came by night and stole him away while we slept.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this comes to the governor’s ears, we will persuade him and make you free of worry.”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took the money and did as they were told. This saying was spread abroad among the Jews, and continues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 eleven disciples went into Galilee, to the mountain where Jesus had sent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saw him, they bowed down to him; but some doubted.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came to them and spoke to them, saying, “All authority has been given to me in heaven and on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 and make disciples of all nations, baptizing them in the name of the Father and of the Son and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teaching them to observe all things that I commanded you. Behold, I am with you always, even to the end of the age.”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