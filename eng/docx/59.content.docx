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1:1</w:t>
      </w:r>
      <w:r>
        <w:rPr>
          <w:lang w:val="en_US" w:bidi="en_US"/>
        </w:rPr>
      </w:r>
    </w:p>
    <w:p>
      <w:pPr/>
      <w:r>
        <w:rPr>
          <w:lang w:val="en_US" w:bidi="en_US"/>
        </w:rPr>
      </w:r>
      <w:r>
        <w:rPr>
          <w:vertAlign w:val="superscript"/>
          <w:lang w:val="en_US" w:bidi="en_US"/>
        </w:rPr>
        <w:t>1</w:t>
      </w:r>
      <w:r>
        <w:rPr>
          <w:lang w:val="en_US" w:bidi="en_US"/>
        </w:rPr>
        <w:t xml:space="preserve"> James, a servant of God and of the Lord Jesus Christ, to the twelve tribes which are in the Dispersion: Greetings.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Count it all joy, my brothers, when you fall into various temptations,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knowing that the testing of your faith produces endurance.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endurance have its perfect work, that you may be perfect and complete, lacking in nothing.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any of you lacks wisdom, let him ask of God, who gives to all liberally and without reproach, and it will be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let him ask in faith, without any doubting, for he who doubts is like a wave of the sea, driven by the wind and tossed.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that man shouldn’t think that he will receive anything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is a double-minded man, unstable in all his ways.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 brother in humble circumstances glory in his high position;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rich, in that he is made humble, because like the flower in the grass, he will pass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sun arises with the scorching wind and withers the grass; and the flower in it falls, and the beauty of its appearance perishes. So the rich man will also fade away in his pursuits.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a person who endures temptation, for when he has been approved, he will receive the crown of life which the Lord promised to those who love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no man say when he is tempted, “I am tempted by God,” for God can’t be tempted by evil, and he himself tempts no one.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each one is tempted when he is drawn away by his own lust and enticed.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lust, when it has conceived, bears sin. The sin, when it is full grown, produces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be deceived, my beloved brothers.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good gift and every perfect gift is from above, coming down from the Father of lights, with whom can be no variation nor turning shadow.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his own will he gave birth to us by the word of truth, that we should be a kind of first fruits of his creatures.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my beloved brothers, let every man be swift to hear, slow to speak, and slow to anger;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anger of man doesn’t produce the righteousness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putting away all filthiness and overflowing of wickedness, receive with humility the implanted word, which is able to save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be doers of the word, and not only hearers, deluding your own selves.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if anyone is a hearer of the word and not a doer, he is like a man looking at his natural face in a mirror;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sees himself, and goes away, and immediately forgets what kind of man he was.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 who looks into the perfect law of freedom and continues, not being a hearer who forgets but a doer of the work, this man will be blessed in what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anyone among you thinks himself to be religious while he doesn’t bridle his tongue, but deceives his heart, this man’s religion is worthless.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Pure religion and undefiled before our God and Father is this: to visit the fatherless and widows in their affliction, and to keep oneself unstained by the world.</w:t>
      </w:r>
      <w:r>
        <w:rPr>
          <w:lang w:val="en_US" w:bidi="en_US"/>
        </w:rPr>
      </w:r>
      <w:r>
        <w:rPr>
          <w:lang w:val="en_US" w:bidi="en_US"/>
        </w:rPr>
      </w:r>
    </w:p>
    <w:p>
      <w:pPr/>
      <w:r>
        <w:rPr>
          <w:lang w:val="en_US" w:bidi="en_US"/>
        </w:rPr>
      </w:r>
    </w:p>
    <w:p>
      <w:pPr>
        <w:pStyle w:val="Heading2"/>
      </w:pPr>
      <w:r>
        <w:rPr>
          <w:lang w:val="en_US" w:bidi="en_US"/>
        </w:rPr>
        <w:t>James 2:1</w:t>
      </w:r>
      <w:r>
        <w:rPr>
          <w:lang w:val="en_US" w:bidi="en_US"/>
        </w:rPr>
      </w:r>
    </w:p>
    <w:p>
      <w:pPr/>
      <w:r>
        <w:rPr>
          <w:lang w:val="en_US" w:bidi="en_US"/>
        </w:rPr>
      </w:r>
      <w:r>
        <w:rPr>
          <w:vertAlign w:val="superscript"/>
          <w:lang w:val="en_US" w:bidi="en_US"/>
        </w:rPr>
        <w:t>1</w:t>
      </w:r>
      <w:r>
        <w:rPr>
          <w:lang w:val="en_US" w:bidi="en_US"/>
        </w:rPr>
        <w:t xml:space="preserve"> My brothers, don’t hold the faith of our glorious Lord Jesus Christ with partiality.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a man with a gold ring, in fine clothing, comes into your synagogue, and a poor man in filthy clothing also comes 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you pay special attention to him who wears the fine clothing and say, “Sit here in a good place;” and you tell the poor man, “Stand there,” or “Sit by my footstool”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haven’t you shown partiality among yourselves, and become judges with evil thoughts?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Listen, my beloved brothers. Didn’t God choose those who are poor in this world to be rich in faith and heirs of the Kingdom which he promised to those who love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you have dishonored the poor man. Don’t the rich oppress you and personally drag you before the courts?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they blaspheme the honorable name by which you are called?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However, if you fulfill the royal law according to the Scripture, “You shall love your neighbor as yourself,” you do well.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you show partiality, you commit sin, being convicted by the law as transgressors.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whoever keeps the whole law, and yet stumbles in one point, he has become guilty of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who said, “Do not commit adultery,” also said, “Do not commit murder.” Now if you do not commit adultery but do murder, you have become a transgressor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speak and so do as men who are to be judged by the law of freedom.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judgment is without mercy to him who has shown no mercy. Mercy triumphs over judgment.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good is it, my brothers, if a man says he has faith, but has no works? Can faith save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if a brother or sister is naked and in lack of daily food,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one of you tells them, “Go in peace. Be warmed and filled;” yet you didn’t give them the things the body needs, what good is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Even so faith, if it has no works, is dead in itself.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a man will say, “You have faith, and I have works.” Show me your faith without works, and I will show you my faith by my works.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believe that God is one. You do well. The demons also believe—and shudder.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do you want to know, vain man, that faith apart from works is dead?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Wasn’t Abraham our father justified by works, in that he offered up Isaac his son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see that faith worked with his works, and by works faith was perfected.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 Scripture was fulfilled which says, “Abraham believed God, and it was accounted to him as righteousness,” and he was called the friend of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see then that by works a man is justified, and not only by faith.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same way, wasn’t Rahab the prostitute also justified by works when she received the messengers and sent them out another way?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as the body apart from the spirit is dead, even so faith apart from works is dead.</w:t>
      </w:r>
      <w:r>
        <w:rPr>
          <w:lang w:val="en_US" w:bidi="en_US"/>
        </w:rPr>
      </w:r>
      <w:r>
        <w:rPr>
          <w:lang w:val="en_US" w:bidi="en_US"/>
        </w:rPr>
      </w:r>
    </w:p>
    <w:p>
      <w:pPr/>
      <w:r>
        <w:rPr>
          <w:lang w:val="en_US" w:bidi="en_US"/>
        </w:rPr>
      </w:r>
    </w:p>
    <w:p>
      <w:pPr>
        <w:pStyle w:val="Heading2"/>
      </w:pPr>
      <w:r>
        <w:rPr>
          <w:lang w:val="en_US" w:bidi="en_US"/>
        </w:rPr>
        <w:t>James 3:1</w:t>
      </w:r>
      <w:r>
        <w:rPr>
          <w:lang w:val="en_US" w:bidi="en_US"/>
        </w:rPr>
      </w:r>
    </w:p>
    <w:p>
      <w:pPr/>
      <w:r>
        <w:rPr>
          <w:lang w:val="en_US" w:bidi="en_US"/>
        </w:rPr>
      </w:r>
      <w:r>
        <w:rPr>
          <w:vertAlign w:val="superscript"/>
          <w:lang w:val="en_US" w:bidi="en_US"/>
        </w:rPr>
        <w:t>1</w:t>
      </w:r>
      <w:r>
        <w:rPr>
          <w:lang w:val="en_US" w:bidi="en_US"/>
        </w:rPr>
        <w:t xml:space="preserve"> Let not many of you be teachers, my brothers, knowing that we will receive heavier judgment.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we all stumble in many things. Anyone who doesn’t stumble in word is a perfect person, able to bridle the whole body also.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Indeed, we put bits into the horses’ mouths so that they may obey us, and we guide their whole body.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ships also, though they are so big and are driven by fierce winds, are yet guided by a very small rudder, wherever the pilot desires.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tongue is also a little member, and boasts great things. See how a small fire can spread to a large forest!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tongue is a fire. The world of iniquity among our members is the tongue, which defiles the whole body, and sets on fire the course of nature, and is set on fire by Gehenna.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every kind of animal, bird, creeping thing, and sea creature is tamed, and has been tamed by mankind;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nobody can tame the tongue. It is a restless evil, full of deadly poison.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 it we bless our God and Father, and with it we curse men who are made in the image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Out of the same mouth comes blessing and cursing. My brothers, these things ought not to be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Does a spring send out from the same opening fresh and bitter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Can a fig tree, my brothers, yield olives, or a vine figs? Thus no spring yields both salt water and fresh water.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is wise and understanding among you? Let him show by his good conduct that his deeds are done in gentleness of wisdom.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if you have bitter jealousy and selfish ambition in your heart, don’t boast and don’t lie against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wisdom is not that which comes down from above, but is earthly, sensual, and demonic.</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where jealousy and selfish ambition are, there is confusion and every evil deed.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wisdom that is from above is first pure, then peaceful, gentle, reasonable, full of mercy and good fruits, without partiality, and without hypocrisy.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fruit of righteousness is sown in peace by those who make peace.</w:t>
      </w:r>
      <w:r>
        <w:rPr>
          <w:lang w:val="en_US" w:bidi="en_US"/>
        </w:rPr>
      </w:r>
      <w:r>
        <w:rPr>
          <w:lang w:val="en_US" w:bidi="en_US"/>
        </w:rPr>
      </w:r>
    </w:p>
    <w:p>
      <w:pPr/>
      <w:r>
        <w:rPr>
          <w:lang w:val="en_US" w:bidi="en_US"/>
        </w:rPr>
      </w:r>
    </w:p>
    <w:p>
      <w:pPr>
        <w:pStyle w:val="Heading2"/>
      </w:pPr>
      <w:r>
        <w:rPr>
          <w:lang w:val="en_US" w:bidi="en_US"/>
        </w:rPr>
        <w:t>James 4:1</w:t>
      </w:r>
      <w:r>
        <w:rPr>
          <w:lang w:val="en_US" w:bidi="en_US"/>
        </w:rPr>
      </w:r>
    </w:p>
    <w:p>
      <w:pPr/>
      <w:r>
        <w:rPr>
          <w:lang w:val="en_US" w:bidi="en_US"/>
        </w:rPr>
      </w:r>
      <w:r>
        <w:rPr>
          <w:vertAlign w:val="superscript"/>
          <w:lang w:val="en_US" w:bidi="en_US"/>
        </w:rPr>
        <w:t>1</w:t>
      </w:r>
      <w:r>
        <w:rPr>
          <w:lang w:val="en_US" w:bidi="en_US"/>
        </w:rPr>
        <w:t xml:space="preserve"> Where do wars and fightings among you come from? Don’t they come from your pleasures that war in your members?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lust, and don’t have. You murder and covet, and can’t obtain. You fight and make war. You don’t have, because you don’t ask.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ask, and don’t receive, because you ask with wrong motives, so that you may spend it on your pleasures.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adulterers and adulteresses, don’t you know that friendship with the world is hostility toward God? Whoever therefore wants to be a friend of the world makes himself an enemy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Or do you think that the Scripture says in vain, “The Spirit who lives in us yearns jealously”?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gives more grace. Therefore it says, “God resists the proud, but gives grace to the humble.”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subject therefore to God. Resist the devil, and he will flee from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Draw near to God, and he will draw near to you. Cleanse your hands, you sinners. Purify your hearts, you double-minded.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Lament, mourn, and weep. Let your laughter be turned to mourning and your joy to gloom.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Humble yourselves in the sight of the Lord, and he will exalt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speak against one another, brothers. He who speaks against a brother and judges his brother, speaks against the law and judges the law. But if you judge the law, you are not a doer of the law but a judge.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Only one is the lawgiver, who is able to save and to destroy. But who are you to judge another?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Come now, you who say, “Today or tomorrow let’s go into this city and spend a year there, trade, and make a profit.”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you don’t know what your life will be like tomorrow. For what is your life? For you are a vapor that appears for a little time and then vanishes away.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ought to say, “If the Lord wills, we will both live, and do this or that.”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now you glory in your boasting. All such boasting is evil.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him therefore who knows to do good and doesn’t do it, to him it is sin.</w:t>
      </w:r>
      <w:r>
        <w:rPr>
          <w:lang w:val="en_US" w:bidi="en_US"/>
        </w:rPr>
      </w:r>
      <w:r>
        <w:rPr>
          <w:lang w:val="en_US" w:bidi="en_US"/>
        </w:rPr>
      </w:r>
    </w:p>
    <w:p>
      <w:pPr/>
      <w:r>
        <w:rPr>
          <w:lang w:val="en_US" w:bidi="en_US"/>
        </w:rPr>
      </w:r>
    </w:p>
    <w:p>
      <w:pPr>
        <w:pStyle w:val="Heading2"/>
      </w:pPr>
      <w:r>
        <w:rPr>
          <w:lang w:val="en_US" w:bidi="en_US"/>
        </w:rPr>
        <w:t>James 5:1</w:t>
      </w:r>
      <w:r>
        <w:rPr>
          <w:lang w:val="en_US" w:bidi="en_US"/>
        </w:rPr>
      </w:r>
    </w:p>
    <w:p>
      <w:pPr/>
      <w:r>
        <w:rPr>
          <w:lang w:val="en_US" w:bidi="en_US"/>
        </w:rPr>
      </w:r>
      <w:r>
        <w:rPr>
          <w:vertAlign w:val="superscript"/>
          <w:lang w:val="en_US" w:bidi="en_US"/>
        </w:rPr>
        <w:t>1</w:t>
      </w:r>
      <w:r>
        <w:rPr>
          <w:lang w:val="en_US" w:bidi="en_US"/>
        </w:rPr>
        <w:t xml:space="preserve"> Come now, you rich, weep and howl for your miseries that are coming on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riches are corrupted and your garments are moth-eaten.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gold and your silver are corroded, and their corrosion will be for a testimony against you and will eat your flesh like fire. You have laid up your treasure in the last days.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the wages of the laborers who mowed your fields, which you have kept back by fraud, cry out; and the cries of those who reaped have entered into the ears of the Lord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lived in luxury on the earth, and taken your pleasure. You have nourished your hearts as in a day of slaughter.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condemned and you have murdered the righteous one. He doesn’t resist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patient therefore, brothers, until the coming of the Lord. Behold, the farmer waits for the precious fruit of the earth, being patient over it, until it receives the early and late rain.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also be patient. Establish your hearts, for the coming of the Lord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grumble, brothers, against one another, so that you won’t be judged. Behold, the judge stands at the door.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Take, brothers, for an example of suffering and of perseverance, the prophets who spoke in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we call them blessed who endured. You have heard of the perseverance of Job and have seen the Lord in the outcome, and how the Lord is full of compassion and mercy.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above all things, my brothers, don’t swear—not by heaven, or by the earth, or by any other oath; but let your “yes” be “yes”, and your “no”, “no”, so that you don’t fall into hypocrisy.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any among you suffering? Let him pray. Is any cheerful? Let him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Is any among you sick? Let him call for the elders of the assembly, and let them pray over him, anointing him with oil in the name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prayer of faith will heal him who is sick, and the Lord will raise him up. If he has committed sins, he will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Confess your sins to one another and pray for one another, that you may be healed. The insistent prayer of a righteous person is powerfully effective.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Elijah was a man with a nature like ours, and he prayed earnestly that it might not rain, and it didn’t rain on the earth for three years and six months.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prayed again, and the sky gave rain, and the earth produced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Brothers, if any among you wanders from the truth and someone turns him back,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let him know that he who turns a sinner from the error of his way will save a soul from death and will cover a multitude of sins.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