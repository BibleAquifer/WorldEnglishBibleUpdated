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 1:1</w:t>
      </w:r>
      <w:r>
        <w:rPr>
          <w:lang w:val="en_US" w:bidi="en_US"/>
        </w:rPr>
      </w:r>
    </w:p>
    <w:p>
      <w:pPr/>
      <w:r>
        <w:rPr>
          <w:lang w:val="en_US" w:bidi="en_US"/>
        </w:rPr>
      </w:r>
      <w:r>
        <w:rPr>
          <w:vertAlign w:val="superscript"/>
          <w:lang w:val="en_US" w:bidi="en_US"/>
        </w:rPr>
        <w:t>1</w:t>
      </w:r>
      <w:r>
        <w:rPr>
          <w:lang w:val="en_US" w:bidi="en_US"/>
        </w:rPr>
        <w:t xml:space="preserve"> Blessed is the man who doesn’t walk in the counsel of the wicked, nor stand on the path of sinners, nor sit in the seat of scoffers;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his delight is in the LORD’s law. On his law he meditates day and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be like a tree planted by the streams of water, that produces its fruit in its season, whose leaf also does not wither. Whatever he does shall prosper.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wicked are not so, but are like the chaff which the wind drives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wicked shall not stand in the judgment, nor sinners in the congregation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knows the way of the righteous, but the way of the wicked shall perish.</w:t>
      </w:r>
      <w:r>
        <w:rPr>
          <w:lang w:val="en_US" w:bidi="en_US"/>
        </w:rPr>
      </w:r>
      <w:r>
        <w:rPr>
          <w:lang w:val="en_US" w:bidi="en_US"/>
        </w:rPr>
      </w:r>
    </w:p>
    <w:p>
      <w:pPr/>
      <w:r>
        <w:rPr>
          <w:lang w:val="en_US" w:bidi="en_US"/>
        </w:rPr>
      </w:r>
    </w:p>
    <w:p>
      <w:pPr>
        <w:pStyle w:val="Heading2"/>
      </w:pPr>
      <w:r>
        <w:rPr>
          <w:lang w:val="en_US" w:bidi="en_US"/>
        </w:rPr>
        <w:t>Psalms 2:1</w:t>
      </w:r>
      <w:r>
        <w:rPr>
          <w:lang w:val="en_US" w:bidi="en_US"/>
        </w:rPr>
      </w:r>
    </w:p>
    <w:p>
      <w:pPr/>
      <w:r>
        <w:rPr>
          <w:lang w:val="en_US" w:bidi="en_US"/>
        </w:rPr>
      </w:r>
      <w:r>
        <w:rPr>
          <w:vertAlign w:val="superscript"/>
          <w:lang w:val="en_US" w:bidi="en_US"/>
        </w:rPr>
        <w:t>1</w:t>
      </w:r>
      <w:r>
        <w:rPr>
          <w:lang w:val="en_US" w:bidi="en_US"/>
        </w:rPr>
        <w:t xml:space="preserve"> Why do the nations rage, and the peoples plot a vain thing?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kings of the earth take a stand, and the rulers take counsel together, against the LORD, and against his Anointed,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“Let’s break their bonds apart, and cast their cords from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sits in the heavens will laugh. The Lord will have them in derision.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will speak to them in his anger, and terrify them in his wrath: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I have set my King on my holy hill of Zion.”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tell of the decree: The LORD said to me, “You are my son. Today I have become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Ask of me, and I will give the nations for your inheritance, the uttermost parts of the earth for your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break them with a rod of iron. You shall dash them in pieces like a potter’s vessel.”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be wise, you kings. Be instructed, you judges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Serve the LORD with fear, and rejoice with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Give sincere homage to the Son, lest he be angry, and you perish on the way, for his wrath will soon be kindled. Blessed are all those who take refuge in him.</w:t>
      </w:r>
      <w:r>
        <w:rPr>
          <w:lang w:val="en_US" w:bidi="en_US"/>
        </w:rPr>
      </w:r>
      <w:r>
        <w:rPr>
          <w:lang w:val="en_US" w:bidi="en_US"/>
        </w:rPr>
      </w:r>
    </w:p>
    <w:p>
      <w:pPr/>
      <w:r>
        <w:rPr>
          <w:lang w:val="en_US" w:bidi="en_US"/>
        </w:rPr>
      </w:r>
    </w:p>
    <w:p>
      <w:pPr>
        <w:pStyle w:val="Heading2"/>
      </w:pPr>
      <w:r>
        <w:rPr>
          <w:lang w:val="en_US" w:bidi="en_US"/>
        </w:rPr>
        <w:t>Psalms 3:1</w:t>
      </w:r>
      <w:r>
        <w:rPr>
          <w:lang w:val="en_US" w:bidi="en_US"/>
        </w:rPr>
      </w:r>
    </w:p>
    <w:p>
      <w:pPr/>
      <w:r>
        <w:rPr>
          <w:lang w:val="en_US" w:bidi="en_US"/>
        </w:rPr>
      </w:r>
      <w:r>
        <w:rPr>
          <w:vertAlign w:val="superscript"/>
          <w:lang w:val="en_US" w:bidi="en_US"/>
        </w:rPr>
        <w:t>1</w:t>
      </w:r>
      <w:r>
        <w:rPr>
          <w:lang w:val="en_US" w:bidi="en_US"/>
        </w:rPr>
        <w:t xml:space="preserve"> A Psalm by David, when he fled from Absalom his son. LORD, how my adversaries have increased! Many are those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there are who say of my soul, “There is no help for him in God.”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LORD, are a shield around me, my glory, and the one who lifts up my head.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cry to the LORD with my voice, and he answers me out of his holy hill.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laid myself down and slept. I awakened, for the LORD sustains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not be afraid of tens of thousands of people who have set themselves against me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Arise, LORD! Save me, my God! For you have struck all of my enemies on the cheek bone. You have broken the teeth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Salvation belongs to the LORD. May your blessing be on your people. Selah.</w:t>
      </w:r>
      <w:r>
        <w:rPr>
          <w:lang w:val="en_US" w:bidi="en_US"/>
        </w:rPr>
      </w:r>
      <w:r>
        <w:rPr>
          <w:lang w:val="en_US" w:bidi="en_US"/>
        </w:rPr>
      </w:r>
    </w:p>
    <w:p>
      <w:pPr/>
      <w:r>
        <w:rPr>
          <w:lang w:val="en_US" w:bidi="en_US"/>
        </w:rPr>
      </w:r>
    </w:p>
    <w:p>
      <w:pPr>
        <w:pStyle w:val="Heading2"/>
      </w:pPr>
      <w:r>
        <w:rPr>
          <w:lang w:val="en_US" w:bidi="en_US"/>
        </w:rPr>
        <w:t>Psalms 4:1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Psalm by David. Answer me when I call, God of my righteousness. Give me relief from my distress. Have mercy on me, and hear my prayer.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sons of men, how long shall my glory be turned into dishonor? Will you love vanity and seek after falsehood?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know that the LORD has set apart for himself him who is godly; The LORD will hear when I call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Stand in awe, and don’t sin. Search your own heart on your bed, and be still.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Offer the sacrifices of righteousness. Put your trust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Many say, “Who will show us any good?” LORD, let the light of your face shine on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 put gladness in my heart, more than when their grain and their new wine are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peace I will both lay myself down and sleep, for you alone, LORD, make me live in safety.</w:t>
      </w:r>
      <w:r>
        <w:rPr>
          <w:lang w:val="en_US" w:bidi="en_US"/>
        </w:rPr>
      </w:r>
      <w:r>
        <w:rPr>
          <w:lang w:val="en_US" w:bidi="en_US"/>
        </w:rPr>
      </w:r>
    </w:p>
    <w:p>
      <w:pPr/>
      <w:r>
        <w:rPr>
          <w:lang w:val="en_US" w:bidi="en_US"/>
        </w:rPr>
      </w:r>
    </w:p>
    <w:p>
      <w:pPr>
        <w:pStyle w:val="Heading2"/>
      </w:pPr>
      <w:r>
        <w:rPr>
          <w:lang w:val="en_US" w:bidi="en_US"/>
        </w:rPr>
        <w:t>Psalms 5:1</w:t>
      </w:r>
      <w:r>
        <w:rPr>
          <w:lang w:val="en_US" w:bidi="en_US"/>
        </w:rPr>
      </w:r>
    </w:p>
    <w:p>
      <w:pPr/>
      <w:r>
        <w:rPr>
          <w:lang w:val="en_US" w:bidi="en_US"/>
        </w:rPr>
      </w:r>
      <w:r>
        <w:rPr>
          <w:vertAlign w:val="superscript"/>
          <w:lang w:val="en_US" w:bidi="en_US"/>
        </w:rPr>
        <w:t>1</w:t>
      </w:r>
      <w:r>
        <w:rPr>
          <w:lang w:val="en_US" w:bidi="en_US"/>
        </w:rPr>
        <w:t xml:space="preserve"> For the Chief Musician, with the flutes. A Psalm by David. Give ear to my words, LORD. Consider my meditation.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Listen to the voice of my cry, my King and my God, for I pray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LORD, in the morning you will hear my voice. In the morning I will lay my requests before you, and will watch expectantly.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are not a God who has pleasure in wickedness. Evil can’t live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arrogant will not stand in your sight. You hate all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will destroy those who speak lies. The LORD abhors the bloodthirsty and deceitful 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 for me, in the abundance of your loving kindness I will come into your house. I will bow toward your holy temple in reverence of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Lead me, LORD, in your righteousness because of my enemies. Make your way straight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there is no faithfulness in their mouth. Their heart is destruction. Their throat is an open tomb. They flatter with their tongue.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Hold them guilty, God. Let them fall by their own counsels. Thrust them out in the multitude of their transgressions, for they have rebelled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let all those who take refuge in you rejoice. Let them always shout for joy, because you defend them. Let them also who love your name be joyful in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will bless the righteous. LORD, you will surround him with favor as with a shield.</w:t>
      </w:r>
      <w:r>
        <w:rPr>
          <w:lang w:val="en_US" w:bidi="en_US"/>
        </w:rPr>
      </w:r>
      <w:r>
        <w:rPr>
          <w:lang w:val="en_US" w:bidi="en_US"/>
        </w:rPr>
      </w:r>
    </w:p>
    <w:p>
      <w:pPr/>
      <w:r>
        <w:rPr>
          <w:lang w:val="en_US" w:bidi="en_US"/>
        </w:rPr>
      </w:r>
    </w:p>
    <w:p>
      <w:pPr>
        <w:pStyle w:val="Heading2"/>
      </w:pPr>
      <w:r>
        <w:rPr>
          <w:lang w:val="en_US" w:bidi="en_US"/>
        </w:rPr>
        <w:t>Psalms 6:1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upon the eight-stringed lyre. A Psalm by David. LORD, don’t rebuke me in your anger, neither discipline me in your wrath.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Have mercy on me, LORD, for I am faint. LORD, heal me, for my bones are troubled.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soul is also in great anguish. But you, LORD—how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Return, LORD. Deliver my soul, and save me for your loving kindness’ sake.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in death there is no memory of you. In Sheol, who shall give you thanks?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weary with my groaning. Every night I flood my bed. I drench my couch with my tears.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eye wastes away because of grief. It grows old because of all my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Depart from me, all you workers of iniquity, for the LORD has heard the voice of my weeping.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has heard my supplication. The LORD accepts my prayer.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May all my enemies be ashamed and dismayed. They shall turn back, they shall be disgraced suddenly.</w:t>
      </w:r>
      <w:r>
        <w:rPr>
          <w:lang w:val="en_US" w:bidi="en_US"/>
        </w:rPr>
      </w:r>
      <w:r>
        <w:rPr>
          <w:lang w:val="en_US" w:bidi="en_US"/>
        </w:rPr>
      </w:r>
    </w:p>
    <w:p>
      <w:pPr/>
      <w:r>
        <w:rPr>
          <w:lang w:val="en_US" w:bidi="en_US"/>
        </w:rPr>
      </w:r>
    </w:p>
    <w:p>
      <w:pPr>
        <w:pStyle w:val="Heading2"/>
      </w:pPr>
      <w:r>
        <w:rPr>
          <w:lang w:val="en_US" w:bidi="en_US"/>
        </w:rPr>
        <w:t>Psalms 7:1</w:t>
      </w:r>
      <w:r>
        <w:rPr>
          <w:lang w:val="en_US" w:bidi="en_US"/>
        </w:rPr>
      </w:r>
    </w:p>
    <w:p>
      <w:pPr/>
      <w:r>
        <w:rPr>
          <w:lang w:val="en_US" w:bidi="en_US"/>
        </w:rPr>
      </w:r>
      <w:r>
        <w:rPr>
          <w:vertAlign w:val="superscript"/>
          <w:lang w:val="en_US" w:bidi="en_US"/>
        </w:rPr>
        <w:t>1</w:t>
      </w:r>
      <w:r>
        <w:rPr>
          <w:lang w:val="en_US" w:bidi="en_US"/>
        </w:rPr>
        <w:t xml:space="preserve"> A meditation by David, which he sang to the LORD, concerning the words of Cush, the Benjamite. LORD, my God, I take refuge in you. Save me from all those who pursue me, and deliver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lest they tear apart my soul like a lion, ripping it in pieces, while there is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LORD, my God, if I have done this, if there is iniquity in my hands,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I have rewarded evil to him who was at peace with me (yes, I have plundered him who without cause was my adversary),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enemy pursue my soul, and overtake it; yes, let him tread my life down to the earth, and lay my glory in the dust.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Arise, LORD, in your anger. Lift up yourself against the rage of my adversaries. Awake for me. You have commanded judgment.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 congregation of the peoples surround you. Rule over them on high.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administers judgment to the peoples. Judge me, LORD, according to my righteousness, and to my integrity that is in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Oh let the wickedness of the wicked come to an end, but establish the righteous; their minds and hearts are searched by the righteous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shield is with God, who saves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is a righteous judge, yes, a God who has indignation every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man doesn’t repent, he will sharpen his sword; he has bent and strung his bow.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has also prepared for himself the instruments of death. He makes ready his flaming arrows.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he travails with iniquity. Yes, he has conceived mischief, and brought out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dug a hole, and has fallen into the pit which he made.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trouble he causes shall return to his own head. His violence shall come down on the crown of his own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give thanks to the LORD according to his righteousness, and will sing praise to the name of the LORD Most High.</w:t>
      </w:r>
      <w:r>
        <w:rPr>
          <w:lang w:val="en_US" w:bidi="en_US"/>
        </w:rPr>
      </w:r>
      <w:r>
        <w:rPr>
          <w:lang w:val="en_US" w:bidi="en_US"/>
        </w:rPr>
      </w:r>
    </w:p>
    <w:p>
      <w:pPr/>
      <w:r>
        <w:rPr>
          <w:lang w:val="en_US" w:bidi="en_US"/>
        </w:rPr>
      </w:r>
    </w:p>
    <w:p>
      <w:pPr>
        <w:pStyle w:val="Heading2"/>
      </w:pPr>
      <w:r>
        <w:rPr>
          <w:lang w:val="en_US" w:bidi="en_US"/>
        </w:rPr>
        <w:t>Psalms 8:1</w:t>
      </w:r>
      <w:r>
        <w:rPr>
          <w:lang w:val="en_US" w:bidi="en_US"/>
        </w:rPr>
      </w:r>
    </w:p>
    <w:p>
      <w:pPr/>
      <w:r>
        <w:rPr>
          <w:lang w:val="en_US" w:bidi="en_US"/>
        </w:rPr>
      </w:r>
      <w:r>
        <w:rPr>
          <w:vertAlign w:val="superscript"/>
          <w:lang w:val="en_US" w:bidi="en_US"/>
        </w:rPr>
        <w:t>1</w:t>
      </w:r>
      <w:r>
        <w:rPr>
          <w:lang w:val="en_US" w:bidi="en_US"/>
        </w:rPr>
        <w:t xml:space="preserve"> For the Chief Musician; on an instrument of Gath. A Psalm by David. LORD, our Lord, how majestic is your name in all the earth! You have set your glory above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the lips of babes and infants you have established strength, because of your adversaries, that you might silence the enemy and the avenger.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consider your heavens, the work of your fingers, the moon and the stars, which you have ordained,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is man, that you think of him? What is the son of man, that you care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have made him a little lower than the angels, and crowned him with glory and honor.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make him ruler over the works of your hands. You have put all things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sheep and cattle, yes, and the animals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birds of the sky, the fish of the sea, and whatever passes through the paths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LORD, our Lord, how majestic is your name in all the earth!</w:t>
      </w:r>
      <w:r>
        <w:rPr>
          <w:lang w:val="en_US" w:bidi="en_US"/>
        </w:rPr>
      </w:r>
      <w:r>
        <w:rPr>
          <w:lang w:val="en_US" w:bidi="en_US"/>
        </w:rPr>
      </w:r>
    </w:p>
    <w:p>
      <w:pPr/>
      <w:r>
        <w:rPr>
          <w:lang w:val="en_US" w:bidi="en_US"/>
        </w:rPr>
      </w:r>
    </w:p>
    <w:p>
      <w:pPr>
        <w:pStyle w:val="Heading2"/>
      </w:pPr>
      <w:r>
        <w:rPr>
          <w:lang w:val="en_US" w:bidi="en_US"/>
        </w:rPr>
        <w:t>Psalms 9:1</w:t>
      </w:r>
      <w:r>
        <w:rPr>
          <w:lang w:val="en_US" w:bidi="en_US"/>
        </w:rPr>
      </w:r>
    </w:p>
    <w:p>
      <w:pPr/>
      <w:r>
        <w:rPr>
          <w:lang w:val="en_US" w:bidi="en_US"/>
        </w:rPr>
      </w:r>
      <w:r>
        <w:rPr>
          <w:vertAlign w:val="superscript"/>
          <w:lang w:val="en_US" w:bidi="en_US"/>
        </w:rPr>
        <w:t>1</w:t>
      </w:r>
      <w:r>
        <w:rPr>
          <w:lang w:val="en_US" w:bidi="en_US"/>
        </w:rPr>
        <w:t xml:space="preserve"> For the Chief Musician. Set to “The Death of the Son.” A Psalm by David. I will give thanks to the LORD with my whole heart. I will tell of all your marvelous works.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be glad and rejoice in you. I will sing praise to your name, O Most High.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my enemies turn back, they stumble and perish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have maintained my just cause. You sit on the throne judging righteously.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rebuked the nations. You have destroyed the wicked. You have blotted out their name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enemy is overtaken by endless ruin. The very memory of the cities which you have overthrown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LORD reigns forever. He has prepared his throne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judge the world in righteousness. He will administer judgment to the peoples in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will also be a high tower for the oppressed; a high tower in times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know your name will put their trust in you, for you, LORD, have not forsaken those who seek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Sing praises to the LORD, who dwells in Zion, and declare among the people what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he who avenges blood remembers them. He doesn’t forget the cry of the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Have mercy on me, LORD. See my affliction by those who hate me, and lift me up from the gates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I may show all of your praise. I will rejoice in your salvation in the gates of the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nations have sunk down in the pit that they made. In the net which they hid, their own foot is taken.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has made himself known. He has executed judgment. The wicked is snared by the work of his own hands. Meditation. Selah.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wicked shall be turned back to Sheol, even all the nations that forget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needy shall not always be forgotten, nor the hope of the poor perish forever.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Arise, LORD! Don’t let man prevail. Let the nations be judged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Put them in fear, LORD. Let the nations know that they are only men. Selah.</w:t>
      </w:r>
      <w:r>
        <w:rPr>
          <w:lang w:val="en_US" w:bidi="en_US"/>
        </w:rPr>
      </w:r>
      <w:r>
        <w:rPr>
          <w:lang w:val="en_US" w:bidi="en_US"/>
        </w:rPr>
      </w:r>
    </w:p>
    <w:p>
      <w:pPr/>
      <w:r>
        <w:rPr>
          <w:lang w:val="en_US" w:bidi="en_US"/>
        </w:rPr>
      </w:r>
    </w:p>
    <w:p>
      <w:pPr>
        <w:pStyle w:val="Heading2"/>
      </w:pPr>
      <w:r>
        <w:rPr>
          <w:lang w:val="en_US" w:bidi="en_US"/>
        </w:rPr>
        <w:t>Psalms 10:1</w:t>
      </w:r>
      <w:r>
        <w:rPr>
          <w:lang w:val="en_US" w:bidi="en_US"/>
        </w:rPr>
      </w:r>
    </w:p>
    <w:p>
      <w:pPr/>
      <w:r>
        <w:rPr>
          <w:lang w:val="en_US" w:bidi="en_US"/>
        </w:rPr>
      </w:r>
      <w:r>
        <w:rPr>
          <w:vertAlign w:val="superscript"/>
          <w:lang w:val="en_US" w:bidi="en_US"/>
        </w:rPr>
        <w:t>1</w:t>
      </w:r>
      <w:r>
        <w:rPr>
          <w:lang w:val="en_US" w:bidi="en_US"/>
        </w:rPr>
        <w:t xml:space="preserve"> Why do you stand far off, LORD? Why do you hide yourself in times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arrogance, the wicked hunt down the weak. They are caught in the schemes that they devise.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wicked boasts of his heart’s cravings. He blesses the greedy and condemns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wicked, in the pride of his face, has no room in his thoughts for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ways are prosperous at all times. He is arrogant, and your laws are far from his sight. As for all his adversaries, he sneers at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says in his heart, “I shall not be shaken. For generations I shall have no trouble.”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mouth is full of cursing, deceit, and oppression. Under his tongue is mischief and iniquity.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lies in wait near the villages. From ambushes, he murders the innocent. His eyes are secretly set against the helpless.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lurks in secret as a lion in his ambush. He lies in wait to catch the helpless. He catches the helpless when he draws him in his net.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helpless are crushed. They collapse. They fall under his strength.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says in his heart, “God has forgotten. He hides his face. He will never see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Arise, LORD! God, lift up your hand! Don’t forget the helpless.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Why does the wicked person condemn God, and say in his heart, “God won’t call me into account”?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you do see trouble and grief. You consider it to take it into your hand. You help the victim and the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Break the arm of the wicked. As for the evil man, seek out his wickedness until you find none.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is King forever and ever! The nations will perish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LORD, you have heard the desire of the humble. You will prepare their heart. You will cause your ear to hear,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judge the fatherless and the oppressed, that man who is of the earth may terrify no more.</w:t>
      </w:r>
      <w:r>
        <w:rPr>
          <w:lang w:val="en_US" w:bidi="en_US"/>
        </w:rPr>
      </w:r>
      <w:r>
        <w:rPr>
          <w:lang w:val="en_US" w:bidi="en_US"/>
        </w:rPr>
      </w:r>
    </w:p>
    <w:p>
      <w:pPr/>
      <w:r>
        <w:rPr>
          <w:lang w:val="en_US" w:bidi="en_US"/>
        </w:rPr>
      </w:r>
    </w:p>
    <w:p>
      <w:pPr>
        <w:pStyle w:val="Heading2"/>
      </w:pPr>
      <w:r>
        <w:rPr>
          <w:lang w:val="en_US" w:bidi="en_US"/>
        </w:rPr>
        <w:t>Psalms 11:1</w:t>
      </w:r>
      <w:r>
        <w:rPr>
          <w:lang w:val="en_US" w:bidi="en_US"/>
        </w:rPr>
      </w:r>
    </w:p>
    <w:p>
      <w:pPr/>
      <w:r>
        <w:rPr>
          <w:lang w:val="en_US" w:bidi="en_US"/>
        </w:rPr>
      </w:r>
      <w:r>
        <w:rPr>
          <w:vertAlign w:val="superscript"/>
          <w:lang w:val="en_US" w:bidi="en_US"/>
        </w:rPr>
        <w:t>1</w:t>
      </w:r>
      <w:r>
        <w:rPr>
          <w:lang w:val="en_US" w:bidi="en_US"/>
        </w:rPr>
        <w:t xml:space="preserve"> For the Chief Musician. By David. In the LORD, I take refuge. How can you say to my soul, “Flee as a bird to your mountain”?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behold, the wicked bend their bows. They set their arrows on the strings, that they may shoot in darkness at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foundations are destroyed, what can the righteous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is in his holy temple. The LORD is on his throne in heaven. His eyes observe. His eyes examine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examines the righteous, but his soul hates the wicked and him who loves violence.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the wicked he will rain blazing coals; fire, sulfur, and scorching wind shall be the portion of their cup.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is righteous. He loves righteousness. The upright shall see his face.</w:t>
      </w:r>
      <w:r>
        <w:rPr>
          <w:lang w:val="en_US" w:bidi="en_US"/>
        </w:rPr>
      </w:r>
      <w:r>
        <w:rPr>
          <w:lang w:val="en_US" w:bidi="en_US"/>
        </w:rPr>
      </w:r>
    </w:p>
    <w:p>
      <w:pPr/>
      <w:r>
        <w:rPr>
          <w:lang w:val="en_US" w:bidi="en_US"/>
        </w:rPr>
      </w:r>
    </w:p>
    <w:p>
      <w:pPr>
        <w:pStyle w:val="Heading2"/>
      </w:pPr>
      <w:r>
        <w:rPr>
          <w:lang w:val="en_US" w:bidi="en_US"/>
        </w:rPr>
        <w:t>Psalms 12:1</w:t>
      </w:r>
      <w:r>
        <w:rPr>
          <w:lang w:val="en_US" w:bidi="en_US"/>
        </w:rPr>
      </w:r>
    </w:p>
    <w:p>
      <w:pPr/>
      <w:r>
        <w:rPr>
          <w:lang w:val="en_US" w:bidi="en_US"/>
        </w:rPr>
      </w:r>
      <w:r>
        <w:rPr>
          <w:vertAlign w:val="superscript"/>
          <w:lang w:val="en_US" w:bidi="en_US"/>
        </w:rPr>
        <w:t>1</w:t>
      </w:r>
      <w:r>
        <w:rPr>
          <w:lang w:val="en_US" w:bidi="en_US"/>
        </w:rPr>
        <w:t xml:space="preserve"> For the Chief Musician; upon an eight-stringed lyre. A Psalm of David. Help, LORD; for the godly man ceases. For the faithful fail from among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Everyone lies to his neighbor. They speak with flattering lips, and with a double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May the LORD cut off all flattering lips, and the tongue that boasts,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have said, “With our tongue we will prevail. Our lips are our own. Who is lord over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of the oppression of the weak and because of the groaning of the needy, I will now arise,” says the LORD; “I will set him in safety from those who malign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LORD’s words are flawless words, as silver refined in a clay furnace, purified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will keep them, LORD. You will preserve them from this generation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wicked walk on every side, when what is vile is exalted among the sons of men.</w:t>
      </w:r>
      <w:r>
        <w:rPr>
          <w:lang w:val="en_US" w:bidi="en_US"/>
        </w:rPr>
      </w:r>
      <w:r>
        <w:rPr>
          <w:lang w:val="en_US" w:bidi="en_US"/>
        </w:rPr>
      </w:r>
    </w:p>
    <w:p>
      <w:pPr/>
      <w:r>
        <w:rPr>
          <w:lang w:val="en_US" w:bidi="en_US"/>
        </w:rPr>
      </w:r>
    </w:p>
    <w:p>
      <w:pPr>
        <w:pStyle w:val="Heading2"/>
      </w:pPr>
      <w:r>
        <w:rPr>
          <w:lang w:val="en_US" w:bidi="en_US"/>
        </w:rPr>
        <w:t>Psalms 13:1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How long, LORD? Will you forget me forever? How long will you hide your face from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shall I take counsel in my soul, having sorrow in my heart every day? How long shall my enemy triumph over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and answer me, LORD, my God. Give light to my eyes, lest I sleep in death;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lest my enemy say, “I have prevailed against him;” lest my adversaries rejoice when I fall.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trust in your loving kindness. My heart rejoices in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sing to the LORD, because he has been good to me.</w:t>
      </w:r>
      <w:r>
        <w:rPr>
          <w:lang w:val="en_US" w:bidi="en_US"/>
        </w:rPr>
      </w:r>
      <w:r>
        <w:rPr>
          <w:lang w:val="en_US" w:bidi="en_US"/>
        </w:rPr>
      </w:r>
    </w:p>
    <w:p>
      <w:pPr/>
      <w:r>
        <w:rPr>
          <w:lang w:val="en_US" w:bidi="en_US"/>
        </w:rPr>
      </w:r>
    </w:p>
    <w:p>
      <w:pPr>
        <w:pStyle w:val="Heading2"/>
      </w:pPr>
      <w:r>
        <w:rPr>
          <w:lang w:val="en_US" w:bidi="en_US"/>
        </w:rPr>
        <w:t>Psalms 14:1</w:t>
      </w:r>
      <w:r>
        <w:rPr>
          <w:lang w:val="en_US" w:bidi="en_US"/>
        </w:rPr>
      </w:r>
    </w:p>
    <w:p>
      <w:pPr/>
      <w:r>
        <w:rPr>
          <w:lang w:val="en_US" w:bidi="en_US"/>
        </w:rPr>
      </w:r>
      <w:r>
        <w:rPr>
          <w:vertAlign w:val="superscript"/>
          <w:lang w:val="en_US" w:bidi="en_US"/>
        </w:rPr>
        <w:t>1</w:t>
      </w:r>
      <w:r>
        <w:rPr>
          <w:lang w:val="en_US" w:bidi="en_US"/>
        </w:rPr>
        <w:t xml:space="preserve"> For the Chief Musician. By David. The fool has said in his heart, “There is no God.” They are corrupt. They have done abominable deeds. There is no one who does good.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looked down from heaven on the children of men, to see if there were any who understood, who sought after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all gone aside. They have together become corrupt. There is no one who does good, no, not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 all the workers of iniquity no knowledge, who eat up my people as they eat bread, and don’t call on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they were in great fear, for God is in the generation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frustrate the plan of the poor, because the LORD is his refuge.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Oh that the salvation of Israel would come out of Zion! When the LORD restores the fortunes of his people, then Jacob shall rejoice, and Israel shall be glad.</w:t>
      </w:r>
      <w:r>
        <w:rPr>
          <w:lang w:val="en_US" w:bidi="en_US"/>
        </w:rPr>
      </w:r>
      <w:r>
        <w:rPr>
          <w:lang w:val="en_US" w:bidi="en_US"/>
        </w:rPr>
      </w:r>
    </w:p>
    <w:p>
      <w:pPr/>
      <w:r>
        <w:rPr>
          <w:lang w:val="en_US" w:bidi="en_US"/>
        </w:rPr>
      </w:r>
    </w:p>
    <w:p>
      <w:pPr>
        <w:pStyle w:val="Heading2"/>
      </w:pPr>
      <w:r>
        <w:rPr>
          <w:lang w:val="en_US" w:bidi="en_US"/>
        </w:rPr>
        <w:t>Psalms 15:1</w:t>
      </w:r>
      <w:r>
        <w:rPr>
          <w:lang w:val="en_US" w:bidi="en_US"/>
        </w:rPr>
      </w:r>
    </w:p>
    <w:p>
      <w:pPr/>
      <w:r>
        <w:rPr>
          <w:lang w:val="en_US" w:bidi="en_US"/>
        </w:rPr>
      </w:r>
      <w:r>
        <w:rPr>
          <w:vertAlign w:val="superscript"/>
          <w:lang w:val="en_US" w:bidi="en_US"/>
        </w:rPr>
        <w:t>1</w:t>
      </w:r>
      <w:r>
        <w:rPr>
          <w:lang w:val="en_US" w:bidi="en_US"/>
        </w:rPr>
        <w:t xml:space="preserve"> A Psalm by David. LORD, who shall dwell in your sanctuary? Who shall live on your holy hill?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who walks blamelessly and does what is right, and speaks truth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who doesn’t slander with his tongue, nor does evil to his friend, nor casts slurs against his fellow 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whose eyes a vile man is despised, but who honors those who fear the LORD; he who keeps an oath even when it hurts, and doesn’t change;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doesn’t lend out his money for usury, nor take a bribe against the innocent. He who does these things shall never be shaken.</w:t>
      </w:r>
      <w:r>
        <w:rPr>
          <w:lang w:val="en_US" w:bidi="en_US"/>
        </w:rPr>
      </w:r>
      <w:r>
        <w:rPr>
          <w:lang w:val="en_US" w:bidi="en_US"/>
        </w:rPr>
      </w:r>
    </w:p>
    <w:p>
      <w:pPr/>
      <w:r>
        <w:rPr>
          <w:lang w:val="en_US" w:bidi="en_US"/>
        </w:rPr>
      </w:r>
    </w:p>
    <w:p>
      <w:pPr>
        <w:pStyle w:val="Heading2"/>
      </w:pPr>
      <w:r>
        <w:rPr>
          <w:lang w:val="en_US" w:bidi="en_US"/>
        </w:rPr>
        <w:t>Psalms 16:1</w:t>
      </w:r>
      <w:r>
        <w:rPr>
          <w:lang w:val="en_US" w:bidi="en_US"/>
        </w:rPr>
      </w:r>
    </w:p>
    <w:p>
      <w:pPr/>
      <w:r>
        <w:rPr>
          <w:lang w:val="en_US" w:bidi="en_US"/>
        </w:rPr>
      </w:r>
      <w:r>
        <w:rPr>
          <w:vertAlign w:val="superscript"/>
          <w:lang w:val="en_US" w:bidi="en_US"/>
        </w:rPr>
        <w:t>1</w:t>
      </w:r>
      <w:r>
        <w:rPr>
          <w:lang w:val="en_US" w:bidi="en_US"/>
        </w:rPr>
        <w:t xml:space="preserve"> A Poem by David. Preserve me, God, for I take refuge 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you have said to the LORD, “You are my Lord. Apart from you I have no good 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for the saints who are in the earth, they are the excellent ones in whom is all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sorrows shall be multiplied who give gifts to another god. Their drink offerings of blood I will not offer, nor take their names on my lips.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assigned my portion and my cup. You made my lot secure.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lines have fallen to me in pleasant places. Yes, I have a good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bless the LORD, who has given me counsel. Yes, my heart instructs me in the night seasons.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set the LORD always before me. Because he is at my right hand, I shall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my heart is glad, and my tongue rejoices. My body shall also dwell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will not leave my soul in Sheol, neither will you allow your holy one to see corruption.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show me the path of life. In your presence is fullness of joy. In your right hand there are pleasures forever more.</w:t>
      </w:r>
      <w:r>
        <w:rPr>
          <w:lang w:val="en_US" w:bidi="en_US"/>
        </w:rPr>
      </w:r>
      <w:r>
        <w:rPr>
          <w:lang w:val="en_US" w:bidi="en_US"/>
        </w:rPr>
      </w:r>
    </w:p>
    <w:p>
      <w:pPr/>
      <w:r>
        <w:rPr>
          <w:lang w:val="en_US" w:bidi="en_US"/>
        </w:rPr>
      </w:r>
    </w:p>
    <w:p>
      <w:pPr>
        <w:pStyle w:val="Heading2"/>
      </w:pPr>
      <w:r>
        <w:rPr>
          <w:lang w:val="en_US" w:bidi="en_US"/>
        </w:rPr>
        <w:t>Psalms 17:1</w:t>
      </w:r>
      <w:r>
        <w:rPr>
          <w:lang w:val="en_US" w:bidi="en_US"/>
        </w:rPr>
      </w:r>
    </w:p>
    <w:p>
      <w:pPr/>
      <w:r>
        <w:rPr>
          <w:lang w:val="en_US" w:bidi="en_US"/>
        </w:rPr>
      </w:r>
      <w:r>
        <w:rPr>
          <w:vertAlign w:val="superscript"/>
          <w:lang w:val="en_US" w:bidi="en_US"/>
        </w:rPr>
        <w:t>1</w:t>
      </w:r>
      <w:r>
        <w:rPr>
          <w:lang w:val="en_US" w:bidi="en_US"/>
        </w:rPr>
        <w:t xml:space="preserve"> A Prayer by David. Hear, LORD, my righteous plea. Give ear to my prayer that doesn’t go out of deceitful lips.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my sentence come out of your presence. Let your eyes look on equity.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proved my heart. You have visited me in the night. You have tried me, and found nothing. I have resolved that my mouth shall not disobey.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the deeds of men, by the word of your lips, I have kept myself from the ways of the violent.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steps have held fast to your paths. My feet have not slipped.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called on you, for you will answer me, God. Turn your ear to me. Hear my speech.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Show your marvelous loving kindness, you who save those who take refuge by your right hand from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Keep me as the apple of your eye. Hide me under the shadow of your wings,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the wicked who oppress me, my deadly enemies, who surround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close up their callous hearts. With their mouth they speak proudly.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now surrounded us in our steps. They set their eyes to cast us down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is like a lion that is greedy of his prey, as it were a young lion lurking in secret places.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Arise, LORD, confront him. Cast him down. Deliver my soul from the wicked by your sword,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men by your hand, LORD, from men of the world, whose portion is in this life. You fill the belly of your cherished ones. Your sons have plenty, and they store up wealth for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for me, I shall see your face in righteousness. I shall be satisfied, when I awake, with seeing your form.</w:t>
      </w:r>
      <w:r>
        <w:rPr>
          <w:lang w:val="en_US" w:bidi="en_US"/>
        </w:rPr>
      </w:r>
      <w:r>
        <w:rPr>
          <w:lang w:val="en_US" w:bidi="en_US"/>
        </w:rPr>
      </w:r>
    </w:p>
    <w:p>
      <w:pPr/>
      <w:r>
        <w:rPr>
          <w:lang w:val="en_US" w:bidi="en_US"/>
        </w:rPr>
      </w:r>
    </w:p>
    <w:p>
      <w:pPr>
        <w:pStyle w:val="Heading2"/>
      </w:pPr>
      <w:r>
        <w:rPr>
          <w:lang w:val="en_US" w:bidi="en_US"/>
        </w:rPr>
        <w:t>Psalms 18:1</w:t>
      </w:r>
      <w:r>
        <w:rPr>
          <w:lang w:val="en_US" w:bidi="en_US"/>
        </w:rPr>
      </w:r>
    </w:p>
    <w:p>
      <w:pPr/>
      <w:r>
        <w:rPr>
          <w:lang w:val="en_US" w:bidi="en_US"/>
        </w:rPr>
      </w:r>
      <w:r>
        <w:rPr>
          <w:vertAlign w:val="superscript"/>
          <w:lang w:val="en_US" w:bidi="en_US"/>
        </w:rPr>
        <w:t>1</w:t>
      </w:r>
      <w:r>
        <w:rPr>
          <w:lang w:val="en_US" w:bidi="en_US"/>
        </w:rPr>
        <w:t xml:space="preserve"> For the Chief Musician. By David the servant of the LORD, who spoke to the LORD the words of this song in the day that the LORD delivered him from the hand of all his enemies, and from the hand of Saul. He said, I love you, LORD,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is my rock, my fortress, and my deliverer; my God, my rock, in whom I take refuge; my shield, and the horn of my salvation, my high tower.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call on the LORD, who is worthy to be praised; and I am saved from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cords of death surrounded me. The floods of ungodliness made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cords of Sheol were around me. The snares of death came on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my distress I called on the LORD, and cried to my God. He heard my voice out of his temple. My cry before him came into his 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earth shook and trembled. The foundations also of the mountains quaked and were shaken, because he was angry.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Smoke went out of his nostrils. Consuming fire came out of his mouth. Coals were kindled by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bowed the heavens also, and came down. Thick darkness was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rode on a cherub, and flew. Yes, he soared on the wings of the wind.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made darkness his hiding place, his pavilion around him, darkness of waters, thick clouds of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the brightness before him his thick clouds passed, hailstones and coals of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also thundered in the sky. The Most High uttered his voice: hailstones and coals of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sent out his arrows, and scattered them. He routed them with great lightning bolts.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channels of waters appeared. The foundations of the world were laid bare at your rebuke, LORD, at the blast of the breath of your nostrils.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sent from on high. He took me. He drew me out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delivered me from my strong enemy, from those who hated me; for they were too mighty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came on me in the day of my calamity, but the LORD was my support.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brought me out also into a large place. He delivered me, because he delighted in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has rewarded me according to my righteousness. According to the cleanness of my hands, he has recompensed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 have kept the ways of the LORD, and have not wickedly departed from my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all his ordinances were before me. I didn’t put away his statutes from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was also blameless with him. I kept myself from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has rewarded me according to my righteousness, according to the cleanness of my hands in his eyesight.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With the merciful you will show yourself merciful. With the perfect man, you will show yourself perfect.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With the pure, you will show yourself pure. With the crooked you will show yourself shrewd.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you will save the afflicted people, but the arrogant eyes you will bring down.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you will light my lamp, LORD. My God will light up my darkness.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by you, I advance through a troop. By my God, I leap over a wall.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for God, his way is perfect. The LORD’s word is tried. He is a shield to all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who is God, except the LORD? Who is a rock, besides our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God who arms me with strength, and makes my way perfect?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makes my feet like deer’s feet, and sets me on my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teaches my hands to war, so that my arms bend a bow of bronze.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have also given me the shield of your salvation. Your right hand sustains me. Your gentleness has made me great.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have enlarged my steps under me, My feet have not slipped.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pursue my enemies, and overtake them. I won’t turn away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strike them through, so that they will not be able to rise. They shall fall under my feet.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you have armed me with strength to the battle. You have subdued under me those who rose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have also made my enemies turn their backs to me, that I might cut off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cried, but there was no one to save; even to the LORD, but he didn’t answer them.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I beat them small as the dust before the wind. I cast them out as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have delivered me from the strivings of the people. You have made me the head of the nations. A people whom I have not known shall serve 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As soon as they hear of me they shall obey me. The foreigners shall submit themselves to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foreigners shall fade away, and shall come trembling out of their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LORD lives! Blessed be my rock. Exalted be the God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even the God who executes vengeance for me, and subdues peoples under me.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rescues me from my enemies. Yes, you lift me up above those who rise up against me. You deliver me from the violent man.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Therefore I will give thanks to you, LORD, among the nations, and will sing praises to your name.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gives great deliverance to his king, and shows loving kindness to his anointed, to David and to his offspring, forever more.</w:t>
      </w:r>
      <w:r>
        <w:rPr>
          <w:lang w:val="en_US" w:bidi="en_US"/>
        </w:rPr>
      </w:r>
      <w:r>
        <w:rPr>
          <w:lang w:val="en_US" w:bidi="en_US"/>
        </w:rPr>
      </w:r>
    </w:p>
    <w:p>
      <w:pPr/>
      <w:r>
        <w:rPr>
          <w:lang w:val="en_US" w:bidi="en_US"/>
        </w:rPr>
      </w:r>
    </w:p>
    <w:p>
      <w:pPr>
        <w:pStyle w:val="Heading2"/>
      </w:pPr>
      <w:r>
        <w:rPr>
          <w:lang w:val="en_US" w:bidi="en_US"/>
        </w:rPr>
        <w:t>Psalms 19:1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The heavens declare the glory of God. The expanse shows his handiwork.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Day after day they pour out speech, and night after night they display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is no speech nor language where their voice is not heard.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voice has gone out through all the earth, their words to the end of the world. In them he has set a tent for the sun,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which is as a bridegroom coming out of his room, like a strong man rejoicing to run his course.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going out is from the end of the heavens, his circuit to its ends. There is nothing hidden from its heat.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LORD’s law is perfect, restoring the soul. The LORD’s covenant is sure, making wise the simple.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LORD’s precepts are right, rejoicing the heart. The LORD’s commandment is pure, enlightening the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fear of the LORD is clean, enduring forever. The LORD’s ordinances are true, and righteous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are more to be desired than gold, yes, than much fine gold, sweeter also than honey and the extract of the honeycomb.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your servant is warned by them. In keeping them there is great reward.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can discern his errors? Forgive me from hidden errors.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Keep back your servant also from presumptuous sins. Let them not have dominion over me. Then I will be upright. I will be blameless and innocent of great transgression.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the words of my mouth and the meditation of my heart be acceptable in your sight, LORD, my rock, and my redeemer.</w:t>
      </w:r>
      <w:r>
        <w:rPr>
          <w:lang w:val="en_US" w:bidi="en_US"/>
        </w:rPr>
      </w:r>
      <w:r>
        <w:rPr>
          <w:lang w:val="en_US" w:bidi="en_US"/>
        </w:rPr>
      </w:r>
    </w:p>
    <w:p>
      <w:pPr/>
      <w:r>
        <w:rPr>
          <w:lang w:val="en_US" w:bidi="en_US"/>
        </w:rPr>
      </w:r>
    </w:p>
    <w:p>
      <w:pPr>
        <w:pStyle w:val="Heading2"/>
      </w:pPr>
      <w:r>
        <w:rPr>
          <w:lang w:val="en_US" w:bidi="en_US"/>
        </w:rPr>
        <w:t>Psalms 20:1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May the LORD answer you in the day of trouble. May the name of the God of Jacob set you up on high,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send you help from the sanctuary, grant you support from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all your offerings, and accept your burned sacrifice.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May he grant you your heart’s desire, and fulfill all your counsel.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will triumph in your salvation. In the name of our God, we will set up our banners. May the LORD grant all your requests.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I know that the LORD saves his anointed. He will answer him from his holy heaven, with the saving strength of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Some trust in chariots, and some in horses, but we trust in the name of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bowed down and fallen, but we rise up, and stand upright.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Save, LORD! Let the King answer us when we call!</w:t>
      </w:r>
      <w:r>
        <w:rPr>
          <w:lang w:val="en_US" w:bidi="en_US"/>
        </w:rPr>
      </w:r>
      <w:r>
        <w:rPr>
          <w:lang w:val="en_US" w:bidi="en_US"/>
        </w:rPr>
      </w:r>
    </w:p>
    <w:p>
      <w:pPr/>
      <w:r>
        <w:rPr>
          <w:lang w:val="en_US" w:bidi="en_US"/>
        </w:rPr>
      </w:r>
    </w:p>
    <w:p>
      <w:pPr>
        <w:pStyle w:val="Heading2"/>
      </w:pPr>
      <w:r>
        <w:rPr>
          <w:lang w:val="en_US" w:bidi="en_US"/>
        </w:rPr>
        <w:t>Psalms 21:1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The king rejoices in your strength, LORD! How greatly he rejoices in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given him his heart’s desire, and have not withheld the request of his lips.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meet him with the blessings of goodness. You set a crown of fine gold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asked life of you and you gave it to him, even length of days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glory is great in your salvation. You lay honor and majesty on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make him most blessed forever. You make him glad with joy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king trusts in the LORD. Through the loving kindness of the Most High, he shall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hand will find out all of your enemies. Your right hand will find out those who hate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will make them as a fiery furnace in the time of your anger. The LORD will swallow them up in his wrath. The fire shall devour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destroy their descendants from the earth, their posterity from among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they intended evil against you. They plotted evil against you which cannot succeed.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will make them turn their back, when you aim drawn bows at their face.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exalted, LORD, in your strength, so we will sing and praise your power.</w:t>
      </w:r>
      <w:r>
        <w:rPr>
          <w:lang w:val="en_US" w:bidi="en_US"/>
        </w:rPr>
      </w:r>
      <w:r>
        <w:rPr>
          <w:lang w:val="en_US" w:bidi="en_US"/>
        </w:rPr>
      </w:r>
    </w:p>
    <w:p>
      <w:pPr/>
      <w:r>
        <w:rPr>
          <w:lang w:val="en_US" w:bidi="en_US"/>
        </w:rPr>
      </w:r>
    </w:p>
    <w:p>
      <w:pPr>
        <w:pStyle w:val="Heading2"/>
      </w:pPr>
      <w:r>
        <w:rPr>
          <w:lang w:val="en_US" w:bidi="en_US"/>
        </w:rPr>
        <w:t>Psalms 22:1</w:t>
      </w:r>
      <w:r>
        <w:rPr>
          <w:lang w:val="en_US" w:bidi="en_US"/>
        </w:rPr>
      </w:r>
    </w:p>
    <w:p>
      <w:pPr/>
      <w:r>
        <w:rPr>
          <w:lang w:val="en_US" w:bidi="en_US"/>
        </w:rPr>
      </w:r>
      <w:r>
        <w:rPr>
          <w:vertAlign w:val="superscript"/>
          <w:lang w:val="en_US" w:bidi="en_US"/>
        </w:rPr>
        <w:t>1</w:t>
      </w:r>
      <w:r>
        <w:rPr>
          <w:lang w:val="en_US" w:bidi="en_US"/>
        </w:rPr>
        <w:t xml:space="preserve"> For the Chief Musician; set to “The Doe of the Morning.” A Psalm by David. My God, my God, why have you forsaken me? Why are you so far from helping me, and from the words of my groaning?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God, I cry in the daytime, but you don’t answer; in the night season, and am not silent.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are holy, you who inhabit the praises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Our fathers trusted in you. They trusted, and you delivered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cried to you, and were delivered. They trusted in you, and were not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am a worm, and no man; a reproach of men, and despised by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those who see me mock me. They insult me with their lips. They shake their heads,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trusts in the LORD. Let him deliver him. Let him rescue him, since he delights in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brought me out of the womb. You made me trust while at my mother’s breasts.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was thrown on you from my mother’s womb. You are my God since my mother bore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be far from me, for trouble is near. For there is no one to help.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Many bulls have surrounded me. Strong bulls of Bashan have encircled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open their mouths wide against me, lions tearing prey and roaring.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poured out like water. All my bones are out of joint. My heart is like wax. It is melted within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strength is dried up like a potsherd. My tongue sticks to the roof of my mouth. You have brought me into the dust of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dogs have surrounded me. A company of evildoers have enclosed me. They have pierced my hands and feet.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can count all of my bones. They look and stare at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divide my garments among them. They cast lots for my clothing.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don’t be far off, LORD. You are my help. Hurry to help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Deliver my soul from the sword, my precious life from the power of the dog.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Save me from the lion’s mouth! Yes, you have rescued me from the horns of the wild oxen.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declare your name to my brothers. Among the assembly, I will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who fear the LORD, praise him! All you descendants of Jacob, glorify him! Stand in awe of him, all you descendants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has not despised nor abhorred the affliction of the afflicted, neither has he hidden his face from him; but when he cried to him, he heard.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My praise of you comes in the great assembly. I will pay my vows before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humble shall eat and be satisfied. They shall praise the LORD who seek after him. Let your hearts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the ends of the earth shall remember and turn to the LORD. All the relatives of the nations shall worship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kingdom is the LORD’s. He is the ruler over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the rich ones of the earth shall eat and worship. All those who go down to the dust shall bow before him, even he who can’t keep his soul alive.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Posterity shall serve him. Future generations shall be told about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shall come and shall declare his righteousness to a people that shall be born, for he has done it.</w:t>
      </w:r>
      <w:r>
        <w:rPr>
          <w:lang w:val="en_US" w:bidi="en_US"/>
        </w:rPr>
      </w:r>
      <w:r>
        <w:rPr>
          <w:lang w:val="en_US" w:bidi="en_US"/>
        </w:rPr>
      </w:r>
    </w:p>
    <w:p>
      <w:pPr/>
      <w:r>
        <w:rPr>
          <w:lang w:val="en_US" w:bidi="en_US"/>
        </w:rPr>
      </w:r>
    </w:p>
    <w:p>
      <w:pPr>
        <w:pStyle w:val="Heading2"/>
      </w:pPr>
      <w:r>
        <w:rPr>
          <w:lang w:val="en_US" w:bidi="en_US"/>
        </w:rPr>
        <w:t>Psalms 23:1</w:t>
      </w:r>
      <w:r>
        <w:rPr>
          <w:lang w:val="en_US" w:bidi="en_US"/>
        </w:rPr>
      </w:r>
    </w:p>
    <w:p>
      <w:pPr/>
      <w:r>
        <w:rPr>
          <w:lang w:val="en_US" w:bidi="en_US"/>
        </w:rPr>
      </w:r>
      <w:r>
        <w:rPr>
          <w:vertAlign w:val="superscript"/>
          <w:lang w:val="en_US" w:bidi="en_US"/>
        </w:rPr>
        <w:t>1</w:t>
      </w:r>
      <w:r>
        <w:rPr>
          <w:lang w:val="en_US" w:bidi="en_US"/>
        </w:rPr>
        <w:t xml:space="preserve"> A Psalm by David. The LORD is my shepherd; I shall lack nothing.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makes me lie down in green pastures. He leads me beside still waters.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restores my soul. He guides me in the paths of righteousness for his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though I walk through the valley of the shadow of death, I will fear no evil, for you are with me. Your rod and your staff, they comfort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prepare a table before me in the presence of my enemies. You anoint my head with oil. My cup runs over.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Surely goodness and loving kindness shall follow me all the days of my life, and I will dwell in the LORD’s house forever.</w:t>
      </w:r>
      <w:r>
        <w:rPr>
          <w:lang w:val="en_US" w:bidi="en_US"/>
        </w:rPr>
      </w:r>
      <w:r>
        <w:rPr>
          <w:lang w:val="en_US" w:bidi="en_US"/>
        </w:rPr>
      </w:r>
    </w:p>
    <w:p>
      <w:pPr/>
      <w:r>
        <w:rPr>
          <w:lang w:val="en_US" w:bidi="en_US"/>
        </w:rPr>
      </w:r>
    </w:p>
    <w:p>
      <w:pPr>
        <w:pStyle w:val="Heading2"/>
      </w:pPr>
      <w:r>
        <w:rPr>
          <w:lang w:val="en_US" w:bidi="en_US"/>
        </w:rPr>
        <w:t>Psalms 24:1</w:t>
      </w:r>
      <w:r>
        <w:rPr>
          <w:lang w:val="en_US" w:bidi="en_US"/>
        </w:rPr>
      </w:r>
    </w:p>
    <w:p>
      <w:pPr/>
      <w:r>
        <w:rPr>
          <w:lang w:val="en_US" w:bidi="en_US"/>
        </w:rPr>
      </w:r>
      <w:r>
        <w:rPr>
          <w:vertAlign w:val="superscript"/>
          <w:lang w:val="en_US" w:bidi="en_US"/>
        </w:rPr>
        <w:t>1</w:t>
      </w:r>
      <w:r>
        <w:rPr>
          <w:lang w:val="en_US" w:bidi="en_US"/>
        </w:rPr>
        <w:t xml:space="preserve"> A Psalm by David. The earth is the LORD’s, with its fullness; the world, and those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has founded it on the seas, and established it on the floods.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may ascend to the LORD’s hill? Who may stand in his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has clean hands and a pure heart; who has not lifted up his soul to falsehood, and has not sworn deceitfully.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shall receive a blessing from the LORD, righteousness from the God of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the generation of those who seek Him, who seek your face—even Jacob.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Lift up your heads, you gates! Be lifted up, you everlasting doors, and the King of glory will come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is the King of glory? The LORD strong and mighty, the LORD mighty in battle.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Lift up your heads, you gates; yes, lift them up, you everlasting doors, and the King of glory will come 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is this King of glory? The LORD of Armies is the King of glory! Selah.</w:t>
      </w:r>
      <w:r>
        <w:rPr>
          <w:lang w:val="en_US" w:bidi="en_US"/>
        </w:rPr>
      </w:r>
      <w:r>
        <w:rPr>
          <w:lang w:val="en_US" w:bidi="en_US"/>
        </w:rPr>
      </w:r>
    </w:p>
    <w:p>
      <w:pPr/>
      <w:r>
        <w:rPr>
          <w:lang w:val="en_US" w:bidi="en_US"/>
        </w:rPr>
      </w:r>
    </w:p>
    <w:p>
      <w:pPr>
        <w:pStyle w:val="Heading2"/>
      </w:pPr>
      <w:r>
        <w:rPr>
          <w:lang w:val="en_US" w:bidi="en_US"/>
        </w:rPr>
        <w:t>Psalms 25:1</w:t>
      </w:r>
      <w:r>
        <w:rPr>
          <w:lang w:val="en_US" w:bidi="en_US"/>
        </w:rPr>
      </w:r>
    </w:p>
    <w:p>
      <w:pPr/>
      <w:r>
        <w:rPr>
          <w:lang w:val="en_US" w:bidi="en_US"/>
        </w:rPr>
      </w:r>
      <w:r>
        <w:rPr>
          <w:vertAlign w:val="superscript"/>
          <w:lang w:val="en_US" w:bidi="en_US"/>
        </w:rPr>
        <w:t>1</w:t>
      </w:r>
      <w:r>
        <w:rPr>
          <w:lang w:val="en_US" w:bidi="en_US"/>
        </w:rPr>
        <w:t xml:space="preserve"> By David. To you, LORD, I lift up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God, I have trusted in you. Don’t let me be shamed. Don’t let my enemies triumph over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no one who waits for you will be shamed. They will be shamed who deal treacherously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Show me your ways, LORD. Teach me your paths.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Guide me in your truth, and teach me, for you are the God of my salvation. I wait for you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LORD, remember your tender mercies and your loving kindness, for they are from old times.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remember the sins of my youth, nor my transgressions. Remember me according to your loving kindness, for your goodness’ sake,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Good and upright is the LORD, therefore he will instruct sinners in the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guide the humble in justice. He will teach the humble his 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paths of the LORD are loving kindness and truth to such as keep his covenant and his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your name’s sake, LORD, pardon my iniquity, for it is great.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man is he who fears the LORD? He shall instruct him in the way that he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soul will dwell at ease. His offspring will inherit the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friendship of the LORD is with those who fear him. He will show them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eyes are ever on the LORD, for he will pluck my feet out of the net.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Turn to me, and have mercy on me, for I am desolate and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troubles of my heart are enlarged. Oh bring me out of my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Consider my affliction and my travail. Forgive all my sins.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Consider my enemies, for they are many. They hate me with cruel hatred.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Oh keep my soul, and deliver me. Let me not be disappointed, for I take refuge in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Let integrity and uprightness preserve me, for I wait for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redeem Israel out of all his troubles.</w:t>
      </w:r>
      <w:r>
        <w:rPr>
          <w:lang w:val="en_US" w:bidi="en_US"/>
        </w:rPr>
      </w:r>
      <w:r>
        <w:rPr>
          <w:lang w:val="en_US" w:bidi="en_US"/>
        </w:rPr>
      </w:r>
    </w:p>
    <w:p>
      <w:pPr/>
      <w:r>
        <w:rPr>
          <w:lang w:val="en_US" w:bidi="en_US"/>
        </w:rPr>
      </w:r>
    </w:p>
    <w:p>
      <w:pPr>
        <w:pStyle w:val="Heading2"/>
      </w:pPr>
      <w:r>
        <w:rPr>
          <w:lang w:val="en_US" w:bidi="en_US"/>
        </w:rPr>
        <w:t>Psalms 26:1</w:t>
      </w:r>
      <w:r>
        <w:rPr>
          <w:lang w:val="en_US" w:bidi="en_US"/>
        </w:rPr>
      </w:r>
    </w:p>
    <w:p>
      <w:pPr/>
      <w:r>
        <w:rPr>
          <w:lang w:val="en_US" w:bidi="en_US"/>
        </w:rPr>
      </w:r>
      <w:r>
        <w:rPr>
          <w:vertAlign w:val="superscript"/>
          <w:lang w:val="en_US" w:bidi="en_US"/>
        </w:rPr>
        <w:t>1</w:t>
      </w:r>
      <w:r>
        <w:rPr>
          <w:lang w:val="en_US" w:bidi="en_US"/>
        </w:rPr>
        <w:t xml:space="preserve"> By David. Judge me, LORD, for I have walked in my integrity. I have trusted also in the LORD without wavering.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Examine me, LORD, and prove me. Try my heart and my mind.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your loving kindness is before my eyes. I have walked in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not sat with deceitful men, neither will I go in with hypocrites.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hate the assembly of evildoers, and will not sit with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wash my hands in innocence, so I will go about your altar,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I may make the voice of thanksgiving to be heard and tell of all your wondrous deeds.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LORD, I love the habitation of your house, the place where your glory dwells.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gather my soul with sinners, nor my life with bloodthirsty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whose hands is wickedness; their right hand is full of bribes.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as for me, I will walk in my integrity. Redeem me, and be merciful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foot stands in an even place. In the congregations I will bless the LORD.</w:t>
      </w:r>
      <w:r>
        <w:rPr>
          <w:lang w:val="en_US" w:bidi="en_US"/>
        </w:rPr>
      </w:r>
      <w:r>
        <w:rPr>
          <w:lang w:val="en_US" w:bidi="en_US"/>
        </w:rPr>
      </w:r>
    </w:p>
    <w:p>
      <w:pPr/>
      <w:r>
        <w:rPr>
          <w:lang w:val="en_US" w:bidi="en_US"/>
        </w:rPr>
      </w:r>
    </w:p>
    <w:p>
      <w:pPr>
        <w:pStyle w:val="Heading2"/>
      </w:pPr>
      <w:r>
        <w:rPr>
          <w:lang w:val="en_US" w:bidi="en_US"/>
        </w:rPr>
        <w:t>Psalms 27:1</w:t>
      </w:r>
      <w:r>
        <w:rPr>
          <w:lang w:val="en_US" w:bidi="en_US"/>
        </w:rPr>
      </w:r>
    </w:p>
    <w:p>
      <w:pPr/>
      <w:r>
        <w:rPr>
          <w:lang w:val="en_US" w:bidi="en_US"/>
        </w:rPr>
      </w:r>
      <w:r>
        <w:rPr>
          <w:vertAlign w:val="superscript"/>
          <w:lang w:val="en_US" w:bidi="en_US"/>
        </w:rPr>
        <w:t>1</w:t>
      </w:r>
      <w:r>
        <w:rPr>
          <w:lang w:val="en_US" w:bidi="en_US"/>
        </w:rPr>
        <w:t xml:space="preserve"> By David. The LORD is my light and my salvation. Whom shall I fear? The LORD is the strength of my life. Of whom shall I be afraid?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evildoers came at me to eat up my flesh, even my adversaries and my foes, they stumbled and fell.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Though an army should encamp against me, my heart shall not fear. Though war should rise against me, even then I will be confident.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thing I have asked of the LORD, that I will seek after: that I may dwell in the LORD’s house all the days of my life, to see the LORD’s beauty, and to inquire in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in the day of trouble, he will keep me secretly in his pavilion. In the secret place of his tabernacle, he will hide me. He will lift me up on a rock.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my head will be lifted up above my enemies around me. I will offer sacrifices of joy in his tent. I will sing, yes, I will sing praises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Hear, LORD, when I cry with my voice. Have mercy also on me, and answer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said, “Seek my face,” my heart said to you, “I will seek your face,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hide your face from me. Don’t put your servant away in anger. You have been my help. Don’t abandon me, neither forsake me, God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my father and my mother forsake me, then the LORD will take me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Teach me your way, LORD. Lead me in a straight path, because of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Don’t deliver me over to the desire of my adversaries, for false witnesses have risen up against me, such as breathe out cruelty.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still confident of this: I will see the goodness of the LORD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Wait for the LORD. Be strong, and let your heart take courage. Yes, wait for the LORD.</w:t>
      </w:r>
      <w:r>
        <w:rPr>
          <w:lang w:val="en_US" w:bidi="en_US"/>
        </w:rPr>
      </w:r>
      <w:r>
        <w:rPr>
          <w:lang w:val="en_US" w:bidi="en_US"/>
        </w:rPr>
      </w:r>
    </w:p>
    <w:p>
      <w:pPr/>
      <w:r>
        <w:rPr>
          <w:lang w:val="en_US" w:bidi="en_US"/>
        </w:rPr>
      </w:r>
    </w:p>
    <w:p>
      <w:pPr>
        <w:pStyle w:val="Heading2"/>
      </w:pPr>
      <w:r>
        <w:rPr>
          <w:lang w:val="en_US" w:bidi="en_US"/>
        </w:rPr>
        <w:t>Psalms 28:1</w:t>
      </w:r>
      <w:r>
        <w:rPr>
          <w:lang w:val="en_US" w:bidi="en_US"/>
        </w:rPr>
      </w:r>
    </w:p>
    <w:p>
      <w:pPr/>
      <w:r>
        <w:rPr>
          <w:lang w:val="en_US" w:bidi="en_US"/>
        </w:rPr>
      </w:r>
      <w:r>
        <w:rPr>
          <w:vertAlign w:val="superscript"/>
          <w:lang w:val="en_US" w:bidi="en_US"/>
        </w:rPr>
        <w:t>1</w:t>
      </w:r>
      <w:r>
        <w:rPr>
          <w:lang w:val="en_US" w:bidi="en_US"/>
        </w:rPr>
        <w:t xml:space="preserve"> By David. To you, LORD, I call. My rock, don’t be deaf to me, lest, if you are silent to me, I would become like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the voice of my petitions, when I cry to you, when I lift up my hands toward your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draw me away with the wicked, with the workers of iniquity who speak peace with their neighbors, but mischief is in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Give them according to their work, and according to the wickedness of their doings. Give them according to the operation of their hands. Bring back on them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they don’t respect the works of the LORD, nor the operation of his hands, he will break them down and not build them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be the LORD, because he has heard the voice of my petitions.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is my strength and my shield. My heart has trusted in him, and I am helped. Therefore my heart greatly rejoices. With my song I will thank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is their strength. He is a stronghold of salvation to his anointed.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Save your people, and bless your inheritance. Be their shepherd also, and bear them up forever.</w:t>
      </w:r>
      <w:r>
        <w:rPr>
          <w:lang w:val="en_US" w:bidi="en_US"/>
        </w:rPr>
      </w:r>
      <w:r>
        <w:rPr>
          <w:lang w:val="en_US" w:bidi="en_US"/>
        </w:rPr>
      </w:r>
    </w:p>
    <w:p>
      <w:pPr/>
      <w:r>
        <w:rPr>
          <w:lang w:val="en_US" w:bidi="en_US"/>
        </w:rPr>
      </w:r>
    </w:p>
    <w:p>
      <w:pPr>
        <w:pStyle w:val="Heading2"/>
      </w:pPr>
      <w:r>
        <w:rPr>
          <w:lang w:val="en_US" w:bidi="en_US"/>
        </w:rPr>
        <w:t>Psalms 29:1</w:t>
      </w:r>
      <w:r>
        <w:rPr>
          <w:lang w:val="en_US" w:bidi="en_US"/>
        </w:rPr>
      </w:r>
    </w:p>
    <w:p>
      <w:pPr/>
      <w:r>
        <w:rPr>
          <w:lang w:val="en_US" w:bidi="en_US"/>
        </w:rPr>
      </w:r>
      <w:r>
        <w:rPr>
          <w:vertAlign w:val="superscript"/>
          <w:lang w:val="en_US" w:bidi="en_US"/>
        </w:rPr>
        <w:t>1</w:t>
      </w:r>
      <w:r>
        <w:rPr>
          <w:lang w:val="en_US" w:bidi="en_US"/>
        </w:rPr>
        <w:t xml:space="preserve"> A Psalm by David. Ascribe to the LORD, you sons of the mighty, ascribe to the LORD glory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Ascribe to the LORD the glory due to his name. Worship the LORD in holy array.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LORD’s voice is on the waters. The God of glory thunders, even the LORD on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LORD’s voice is powerful. The LORD’s voice is full of majesty.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LORD’s voice breaks the cedars. Yes, the LORD breaks in pieces the cedars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makes them also to skip like a calf; Lebanon and Sirion like a young, wild ox.</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LORD’s voice strikes with flashes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LORD’s voice shakes the wilderness. The LORD shakes the wilderness of Kadesh.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LORD’s voice makes the deer calve, and strips the forests bare. In his temple everything says, “Glory!”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sat enthroned at the Flood. Yes, the LORD sits as King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will give strength to his people. The LORD will bless his people with peace.</w:t>
      </w:r>
      <w:r>
        <w:rPr>
          <w:lang w:val="en_US" w:bidi="en_US"/>
        </w:rPr>
      </w:r>
      <w:r>
        <w:rPr>
          <w:lang w:val="en_US" w:bidi="en_US"/>
        </w:rPr>
      </w:r>
    </w:p>
    <w:p>
      <w:pPr/>
      <w:r>
        <w:rPr>
          <w:lang w:val="en_US" w:bidi="en_US"/>
        </w:rPr>
      </w:r>
    </w:p>
    <w:p>
      <w:pPr>
        <w:pStyle w:val="Heading2"/>
      </w:pPr>
      <w:r>
        <w:rPr>
          <w:lang w:val="en_US" w:bidi="en_US"/>
        </w:rPr>
        <w:t>Psalms 30:1</w:t>
      </w:r>
      <w:r>
        <w:rPr>
          <w:lang w:val="en_US" w:bidi="en_US"/>
        </w:rPr>
      </w:r>
    </w:p>
    <w:p>
      <w:pPr/>
      <w:r>
        <w:rPr>
          <w:lang w:val="en_US" w:bidi="en_US"/>
        </w:rPr>
      </w:r>
      <w:r>
        <w:rPr>
          <w:vertAlign w:val="superscript"/>
          <w:lang w:val="en_US" w:bidi="en_US"/>
        </w:rPr>
        <w:t>1</w:t>
      </w:r>
      <w:r>
        <w:rPr>
          <w:lang w:val="en_US" w:bidi="en_US"/>
        </w:rPr>
        <w:t xml:space="preserve"> A Psalm. A Song for the Dedication of the Temple. By David. I will extol you, LORD, for you have raised me up, and have not made my foes to rejoice over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LORD my God, I cried to you, and you have healed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LORD, you have brought up my soul from Sheol. You have kept me alive, that I should not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Sing praise to the LORD, you saints of his. Give thanks to his holy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his anger is but for a moment. His favor is for a lifetime. Weeping may stay for the night, but joy comes in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me, I said in my prosperity, “I shall never be moved.”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LORD, when you favored me, made my mountain stand strong; but when you hid your face, I was troubled.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cried to you, LORD. I made supplication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profit is there in my destruction, if I go down to the pit? Shall the dust praise you? Shall it declare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LORD, and have mercy on me. LORD, be my helper.”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have turned my mourning into dancing for me. You have removed my sackcloth, and clothed me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end that my heart may sing praise to you, and not be silent. LORD my God, I will give thanks to you forever!</w:t>
      </w:r>
      <w:r>
        <w:rPr>
          <w:lang w:val="en_US" w:bidi="en_US"/>
        </w:rPr>
      </w:r>
      <w:r>
        <w:rPr>
          <w:lang w:val="en_US" w:bidi="en_US"/>
        </w:rPr>
      </w:r>
    </w:p>
    <w:p>
      <w:pPr/>
      <w:r>
        <w:rPr>
          <w:lang w:val="en_US" w:bidi="en_US"/>
        </w:rPr>
      </w:r>
    </w:p>
    <w:p>
      <w:pPr>
        <w:pStyle w:val="Heading2"/>
      </w:pPr>
      <w:r>
        <w:rPr>
          <w:lang w:val="en_US" w:bidi="en_US"/>
        </w:rPr>
        <w:t>Psalms 31:1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In you, LORD, I take refuge. Let me never be disappointed. Deliver me in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Bow down your ear to me. Deliver me speedily. Be to me a strong rock, a house of defense to save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are my rock and my fortress, therefore for your name’s sake lead me and guide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Pluck me out of the net that they have laid secretly for me, for you are my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Into your hand I commend my spirit. You redeem me, LORD, God of truth.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hate those who regard lying vanities, but I trust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be glad and rejoice in your loving kindness, for you have seen my affliction. You have known my soul in adversities.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not shut me up into the hand of the enemy. You have set my feet in a large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 mercy on me, LORD, for I am in distress. My eye, my soul, and my body waste away with grief.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my life is spent with sorrow, my years with sighing. My strength fails because of my iniquity. My bones are wasted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of all my adversaries I have become utterly contemptible to my neighbors, a horror to my acquaintances. Those who saw me on the street fled from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am forgotten from their hearts like a dead man. I am like broken pottery.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heard the slander of many, terror on every side, while they conspire together against me, they plot to take away my life.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trust in you, LORD. I said, “You are my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times are in your hand. Deliver me from the hand of my enemies, and from those who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Make your face to shine on your servant. Save me in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me not be disappointed, LORD, for I have called on you. Let the wicked be disappointed. Let them be silent in Sheol.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the lying lips be mute, which speak against the righteous insolently, with pride and contempt.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Oh how great is your goodness, which you have laid up for those who fear you, which you have worked for those who take refuge in you, before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shelter of your presence you will hide them from the plotting of man. You will keep them secretly in a dwelling away from the strife of tongues.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Praise be to the LORD, for he has shown me his marvelous loving kindness in a strong city.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me, I said in my haste, “I am cut off from before your eyes.” Nevertheless you heard the voice of my petitions when I cried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Oh love the LORD, all you his saints! The LORD preserves the faithful, and fully recompenses him who behaves arrogantly.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 strong, and let your heart take courage, all you who hope in the LORD.</w:t>
      </w:r>
      <w:r>
        <w:rPr>
          <w:lang w:val="en_US" w:bidi="en_US"/>
        </w:rPr>
      </w:r>
      <w:r>
        <w:rPr>
          <w:lang w:val="en_US" w:bidi="en_US"/>
        </w:rPr>
      </w:r>
    </w:p>
    <w:p>
      <w:pPr/>
      <w:r>
        <w:rPr>
          <w:lang w:val="en_US" w:bidi="en_US"/>
        </w:rPr>
      </w:r>
    </w:p>
    <w:p>
      <w:pPr>
        <w:pStyle w:val="Heading2"/>
      </w:pPr>
      <w:r>
        <w:rPr>
          <w:lang w:val="en_US" w:bidi="en_US"/>
        </w:rPr>
        <w:t>Psalms 32:1</w:t>
      </w:r>
      <w:r>
        <w:rPr>
          <w:lang w:val="en_US" w:bidi="en_US"/>
        </w:rPr>
      </w:r>
    </w:p>
    <w:p>
      <w:pPr/>
      <w:r>
        <w:rPr>
          <w:lang w:val="en_US" w:bidi="en_US"/>
        </w:rPr>
      </w:r>
      <w:r>
        <w:rPr>
          <w:vertAlign w:val="superscript"/>
          <w:lang w:val="en_US" w:bidi="en_US"/>
        </w:rPr>
        <w:t>1</w:t>
      </w:r>
      <w:r>
        <w:rPr>
          <w:lang w:val="en_US" w:bidi="en_US"/>
        </w:rPr>
        <w:t xml:space="preserve"> By David. A contemplative psalm. Blessed is he whose disobedience is forgiven, whose sin is covered.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is the man to whom the LORD doesn’t impute iniquity, in whose spirit there is no deceit.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kept silence, my bones wasted away through my groaning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day and night your hand was heavy on me. My strength was sapped in the heat of summer.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acknowledged my sin to you. I didn’t hide my iniquity. I said, I will confess my transgressions to the LORD, and you forgave the iniquity of my sin.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let everyone who is godly pray to you in a time when you may be found. Surely when the great waters overflow, they shall not reach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my hiding place. You will preserve me from trouble. You will surround me with songs of deliverance.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instruct you and teach you in the way which you shall go. I will counsel you with my eye on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like the horse, or like the mule, which have no understanding, who are controlled by bit and bridle, or else they will not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sorrows come to the wicked, but loving kindness shall surround him who trusts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glad in the LORD, and rejoice, you righteous! Shout for joy, all you who are upright in heart!</w:t>
      </w:r>
      <w:r>
        <w:rPr>
          <w:lang w:val="en_US" w:bidi="en_US"/>
        </w:rPr>
      </w:r>
      <w:r>
        <w:rPr>
          <w:lang w:val="en_US" w:bidi="en_US"/>
        </w:rPr>
      </w:r>
    </w:p>
    <w:p>
      <w:pPr/>
      <w:r>
        <w:rPr>
          <w:lang w:val="en_US" w:bidi="en_US"/>
        </w:rPr>
      </w:r>
    </w:p>
    <w:p>
      <w:pPr>
        <w:pStyle w:val="Heading2"/>
      </w:pPr>
      <w:r>
        <w:rPr>
          <w:lang w:val="en_US" w:bidi="en_US"/>
        </w:rPr>
        <w:t>Psalms 33:1</w:t>
      </w:r>
      <w:r>
        <w:rPr>
          <w:lang w:val="en_US" w:bidi="en_US"/>
        </w:rPr>
      </w:r>
    </w:p>
    <w:p>
      <w:pPr/>
      <w:r>
        <w:rPr>
          <w:lang w:val="en_US" w:bidi="en_US"/>
        </w:rPr>
      </w:r>
      <w:r>
        <w:rPr>
          <w:vertAlign w:val="superscript"/>
          <w:lang w:val="en_US" w:bidi="en_US"/>
        </w:rPr>
        <w:t>1</w:t>
      </w:r>
      <w:r>
        <w:rPr>
          <w:lang w:val="en_US" w:bidi="en_US"/>
        </w:rPr>
        <w:t xml:space="preserve"> Rejoice in the LORD, you righteous! Praise is fitting for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Give thanks to the LORD with the lyre. Sing praises to him with the harp of ten strings.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Sing to him a new song. Play skillfully with a shout of joy!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LORD’s word is right. All his work is done in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loves righteousness and justice. The earth is full of the loving kindness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the LORD’s word, the heavens were made: all their army by the breath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gathers the waters of the sea together as a heap. He lays up the deeps in storehouses.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all the earth fear the LORD. Let all the inhabitants of the world stand in awe of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spoke, and it was done. He commanded, and it stood firm.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brings the counsel of the nations to nothing. He makes the thoughts of the peoples to be of no effect.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counsel of the LORD stands fast forever, the thoughts of his heart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the nation whose God is the LORD, the people whom he has chosen for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looks from heaven. He sees all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the place of his habitation he looks out on all the inhabitants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fashions all of their hearts; and he considers all of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is no king saved by the multitude of an army. A mighty man is not delivered by great strength.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horse is a vain thing for safety, neither does he deliver any by his great power.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the LORD’s eye is on those who fear him, on those who hope in his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deliver their soul from death, to keep them alive in famine.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Our soul has waited for the LORD. He is our help and our shield.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our heart rejoices in him, because we have trusted in his holy name.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your loving kindness be on us, LORD, since we have hoped in you.</w:t>
      </w:r>
      <w:r>
        <w:rPr>
          <w:lang w:val="en_US" w:bidi="en_US"/>
        </w:rPr>
      </w:r>
      <w:r>
        <w:rPr>
          <w:lang w:val="en_US" w:bidi="en_US"/>
        </w:rPr>
      </w:r>
    </w:p>
    <w:p>
      <w:pPr/>
      <w:r>
        <w:rPr>
          <w:lang w:val="en_US" w:bidi="en_US"/>
        </w:rPr>
      </w:r>
    </w:p>
    <w:p>
      <w:pPr>
        <w:pStyle w:val="Heading2"/>
      </w:pPr>
      <w:r>
        <w:rPr>
          <w:lang w:val="en_US" w:bidi="en_US"/>
        </w:rPr>
        <w:t>Psalms 34:1</w:t>
      </w:r>
      <w:r>
        <w:rPr>
          <w:lang w:val="en_US" w:bidi="en_US"/>
        </w:rPr>
      </w:r>
    </w:p>
    <w:p>
      <w:pPr/>
      <w:r>
        <w:rPr>
          <w:lang w:val="en_US" w:bidi="en_US"/>
        </w:rPr>
      </w:r>
      <w:r>
        <w:rPr>
          <w:vertAlign w:val="superscript"/>
          <w:lang w:val="en_US" w:bidi="en_US"/>
        </w:rPr>
        <w:t>1</w:t>
      </w:r>
      <w:r>
        <w:rPr>
          <w:lang w:val="en_US" w:bidi="en_US"/>
        </w:rPr>
        <w:t xml:space="preserve"> By David; when he pretended to be insane before Abimelech, who drove him away, and he departed. I will bless the LORD at all times. His praise will always be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shall boast in the LORD. The humble shall hear of it and be glad.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Oh magnify the LORD with me. Let’s exalt his name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sought the LORD, and he answered me, and delivered me from all my fears.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looked to him, and were radiant. Their faces shall never be covered with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poor man cried, and the LORD heard him, and saved him out of all his troubles.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LORD’s angel encamps around those who fear him, and delivers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taste and see that the LORD is good. Blessed is the man who takes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Oh fear the LORD, you his saints, for there is no lack with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young lions do lack, and suffer hunger, but those who seek the LORD shall not lack any good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Come, you children, listen to me. I will teach you the fear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is someone who desires life, and loves many days, that he may see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Keep your tongue from evil, and your lips from speaking 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Depart from evil, and do good. Seek peace, and pursue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LORD’s eyes are toward the righteous. His ears listen to their cry.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LORD’s face is against those who do evil, to cut off their memory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righteous cry, and the LORD hears, and delivers them out of all their troubles.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is near to those who have a broken heart, and saves those who have a crushed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Many are the afflictions of the righteous, but the LORD delivers him out of them 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protects all of his bones. Not one of them is broken.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Evil shall kill the wicked. Those who hate the righteous shall be condemned.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redeems the soul of his servants. None of those who take refuge in him shall be condemned.</w:t>
      </w:r>
      <w:r>
        <w:rPr>
          <w:lang w:val="en_US" w:bidi="en_US"/>
        </w:rPr>
      </w:r>
      <w:r>
        <w:rPr>
          <w:lang w:val="en_US" w:bidi="en_US"/>
        </w:rPr>
      </w:r>
    </w:p>
    <w:p>
      <w:pPr/>
      <w:r>
        <w:rPr>
          <w:lang w:val="en_US" w:bidi="en_US"/>
        </w:rPr>
      </w:r>
    </w:p>
    <w:p>
      <w:pPr>
        <w:pStyle w:val="Heading2"/>
      </w:pPr>
      <w:r>
        <w:rPr>
          <w:lang w:val="en_US" w:bidi="en_US"/>
        </w:rPr>
        <w:t>Psalms 35:1</w:t>
      </w:r>
      <w:r>
        <w:rPr>
          <w:lang w:val="en_US" w:bidi="en_US"/>
        </w:rPr>
      </w:r>
    </w:p>
    <w:p>
      <w:pPr/>
      <w:r>
        <w:rPr>
          <w:lang w:val="en_US" w:bidi="en_US"/>
        </w:rPr>
      </w:r>
      <w:r>
        <w:rPr>
          <w:vertAlign w:val="superscript"/>
          <w:lang w:val="en_US" w:bidi="en_US"/>
        </w:rPr>
        <w:t>1</w:t>
      </w:r>
      <w:r>
        <w:rPr>
          <w:lang w:val="en_US" w:bidi="en_US"/>
        </w:rPr>
        <w:t xml:space="preserve"> By David. Contend, LORD, with those who contend with me. Fight against those who fight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hold of shield and buckler, and stand up for my help.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Brandish the spear and block those who pursue me. Tell my soul, “I am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those who seek after my soul be disappointed and brought to dishonor. Let those who plot my ruin be turned back and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be as chaff before the wind, the LORD’s angel driving them 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their way be dark and slippery, the LORD’s angel pursuing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without cause they have hidden their net in a pit for me. Without cause they have dug a pit for my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destruction come on him unawares. Let his net that he has hidden catch himself. Let him fall into that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soul shall be joyful in the LORD. It shall rejoice in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my bones shall say, “LORD, who is like you, who delivers the poor from him who is too strong for him; yes, the poor and the needy from him who robs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Unrighteous witnesses rise up. They ask me about things that I don’t know about.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reward me evil for good, to the bereaving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as for me, when they were sick, my clothing was sackcloth. I afflicted my soul with fasting. My prayer returned into my own bosom.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behaved myself as though it had been my friend or my brother. I bowed down mourning, as one who mourns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in my adversity, they rejoiced, and gathered themselves together. The attackers gathered themselves together against me, and I didn’t know it. They tore at me, and didn’t cease.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Like the profane mockers in feasts, they gnashed their teeth at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Lord, how long will you look on? Rescue my soul from their destruction, my precious life from the lions.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give you thanks in the great assembly. I will praise you among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let those who are my enemies wrongfully rejoice over me; neither let those who hate me without a cause wink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they don’t speak peace, but they devise deceitful words against those who are quiet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they opened their mouth wide against me. They said, “Aha! Aha! Our eye has seen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have seen it, LORD. Don’t keep silent. Lord, don’t be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Wake up! Rise up to defend me, my God! My Lord, contend for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Vindicate me, LORD my God, according to your righteousness. Don’t let them gloat over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let them say in their heart, “Aha! That’s the way we want it!” Don’t let them say, “We have swallowed him up!”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Let them be disappointed and confounded together who rejoice at my calamity. Let them be clothed with shame and dishonor who magnify themselves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Let those who favor my righteous cause shout for joy and be glad. Yes, let them say continually, “May the LORD be magnified, who has pleasure in the prosperity of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My tongue shall talk about your righteousness and about your praise all day long.</w:t>
      </w:r>
      <w:r>
        <w:rPr>
          <w:lang w:val="en_US" w:bidi="en_US"/>
        </w:rPr>
      </w:r>
      <w:r>
        <w:rPr>
          <w:lang w:val="en_US" w:bidi="en_US"/>
        </w:rPr>
      </w:r>
    </w:p>
    <w:p>
      <w:pPr/>
      <w:r>
        <w:rPr>
          <w:lang w:val="en_US" w:bidi="en_US"/>
        </w:rPr>
      </w:r>
    </w:p>
    <w:p>
      <w:pPr>
        <w:pStyle w:val="Heading2"/>
      </w:pPr>
      <w:r>
        <w:rPr>
          <w:lang w:val="en_US" w:bidi="en_US"/>
        </w:rPr>
        <w:t>Psalms 36:1</w:t>
      </w:r>
      <w:r>
        <w:rPr>
          <w:lang w:val="en_US" w:bidi="en_US"/>
        </w:rPr>
      </w:r>
    </w:p>
    <w:p>
      <w:pPr/>
      <w:r>
        <w:rPr>
          <w:lang w:val="en_US" w:bidi="en_US"/>
        </w:rPr>
      </w:r>
      <w:r>
        <w:rPr>
          <w:vertAlign w:val="superscript"/>
          <w:lang w:val="en_US" w:bidi="en_US"/>
        </w:rPr>
        <w:t>1</w:t>
      </w:r>
      <w:r>
        <w:rPr>
          <w:lang w:val="en_US" w:bidi="en_US"/>
        </w:rPr>
        <w:t xml:space="preserve"> For the Chief Musician. By David, the servant of the LORD. A revelation is within my heart about the disobedience of the wicked: There is no fear of God before his eyes.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flatters himself in his own eyes, too much to detect and hate his sin.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words of his mouth are iniquity and deceit. He has ceased to be wise and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plots iniquity on his bed. He sets himself in a way that is not good. He doesn’t abhor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loving kindness, LORD, is in the heavens. Your faithfulness reaches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righteousness is like the mountains of God. Your judgments are like a great deep. LORD, you preserve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precious is your loving kindness, God! The children of men take refuge under the shadow of your wings.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be abundantly satisfied with the abundance of your house. You will make them drink of the river of your pleasures.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with you is the spring of life. In your light we will see light.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Oh continue your loving kindness to those who know you, your righteousness to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let the foot of pride come against me. Don’t let the hand of the wicked drive me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the workers of iniquity are fallen. They are thrust down, and shall not be able to rise.</w:t>
      </w:r>
      <w:r>
        <w:rPr>
          <w:lang w:val="en_US" w:bidi="en_US"/>
        </w:rPr>
      </w:r>
      <w:r>
        <w:rPr>
          <w:lang w:val="en_US" w:bidi="en_US"/>
        </w:rPr>
      </w:r>
    </w:p>
    <w:p>
      <w:pPr/>
      <w:r>
        <w:rPr>
          <w:lang w:val="en_US" w:bidi="en_US"/>
        </w:rPr>
      </w:r>
    </w:p>
    <w:p>
      <w:pPr>
        <w:pStyle w:val="Heading2"/>
      </w:pPr>
      <w:r>
        <w:rPr>
          <w:lang w:val="en_US" w:bidi="en_US"/>
        </w:rPr>
        <w:t>Psalms 37:1</w:t>
      </w:r>
      <w:r>
        <w:rPr>
          <w:lang w:val="en_US" w:bidi="en_US"/>
        </w:rPr>
      </w:r>
    </w:p>
    <w:p>
      <w:pPr/>
      <w:r>
        <w:rPr>
          <w:lang w:val="en_US" w:bidi="en_US"/>
        </w:rPr>
      </w:r>
      <w:r>
        <w:rPr>
          <w:vertAlign w:val="superscript"/>
          <w:lang w:val="en_US" w:bidi="en_US"/>
        </w:rPr>
        <w:t>1</w:t>
      </w:r>
      <w:r>
        <w:rPr>
          <w:lang w:val="en_US" w:bidi="en_US"/>
        </w:rPr>
        <w:t xml:space="preserve"> By David. Don’t fret because of evildoers, neither be envious against those who work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shall soon be cut down like the grass, and wither like the green herb.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Trust in the LORD, and do good. Dwell in the land, and enjoy safe pasture.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Also delight yourself in the LORD, and he will give you the desires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Commit your way to the LORD. Trust also in him, and he will do this: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make your righteousness shine out like light, and your justice as the noon day sun.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Rest in the LORD, and wait patiently for him. Don’t fret because of him who prospers in his way, because of the man who makes wicked plots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Cease from anger, and forsake wrath. Don’t fret; it leads only to evildoing.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evildoers shall be cut off, but those who wait for the LORD shall inherit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yet a little while, and the wicked will be no more. Yes, though you look for his place, he isn’t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humble shall inherit the land, and shall delight themselves in the abundance of peace.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wicked plots against the just, and gnashes at him with his teeth.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will laugh at him, for he sees that his day is coming.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wicked have drawn out the sword, and have bent their bow, to cast down the poor and needy, to kill those who are upright on the path.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Their sword shall enter into their own heart. Their bows shall be broken.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Better is a little that the righteous has, than the abundance of many wicked.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arms of the wicked shall be broken, but the LORD upholds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knows the days of the perfect. Their inheritance shall be forever.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shall not be disappointed in the time of evil. In the days of famine they shall be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wicked shall perish. The enemies of the LORD shall be like the beauty of the fields. They will vanish— vanish like smoke.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wicked borrow, and don’t pay back, but the righteous give generously.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such as are blessed by him shall inherit the land. Those who are cursed by him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man’s steps are established by the LORD. He delights in his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Though he stumble, he shall not fall, for the LORD holds him up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been young, and now am old, yet I have not seen the righteous forsaken, nor his children begging for bread.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day long he deals graciously, and lends. His offspring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Depart from evil, and do good. Live securely forever.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LORD loves justice, and doesn’t forsake his saints. They are preserved forever, but the children of the wicked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righteous shall inherit the land, and live in it forever.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mouth of the righteous talks of wisdom. His tongue speaks justice.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law of his God is in his heart. None of his steps shall slide.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wicked watch the righteous, and seek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will not leave him in his hand, nor condemn him when he is judged.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Wait for the LORD, and keep his way, and he will exalt you to inherit the land. When the wicked are cut off, you shall see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have seen the wicked in great power, spreading himself like a green tree in its native soil.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he passed away, and behold, he was not. Yes, I sought him, but he could not be found.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Mark the perfect man, and see the upright, for there is a future for the man of peace.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for transgressors, they shall be destroyed together. The future of the wicked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the salvation of the righteous is from the LORD. He is their stronghold in the time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LORD helps them and rescues them. He rescues them from the wicked and saves them, because they have taken refuge in him.</w:t>
      </w:r>
      <w:r>
        <w:rPr>
          <w:lang w:val="en_US" w:bidi="en_US"/>
        </w:rPr>
      </w:r>
      <w:r>
        <w:rPr>
          <w:lang w:val="en_US" w:bidi="en_US"/>
        </w:rPr>
      </w:r>
    </w:p>
    <w:p>
      <w:pPr/>
      <w:r>
        <w:rPr>
          <w:lang w:val="en_US" w:bidi="en_US"/>
        </w:rPr>
      </w:r>
    </w:p>
    <w:p>
      <w:pPr>
        <w:pStyle w:val="Heading2"/>
      </w:pPr>
      <w:r>
        <w:rPr>
          <w:lang w:val="en_US" w:bidi="en_US"/>
        </w:rPr>
        <w:t>Psalms 38:1</w:t>
      </w:r>
      <w:r>
        <w:rPr>
          <w:lang w:val="en_US" w:bidi="en_US"/>
        </w:rPr>
      </w:r>
    </w:p>
    <w:p>
      <w:pPr/>
      <w:r>
        <w:rPr>
          <w:lang w:val="en_US" w:bidi="en_US"/>
        </w:rPr>
      </w:r>
      <w:r>
        <w:rPr>
          <w:vertAlign w:val="superscript"/>
          <w:lang w:val="en_US" w:bidi="en_US"/>
        </w:rPr>
        <w:t>1</w:t>
      </w:r>
      <w:r>
        <w:rPr>
          <w:lang w:val="en_US" w:bidi="en_US"/>
        </w:rPr>
        <w:t xml:space="preserve"> A Psalm by David, for a memorial. LORD, don’t rebuke me in your wrath, neither chasten me in your hot displeasure.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your arrows have pierced me, your hand presses hard on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is no soundness in my flesh because of your indignation, neither is there any health in my bones because of my sin.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my iniquities have gone over my head. As a heavy burden, they are too heavy for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wounds are loathsome and corrupt because of my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in pain and bowed down greatly. I go mourning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my waist is filled with burning. There is no soundness in my flesh.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faint and severely bruised. I have groaned by reason of the anguish of my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Lord, all my desire is before you. My groaning is not hidden from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heart throbs. My strength fails me. As for the light of my eyes, it has also left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lovers and my friends stand aloof from my plague. My kinsmen stand far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also who seek after my life lay snares. Those who seek my hurt speak mischievous things, and meditate deceits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 as a deaf man, don’t hear. I am as a mute man who doesn’t open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Yes, I am as a man who doesn’t hear, in whose mouth are no reproofs.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hope in you, LORD. You will answer,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said, “Don’t let them gloat over me, or exalt themselves over me when my foot slips.”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am ready to fall. My pain is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will declare my iniquity. I will be sorry for my sin.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my enemies are vigorous and many. Those who hate me without reason are numerous.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who render evil for good are also adversaries to me, because I follow what is good.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forsake me, LORD. My God, don’t be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Hurry to help me, Lord, my salvation.</w:t>
      </w:r>
      <w:r>
        <w:rPr>
          <w:lang w:val="en_US" w:bidi="en_US"/>
        </w:rPr>
      </w:r>
      <w:r>
        <w:rPr>
          <w:lang w:val="en_US" w:bidi="en_US"/>
        </w:rPr>
      </w:r>
    </w:p>
    <w:p>
      <w:pPr/>
      <w:r>
        <w:rPr>
          <w:lang w:val="en_US" w:bidi="en_US"/>
        </w:rPr>
      </w:r>
    </w:p>
    <w:p>
      <w:pPr>
        <w:pStyle w:val="Heading2"/>
      </w:pPr>
      <w:r>
        <w:rPr>
          <w:lang w:val="en_US" w:bidi="en_US"/>
        </w:rPr>
        <w:t>Psalms 39:1</w:t>
      </w:r>
      <w:r>
        <w:rPr>
          <w:lang w:val="en_US" w:bidi="en_US"/>
        </w:rPr>
      </w:r>
    </w:p>
    <w:p>
      <w:pPr/>
      <w:r>
        <w:rPr>
          <w:lang w:val="en_US" w:bidi="en_US"/>
        </w:rPr>
      </w:r>
      <w:r>
        <w:rPr>
          <w:vertAlign w:val="superscript"/>
          <w:lang w:val="en_US" w:bidi="en_US"/>
        </w:rPr>
        <w:t>1</w:t>
      </w:r>
      <w:r>
        <w:rPr>
          <w:lang w:val="en_US" w:bidi="en_US"/>
        </w:rPr>
        <w:t xml:space="preserve"> For the Chief Musician. For Jeduthun. A Psalm by David. I said, “I will watch my ways, so that I don’t sin with my tongue. I will keep my mouth with a bridle while the wicked is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was mute with silence. I held my peace, even from good. My sorrow was stirred.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heart was hot within me. While I meditated, the fire burned. I spoke with my tongue: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“LORD, show me my end, what is the measure of my days. Let me know how frail I 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you have made my days hand widths. My lifetime is as nothing before you. Surely every man stands as a breath.”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“Surely every man walks like a shadow. Surely they busy themselves in vain. He heaps up, and doesn’t know who shall gather.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Lord, what do I wait for? My hope is in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Deliver me from all my transgressions. Don’t make me the reproach of the foolish.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was mute. I didn’t open my mouth, because you did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Remove your scourge away from me. I am overcome by the blow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you rebuke and correct man for iniquity, you consume his wealth like a moth. Surely every man is but a breath.” Selah.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“Hear my prayer, LORD, and give ear to my cry. Don’t be silent at my tears. For I am a stranger with you, a foreigner, as all my fathers were.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Oh spare me, that I may recover strength, before I go away and exist no more.”</w:t>
      </w:r>
      <w:r>
        <w:rPr>
          <w:lang w:val="en_US" w:bidi="en_US"/>
        </w:rPr>
      </w:r>
      <w:r>
        <w:rPr>
          <w:lang w:val="en_US" w:bidi="en_US"/>
        </w:rPr>
      </w:r>
    </w:p>
    <w:p>
      <w:pPr/>
      <w:r>
        <w:rPr>
          <w:lang w:val="en_US" w:bidi="en_US"/>
        </w:rPr>
      </w:r>
    </w:p>
    <w:p>
      <w:pPr>
        <w:pStyle w:val="Heading2"/>
      </w:pPr>
      <w:r>
        <w:rPr>
          <w:lang w:val="en_US" w:bidi="en_US"/>
        </w:rPr>
        <w:t>Psalms 40:1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I waited patiently for the LORD. He turned to me, and heard my cry.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brought me up also out of a horrible pit, out of the miry clay. He set my feet on a rock, and gave me a firm place to stand.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has put a new song in my mouth, even praise to our God. Many shall see it, and fear, and shall trust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is the man who makes the LORD his trust, and doesn’t respect the proud, nor such as turn away to lies.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Many, LORD, my God, are the wonderful works which you have done, and your thoughts which are toward us. They can’t be declared back to you. If I would declare and speak of them, they are more than can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Sacrifice and offering you didn’t desire. You have opened my ears. You have not required burnt offering and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said, “Behold, I have come. It is written about me in the book in the scroll.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delight to do your will, my God. Yes, your law is within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proclaimed glad news of righteousness in the great assembly. Behold, I will not seal my lips, LORD, you know.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not hidden your righteousness within my heart. I have declared your faithfulness and your salvation. I have not concealed your loving kindness and your truth from the great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withhold your tender mercies from me, LORD. Let your loving kindness and your truth continually preserve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innumerable evils have surrounded me. My iniquities have overtaken me, so that I am not able to look up. They are more than the hairs of my head. My heart has failed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pleased, LORD, to deliver me. Hurry to help me,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them be disappointed and confounded together who seek after my soul to destroy it. Let them be turned backward and brought to dishonor who delight in my hurt.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them be desolate by reason of their shame that tell me, “Aha! Aha!”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all those who seek you rejoice and be glad in you. Let such as love your salvation say continually, “Let the LORD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am poor and needy. May the Lord think about me. You are my help and my deliverer. Don’t delay, my God.</w:t>
      </w:r>
      <w:r>
        <w:rPr>
          <w:lang w:val="en_US" w:bidi="en_US"/>
        </w:rPr>
      </w:r>
      <w:r>
        <w:rPr>
          <w:lang w:val="en_US" w:bidi="en_US"/>
        </w:rPr>
      </w:r>
    </w:p>
    <w:p>
      <w:pPr/>
      <w:r>
        <w:rPr>
          <w:lang w:val="en_US" w:bidi="en_US"/>
        </w:rPr>
      </w:r>
    </w:p>
    <w:p>
      <w:pPr>
        <w:pStyle w:val="Heading2"/>
      </w:pPr>
      <w:r>
        <w:rPr>
          <w:lang w:val="en_US" w:bidi="en_US"/>
        </w:rPr>
        <w:t>Psalms 41:1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Blessed is he who considers the poor. The LORD will deliver him in the day of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will preserve him, and keep him alive. He shall be blessed on the earth, and he will not surrender him to the will of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will sustain him on his sickbed, and restore him from his bed of illness.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said, “LORD, have mercy on me! Heal me, for I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enemies speak evil against me: “When will he die, and his name perish?”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he comes to see me, he speaks falsehood. His heart gathers iniquity to itself. When he goes abroad, he tells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who hate me whisper together against me. They imagine the worst for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 evil disease”, they say, “has afflicted him. Now that he lies he shall rise up no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Yes, my own familiar friend, in whom I trusted, who ate bread with me, has lifted up his heel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LORD, have mercy on me, and raise me up, that I may repay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this I know that you delight in me, because my enemy doesn’t triumph over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for me, you uphold me in my integrity, and set me in your presence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Blessed be the LORD, the God of Israel, from everlasting and to everlasting! Amen and amen.</w:t>
      </w:r>
      <w:r>
        <w:rPr>
          <w:lang w:val="en_US" w:bidi="en_US"/>
        </w:rPr>
      </w:r>
      <w:r>
        <w:rPr>
          <w:lang w:val="en_US" w:bidi="en_US"/>
        </w:rPr>
      </w:r>
    </w:p>
    <w:p>
      <w:pPr/>
      <w:r>
        <w:rPr>
          <w:lang w:val="en_US" w:bidi="en_US"/>
        </w:rPr>
      </w:r>
    </w:p>
    <w:p>
      <w:pPr>
        <w:pStyle w:val="Heading2"/>
      </w:pPr>
      <w:r>
        <w:rPr>
          <w:lang w:val="en_US" w:bidi="en_US"/>
        </w:rPr>
        <w:t>Psalms 42:1</w:t>
      </w:r>
      <w:r>
        <w:rPr>
          <w:lang w:val="en_US" w:bidi="en_US"/>
        </w:rPr>
      </w:r>
    </w:p>
    <w:p>
      <w:pPr/>
      <w:r>
        <w:rPr>
          <w:lang w:val="en_US" w:bidi="en_US"/>
        </w:rPr>
      </w:r>
      <w:r>
        <w:rPr>
          <w:vertAlign w:val="superscript"/>
          <w:lang w:val="en_US" w:bidi="en_US"/>
        </w:rPr>
        <w:t>1</w:t>
      </w:r>
      <w:r>
        <w:rPr>
          <w:lang w:val="en_US" w:bidi="en_US"/>
        </w:rPr>
        <w:t xml:space="preserve"> For the Chief Musician. A contemplation by the sons of Korah. As the deer pants for the water brooks, so my soul pants after you,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thirsts for God, for the living God. When shall I come and appear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tears have been my food day and night, while they continually ask me, “Where is your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things I remember, and pour out my soul within me, how I used to go with the crowd, and led them to God’s house, with the voice of joy and praise, a multitude keeping a holy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are you in despair, my soul? Why are you disturbed within me? Hope in God! For I shall still praise him for the saving help of his presence.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God, my soul is in despair within me. Therefore I remember you from the land of the Jordan, the heights of Hermon, from the hill Mizar.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Deep calls to deep at the noise of your waterfalls. All your waves and your billows have swept over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will command his loving kindness in the daytime. In the night his song shall be with me: a prayer to the God of my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ask God, my rock, “Why have you forgotten me? Why do I go mourning because of the oppression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with a sword in my bones, my adversaries reproach me, while they continually ask me, “Where is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are you in despair, my soul? Why are you disturbed within me? Hope in God! For I shall still praise him, the saving help of my countenance, and my God.</w:t>
      </w:r>
      <w:r>
        <w:rPr>
          <w:lang w:val="en_US" w:bidi="en_US"/>
        </w:rPr>
      </w:r>
      <w:r>
        <w:rPr>
          <w:lang w:val="en_US" w:bidi="en_US"/>
        </w:rPr>
      </w:r>
    </w:p>
    <w:p>
      <w:pPr/>
      <w:r>
        <w:rPr>
          <w:lang w:val="en_US" w:bidi="en_US"/>
        </w:rPr>
      </w:r>
    </w:p>
    <w:p>
      <w:pPr>
        <w:pStyle w:val="Heading2"/>
      </w:pPr>
      <w:r>
        <w:rPr>
          <w:lang w:val="en_US" w:bidi="en_US"/>
        </w:rPr>
        <w:t>Psalms 43:1</w:t>
      </w:r>
      <w:r>
        <w:rPr>
          <w:lang w:val="en_US" w:bidi="en_US"/>
        </w:rPr>
      </w:r>
    </w:p>
    <w:p>
      <w:pPr/>
      <w:r>
        <w:rPr>
          <w:lang w:val="en_US" w:bidi="en_US"/>
        </w:rPr>
      </w:r>
      <w:r>
        <w:rPr>
          <w:vertAlign w:val="superscript"/>
          <w:lang w:val="en_US" w:bidi="en_US"/>
        </w:rPr>
        <w:t>1</w:t>
      </w:r>
      <w:r>
        <w:rPr>
          <w:lang w:val="en_US" w:bidi="en_US"/>
        </w:rPr>
        <w:t xml:space="preserve"> Vindicate me, God, and plead my cause against an ungodly nation. Oh, deliver me from deceitful and wicked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are the God of my strength. Why have you rejected me? Why do I go mourning because of the oppression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Oh, send out your light and your truth. Let them lead me. Let them bring me to your holy hill, to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go to the altar of God, to God, my exceeding joy. I will praise you on the harp, God, my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are you in despair, my soul? Why are you disturbed within me? Hope in God! For I shall still praise him: my Savior, my helper, and my God.</w:t>
      </w:r>
      <w:r>
        <w:rPr>
          <w:lang w:val="en_US" w:bidi="en_US"/>
        </w:rPr>
      </w:r>
      <w:r>
        <w:rPr>
          <w:lang w:val="en_US" w:bidi="en_US"/>
        </w:rPr>
      </w:r>
    </w:p>
    <w:p>
      <w:pPr/>
      <w:r>
        <w:rPr>
          <w:lang w:val="en_US" w:bidi="en_US"/>
        </w:rPr>
      </w:r>
    </w:p>
    <w:p>
      <w:pPr>
        <w:pStyle w:val="Heading2"/>
      </w:pPr>
      <w:r>
        <w:rPr>
          <w:lang w:val="en_US" w:bidi="en_US"/>
        </w:rPr>
        <w:t>Psalms 44:1</w:t>
      </w:r>
      <w:r>
        <w:rPr>
          <w:lang w:val="en_US" w:bidi="en_US"/>
        </w:rPr>
      </w:r>
    </w:p>
    <w:p>
      <w:pPr/>
      <w:r>
        <w:rPr>
          <w:lang w:val="en_US" w:bidi="en_US"/>
        </w:rPr>
      </w:r>
      <w:r>
        <w:rPr>
          <w:vertAlign w:val="superscript"/>
          <w:lang w:val="en_US" w:bidi="en_US"/>
        </w:rPr>
        <w:t>1</w:t>
      </w:r>
      <w:r>
        <w:rPr>
          <w:lang w:val="en_US" w:bidi="en_US"/>
        </w:rPr>
        <w:t xml:space="preserve"> For the Chief Musician. By the sons of Korah. A contemplative psalm. We have heard with our ears, God; our fathers have told us what work you did in their days, in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drove out the nations with your hand, but you planted them. You afflicted the peoples, but you spread them abroad.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they didn’t get the land in possession by their own sword, neither did their own arm save them; but your right hand, your arm, and the light of your face, because you were favorable to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you are my King. Command victories for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Through you, we will push down our adversaries. Through your name, we will tread down those who rise up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will not trust in my bow, neither will my sword save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have saved us from our adversaries, and have shamed those who hate 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God we have made our boast all day long. We will give thanks to your name forever.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now you rejected us, and brought us to dishonor, and don’t go out with our armies.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make us turn back from the adversary. Those who hate us take plunder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have made us like sheep for food, and have scattered us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sell your people for nothing, and have gained nothing from their sale.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make us a reproach to our neighbors, a scoffing and a derision to those who are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make us a byword among the nations, a shaking of the head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day long my dishonor is before me, and shame covers my face,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taunt of one who reproaches and verbally abuses, because of the enemy and the avenger.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this has come on us, yet we haven’t forgotten you. We haven’t been false to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Our heart has not turned back, neither have our steps strayed from your path,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though you have crushed us in the haunt of jackals, and covered us with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we have forgotten the name of our God, or spread out our hands to a strange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won’t God search this out? For he knows the secrets of the heart.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for your sake we are killed all day long. We are regarded as sheep for the slaughter.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Wake up! Why do you sleep, Lord? Arise! Don’t reject us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Why do you hide your face, and forget our affliction and our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our soul is bowed down to the dust. Our body clings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Rise up to help us. Redeem us for your loving kindness’ sake.</w:t>
      </w:r>
      <w:r>
        <w:rPr>
          <w:lang w:val="en_US" w:bidi="en_US"/>
        </w:rPr>
      </w:r>
      <w:r>
        <w:rPr>
          <w:lang w:val="en_US" w:bidi="en_US"/>
        </w:rPr>
      </w:r>
    </w:p>
    <w:p>
      <w:pPr/>
      <w:r>
        <w:rPr>
          <w:lang w:val="en_US" w:bidi="en_US"/>
        </w:rPr>
      </w:r>
    </w:p>
    <w:p>
      <w:pPr>
        <w:pStyle w:val="Heading2"/>
      </w:pPr>
      <w:r>
        <w:rPr>
          <w:lang w:val="en_US" w:bidi="en_US"/>
        </w:rPr>
        <w:t>Psalms 45:1</w:t>
      </w:r>
      <w:r>
        <w:rPr>
          <w:lang w:val="en_US" w:bidi="en_US"/>
        </w:rPr>
      </w:r>
    </w:p>
    <w:p>
      <w:pPr/>
      <w:r>
        <w:rPr>
          <w:lang w:val="en_US" w:bidi="en_US"/>
        </w:rPr>
      </w:r>
      <w:r>
        <w:rPr>
          <w:vertAlign w:val="superscript"/>
          <w:lang w:val="en_US" w:bidi="en_US"/>
        </w:rPr>
        <w:t>1</w:t>
      </w:r>
      <w:r>
        <w:rPr>
          <w:lang w:val="en_US" w:bidi="en_US"/>
        </w:rPr>
        <w:t xml:space="preserve"> For the Chief Musician. Set to “The Lilies.” A contemplation by the sons of Korah. A wedding song. My heart overflows with a noble theme. I recite my verses for the king. My tongue is like the pen of a skillful writer.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the most excellent of the sons of men. Grace has anointed your lips, therefore God has blessed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Strap your sword on your thigh, O mighty one, in your splendor and your majesty.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your majesty ride on victoriously on behalf of truth, humility, and righteousness. Let your right hand display awesome deeds.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arrows are sharp. The nations fall under you, with arrows in the heart of the king’s enemies.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throne, God, is forever and ever. A scepter of equity is the scepter of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 loved righteousness, and hated wickedness. Therefore God, your God, has anointed you with the oil of gladness above your fellows.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your garments smell like myrrh, aloes, and cassia. Out of ivory palaces stringed instruments have made you glad.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Kings’ daughters are among your honorable women. At your right hand the queen stands in gold of Ophir.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Listen, daughter, consider, and turn your ear. Forget your own people, and also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the king will desire your beauty, honor him, for he is your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daughter of Tyre comes with a gift. The rich among the people entreat your favor.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princess inside is all glorious. Her clothing is interwoven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shall be led to the king in embroidered work. The virgins, her companions who follow her, shall be brought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With gladness and rejoicing they shall be led. They shall enter into the king’s palace.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sons will take the place of your fathers. You shall make them princes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make your name to be remembered in all generations. Therefore the peoples shall give you thanks forever and ever.</w:t>
      </w:r>
      <w:r>
        <w:rPr>
          <w:lang w:val="en_US" w:bidi="en_US"/>
        </w:rPr>
      </w:r>
      <w:r>
        <w:rPr>
          <w:lang w:val="en_US" w:bidi="en_US"/>
        </w:rPr>
      </w:r>
    </w:p>
    <w:p>
      <w:pPr/>
      <w:r>
        <w:rPr>
          <w:lang w:val="en_US" w:bidi="en_US"/>
        </w:rPr>
      </w:r>
    </w:p>
    <w:p>
      <w:pPr>
        <w:pStyle w:val="Heading2"/>
      </w:pPr>
      <w:r>
        <w:rPr>
          <w:lang w:val="en_US" w:bidi="en_US"/>
        </w:rPr>
        <w:t>Psalms 46:1</w:t>
      </w:r>
      <w:r>
        <w:rPr>
          <w:lang w:val="en_US" w:bidi="en_US"/>
        </w:rPr>
      </w:r>
    </w:p>
    <w:p>
      <w:pPr/>
      <w:r>
        <w:rPr>
          <w:lang w:val="en_US" w:bidi="en_US"/>
        </w:rPr>
      </w:r>
      <w:r>
        <w:rPr>
          <w:vertAlign w:val="superscript"/>
          <w:lang w:val="en_US" w:bidi="en_US"/>
        </w:rPr>
        <w:t>1</w:t>
      </w:r>
      <w:r>
        <w:rPr>
          <w:lang w:val="en_US" w:bidi="en_US"/>
        </w:rPr>
        <w:t xml:space="preserve"> For the Chief Musician. By the sons of Korah. According to Alamoth. God is our refuge and strength, a very present help in trouble.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we won’t be afraid, though the earth changes, though the mountains are shaken into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though its waters roar and are troubled, though the mountains tremble with their swelling.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is a river, the streams of which make the city of God glad, the holy place of the tents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is within her. She shall not be moved. God will help her at dawn.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nations raged. The kingdoms were moved. He lifted his voice and the earth melted.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of Armies is with us. The God of Jacob is our refuge.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Come, see the LORD’s works, what desolations he has made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makes wars cease to the end of the earth. He breaks the bow, and shatters the spear. He burns the chariots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 still, and know that I am God. I will be exalted among the nations. I will be exalted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of Armies is with us. The God of Jacob is our refuge. Selah.</w:t>
      </w:r>
      <w:r>
        <w:rPr>
          <w:lang w:val="en_US" w:bidi="en_US"/>
        </w:rPr>
      </w:r>
      <w:r>
        <w:rPr>
          <w:lang w:val="en_US" w:bidi="en_US"/>
        </w:rPr>
      </w:r>
    </w:p>
    <w:p>
      <w:pPr/>
      <w:r>
        <w:rPr>
          <w:lang w:val="en_US" w:bidi="en_US"/>
        </w:rPr>
      </w:r>
    </w:p>
    <w:p>
      <w:pPr>
        <w:pStyle w:val="Heading2"/>
      </w:pPr>
      <w:r>
        <w:rPr>
          <w:lang w:val="en_US" w:bidi="en_US"/>
        </w:rPr>
        <w:t>Psalms 47:1</w:t>
      </w:r>
      <w:r>
        <w:rPr>
          <w:lang w:val="en_US" w:bidi="en_US"/>
        </w:rPr>
      </w:r>
    </w:p>
    <w:p>
      <w:pPr/>
      <w:r>
        <w:rPr>
          <w:lang w:val="en_US" w:bidi="en_US"/>
        </w:rPr>
      </w:r>
      <w:r>
        <w:rPr>
          <w:vertAlign w:val="superscript"/>
          <w:lang w:val="en_US" w:bidi="en_US"/>
        </w:rPr>
        <w:t>1</w:t>
      </w:r>
      <w:r>
        <w:rPr>
          <w:lang w:val="en_US" w:bidi="en_US"/>
        </w:rPr>
        <w:t xml:space="preserve"> For the Chief Musician. A Psalm by the sons of Korah. Oh clap your hands, all you nations. Shout to God with the voice of triumph!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LORD Most High is awesome. He is a great King over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subdues nations under us, and peoples under our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chooses our inheritance for us, the glory of Jacob whom he loved.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has gone up with a shout, the LORD with the sound of a trumpet.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Sing praises to God! Sing praises! Sing praises to our King!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God is the King of all the earth. Sing praises with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reigns over the nations. God sits on his holy throne.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princes of the peoples are gathered together, the people of the God of Abraham. For the shields of the earth belong to God. He is greatly exalted!</w:t>
      </w:r>
      <w:r>
        <w:rPr>
          <w:lang w:val="en_US" w:bidi="en_US"/>
        </w:rPr>
      </w:r>
      <w:r>
        <w:rPr>
          <w:lang w:val="en_US" w:bidi="en_US"/>
        </w:rPr>
      </w:r>
    </w:p>
    <w:p>
      <w:pPr/>
      <w:r>
        <w:rPr>
          <w:lang w:val="en_US" w:bidi="en_US"/>
        </w:rPr>
      </w:r>
    </w:p>
    <w:p>
      <w:pPr>
        <w:pStyle w:val="Heading2"/>
      </w:pPr>
      <w:r>
        <w:rPr>
          <w:lang w:val="en_US" w:bidi="en_US"/>
        </w:rPr>
        <w:t>Psalms 48:1</w:t>
      </w:r>
      <w:r>
        <w:rPr>
          <w:lang w:val="en_US" w:bidi="en_US"/>
        </w:rPr>
      </w:r>
    </w:p>
    <w:p>
      <w:pPr/>
      <w:r>
        <w:rPr>
          <w:lang w:val="en_US" w:bidi="en_US"/>
        </w:rPr>
      </w:r>
      <w:r>
        <w:rPr>
          <w:vertAlign w:val="superscript"/>
          <w:lang w:val="en_US" w:bidi="en_US"/>
        </w:rPr>
        <w:t>1</w:t>
      </w:r>
      <w:r>
        <w:rPr>
          <w:lang w:val="en_US" w:bidi="en_US"/>
        </w:rPr>
        <w:t xml:space="preserve"> A Song. A Psalm by the sons of Korah. Great is the LORD, and greatly to be praised, in the city of our God, in his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Beautiful in elevation, the joy of the whole earth, is Mount Zion, on the north sides, the city of the great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has shown himself in her citadels as a refuge.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behold, the kings assembled themselves, they passed by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saw it, then they were amazed. They were dismayed. They hurried away.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Trembling took hold of them there, pain,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With the east wind, you break the ships of Tarshish.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we have heard, so we have seen, in the city of the LORD of Armies, in the city of our God. God will establish it forever.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have thought about your loving kindness, God, in the middle of your temple.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is your name, God, so is your praise to the ends of the earth. Your right hand is full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Mount Zion be glad! Let the daughters of Judah rejoice because of your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Walk about Zion, and go around her. Number its towers.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Notice her bulwarks. Consider her palaces, that you may tell it to the next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this God is our God forever and ever. He will be our guide even to death.</w:t>
      </w:r>
      <w:r>
        <w:rPr>
          <w:lang w:val="en_US" w:bidi="en_US"/>
        </w:rPr>
      </w:r>
      <w:r>
        <w:rPr>
          <w:lang w:val="en_US" w:bidi="en_US"/>
        </w:rPr>
      </w:r>
    </w:p>
    <w:p>
      <w:pPr/>
      <w:r>
        <w:rPr>
          <w:lang w:val="en_US" w:bidi="en_US"/>
        </w:rPr>
      </w:r>
    </w:p>
    <w:p>
      <w:pPr>
        <w:pStyle w:val="Heading2"/>
      </w:pPr>
      <w:r>
        <w:rPr>
          <w:lang w:val="en_US" w:bidi="en_US"/>
        </w:rPr>
        <w:t>Psalms 49:1</w:t>
      </w:r>
      <w:r>
        <w:rPr>
          <w:lang w:val="en_US" w:bidi="en_US"/>
        </w:rPr>
      </w:r>
    </w:p>
    <w:p>
      <w:pPr/>
      <w:r>
        <w:rPr>
          <w:lang w:val="en_US" w:bidi="en_US"/>
        </w:rPr>
      </w:r>
      <w:r>
        <w:rPr>
          <w:vertAlign w:val="superscript"/>
          <w:lang w:val="en_US" w:bidi="en_US"/>
        </w:rPr>
        <w:t>1</w:t>
      </w:r>
      <w:r>
        <w:rPr>
          <w:lang w:val="en_US" w:bidi="en_US"/>
        </w:rPr>
        <w:t xml:space="preserve"> For the Chief Musician. A Psalm by the sons of Korah. Hear this, all you peoples. Listen, all you inhabitants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both low and high, rich and poor together.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mouth will speak words of wisdom. My heart will utter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incline my ear to a proverb. I will solve my riddle on the harp.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should I fear in the days of evil, when iniquity at my heels surrounds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Those who trust in their wealth, and boast in the multitude of their riches—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none of them can by any means redeem his brother, nor give God a ransom for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redemption of their life is costly, no payment is ever enough,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he should live on forever, that he should not see corruption.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sees that wise men die; likewise the fool and the senseless perish, and leave their wealth to others.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inward thought is that their houses will endure forever, and their dwelling places to all generations. They name their lands after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man, despite his riches, doesn’t endure. He is like the animals that perish.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destiny of those who are foolish, and of those who approve their sayings. Selah.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are appointed as a flock for Sheol. Death shall be their shepherd. The upright shall have dominion over them in the morning. Their beauty shall decay in Sheol, far from their mansion.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God will redeem my soul from the power of Sheol, for he will receive me. Selah.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be afraid when a man is made rich, when the glory of his house is increased;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when he dies he will carry nothing away. His glory won’t descend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Though while he lived he blessed his soul— and men praise you when you do well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shall go to the generation of his fathers. They shall never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man who has riches without understanding, is like the animals that perish.</w:t>
      </w:r>
      <w:r>
        <w:rPr>
          <w:lang w:val="en_US" w:bidi="en_US"/>
        </w:rPr>
      </w:r>
      <w:r>
        <w:rPr>
          <w:lang w:val="en_US" w:bidi="en_US"/>
        </w:rPr>
      </w:r>
    </w:p>
    <w:p>
      <w:pPr/>
      <w:r>
        <w:rPr>
          <w:lang w:val="en_US" w:bidi="en_US"/>
        </w:rPr>
      </w:r>
    </w:p>
    <w:p>
      <w:pPr>
        <w:pStyle w:val="Heading2"/>
      </w:pPr>
      <w:r>
        <w:rPr>
          <w:lang w:val="en_US" w:bidi="en_US"/>
        </w:rPr>
        <w:t>Psalms 50:1</w:t>
      </w:r>
      <w:r>
        <w:rPr>
          <w:lang w:val="en_US" w:bidi="en_US"/>
        </w:rPr>
      </w:r>
    </w:p>
    <w:p>
      <w:pPr/>
      <w:r>
        <w:rPr>
          <w:lang w:val="en_US" w:bidi="en_US"/>
        </w:rPr>
      </w:r>
      <w:r>
        <w:rPr>
          <w:vertAlign w:val="superscript"/>
          <w:lang w:val="en_US" w:bidi="en_US"/>
        </w:rPr>
        <w:t>1</w:t>
      </w:r>
      <w:r>
        <w:rPr>
          <w:lang w:val="en_US" w:bidi="en_US"/>
        </w:rPr>
        <w:t xml:space="preserve"> A Psalm by Asaph. The Mighty One, God, the LORD, speaks, and calls the earth from sunrise to sunset.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Out of Zion, the perfection of beauty, God shines out.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Our God comes, and does not keep silent. A fire devours before him. It is very stormy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calls to the heavens above, to the earth, that he may judge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“Gather my saints together to me, those who have made a covenant with me by sacrifice.”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heavens shall declare his righteousness, for God himself is judge.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“Hear, my people, and I will speak. Israel, I will testify against you. I am God,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don’t rebuke you for your sacrifices. Your burnt offerings are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no need for a bull from your stall, nor male goats from your pens.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every animal of the forest is mine, and the livestock on a thousand hills.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know all the birds of the mountains. The wild animals of the field are mine.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I were hungry, I would not tell you, for the world is mine, and all that is in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Will I eat the meat of bulls, or drink the blood of goats?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Offer to God the sacrifice of thanksgiving. Pay your vows to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Call on me in the day of trouble. I will deliver you, and you will honor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to the wicked God says, “What right do you have to declare my statutes, that you have taken my covenant on your lips,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since you hate instruction, and throw my words behind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 saw a thief, you consented with him, and have participated with adulterers.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give your mouth to evil. Your tongue frames deceit.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sit and speak against your brother. You slander your own mother’s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done these things, and I kept silent. You thought that I was just like you. I will rebuke you, and accuse you in front of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consider this, you who forget God, lest I tear you into pieces, and there be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Whoever offers the sacrifice of thanksgiving glorifies me, and prepares his way so that I will show God’s salvation to him.”</w:t>
      </w:r>
      <w:r>
        <w:rPr>
          <w:lang w:val="en_US" w:bidi="en_US"/>
        </w:rPr>
      </w:r>
      <w:r>
        <w:rPr>
          <w:lang w:val="en_US" w:bidi="en_US"/>
        </w:rPr>
      </w:r>
    </w:p>
    <w:p>
      <w:pPr/>
      <w:r>
        <w:rPr>
          <w:lang w:val="en_US" w:bidi="en_US"/>
        </w:rPr>
      </w:r>
    </w:p>
    <w:p>
      <w:pPr>
        <w:pStyle w:val="Heading2"/>
      </w:pPr>
      <w:r>
        <w:rPr>
          <w:lang w:val="en_US" w:bidi="en_US"/>
        </w:rPr>
        <w:t>Psalms 51:1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when Nathan the prophet came to him, after he had gone in to Bathsheba. Have mercy on me, God, according to your loving kindness. According to the multitude of your tender mercies, blot out my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Wash me thoroughly from my iniquity. Cleanse me from my sin.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know my transgressions. My sin is constantly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Against you, and you only, I have sinned, and done that which is evil in your sight, so you may be proved right when you speak, and justified when you judge.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was born in iniquity. My mother conceived me in sin.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you desire truth in the inward parts. You teach me wisdom in the inmost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Purify me with hyssop, and I will be clean. Wash me, and I will be whiter than snow.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me hear joy and gladness, that the bones which you have broken may rejoice.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Hide your face from my sins, and blot out all of my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Create in me a clean heart, O God. Renew a right spirit within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throw me from your presence, and don’t take your Holy Spirit from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Restore to me the joy of your salvation. Uphold me with a willing spirit.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will teach transgressors your ways. Sinners will be converted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Deliver me from the guilt of bloodshed, O God, the God of my salvation. My tongue will sing aloud of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Lord, open my lips. My mouth will declare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don’t delight in sacrifice, or else I would give it. You have no pleasure in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sacrifices of God are a broken spirit. O God, you will not despise a broken and contrite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 well in your good pleasure to Zion. Build the walls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you will delight in the sacrifices of righteousness, in burnt offerings and in whole burnt offerings. Then they will offer bulls on your altar.</w:t>
      </w:r>
      <w:r>
        <w:rPr>
          <w:lang w:val="en_US" w:bidi="en_US"/>
        </w:rPr>
      </w:r>
      <w:r>
        <w:rPr>
          <w:lang w:val="en_US" w:bidi="en_US"/>
        </w:rPr>
      </w:r>
    </w:p>
    <w:p>
      <w:pPr/>
      <w:r>
        <w:rPr>
          <w:lang w:val="en_US" w:bidi="en_US"/>
        </w:rPr>
      </w:r>
    </w:p>
    <w:p>
      <w:pPr>
        <w:pStyle w:val="Heading2"/>
      </w:pPr>
      <w:r>
        <w:rPr>
          <w:lang w:val="en_US" w:bidi="en_US"/>
        </w:rPr>
        <w:t>Psalms 52:1</w:t>
      </w:r>
      <w:r>
        <w:rPr>
          <w:lang w:val="en_US" w:bidi="en_US"/>
        </w:rPr>
      </w:r>
    </w:p>
    <w:p>
      <w:pPr/>
      <w:r>
        <w:rPr>
          <w:lang w:val="en_US" w:bidi="en_US"/>
        </w:rPr>
      </w:r>
      <w:r>
        <w:rPr>
          <w:vertAlign w:val="superscript"/>
          <w:lang w:val="en_US" w:bidi="en_US"/>
        </w:rPr>
        <w:t>1</w:t>
      </w:r>
      <w:r>
        <w:rPr>
          <w:lang w:val="en_US" w:bidi="en_US"/>
        </w:rPr>
        <w:t xml:space="preserve"> For the Chief Musician. A contemplation by David, when Doeg the Edomite came and told Saul, “David has come to Ahimelech’s house.” Why do you boast of mischief, mighty man? God’s loving kindness endures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tongue plots destruction, like a sharp razor, working deceitfully.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love evil more than good, lying rather than speaking the truth.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love all devouring words, you deceitful tongue.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will likewise destroy you forever. He will take you up, and pluck you out of your tent, and root you out of the land of the living.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righteous also will see it, and fear, and laugh at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this is the man who didn’t make God his strength, but trusted in the abundance of his riches, and strengthened himself in his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me, I am like a green olive tree in God’s house. I trust in God’s loving kindness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give you thanks forever, because you have done it. I will hope in your name, for it is good, in the presence of your saints.</w:t>
      </w:r>
      <w:r>
        <w:rPr>
          <w:lang w:val="en_US" w:bidi="en_US"/>
        </w:rPr>
      </w:r>
      <w:r>
        <w:rPr>
          <w:lang w:val="en_US" w:bidi="en_US"/>
        </w:rPr>
      </w:r>
    </w:p>
    <w:p>
      <w:pPr/>
      <w:r>
        <w:rPr>
          <w:lang w:val="en_US" w:bidi="en_US"/>
        </w:rPr>
      </w:r>
    </w:p>
    <w:p>
      <w:pPr>
        <w:pStyle w:val="Heading2"/>
      </w:pPr>
      <w:r>
        <w:rPr>
          <w:lang w:val="en_US" w:bidi="en_US"/>
        </w:rPr>
        <w:t>Psalms 53:1</w:t>
      </w:r>
      <w:r>
        <w:rPr>
          <w:lang w:val="en_US" w:bidi="en_US"/>
        </w:rPr>
      </w:r>
    </w:p>
    <w:p>
      <w:pPr/>
      <w:r>
        <w:rPr>
          <w:lang w:val="en_US" w:bidi="en_US"/>
        </w:rPr>
      </w:r>
      <w:r>
        <w:rPr>
          <w:vertAlign w:val="superscript"/>
          <w:lang w:val="en_US" w:bidi="en_US"/>
        </w:rPr>
        <w:t>1</w:t>
      </w:r>
      <w:r>
        <w:rPr>
          <w:lang w:val="en_US" w:bidi="en_US"/>
        </w:rPr>
        <w:t xml:space="preserve"> For the Chief Musician. To the tune of “Mahalath.” A contemplation by David. The fool has said in his heart, “There is no God.” They are corrupt, and have done abominable iniquity. There is no one who does good.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looks down from heaven on the children of men, to see if there are any who understood, who seek after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Every one of them has gone back. They have become filthy together. There is no one who does good, no, not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 the workers of iniquity no knowledge, who eat up my people as they eat bread, and don’t call on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they were in great fear, where no fear was, for God has scattered the bones of him who encamps against you. You have put them to shame, because God has rejected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Oh that the salvation of Israel would come out of Zion! When God brings back his people from captivity, then Jacob shall rejoice, and Israel shall be glad.</w:t>
      </w:r>
      <w:r>
        <w:rPr>
          <w:lang w:val="en_US" w:bidi="en_US"/>
        </w:rPr>
      </w:r>
      <w:r>
        <w:rPr>
          <w:lang w:val="en_US" w:bidi="en_US"/>
        </w:rPr>
      </w:r>
    </w:p>
    <w:p>
      <w:pPr/>
      <w:r>
        <w:rPr>
          <w:lang w:val="en_US" w:bidi="en_US"/>
        </w:rPr>
      </w:r>
    </w:p>
    <w:p>
      <w:pPr>
        <w:pStyle w:val="Heading2"/>
      </w:pPr>
      <w:r>
        <w:rPr>
          <w:lang w:val="en_US" w:bidi="en_US"/>
        </w:rPr>
        <w:t>Psalms 54:1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contemplation by David, when the Ziphites came and said to Saul, “Isn’t David hiding himself among us?” Save me, God, by your name. Vindicate me in your might.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my prayer, God. Listen to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strangers have risen up against me. Violent men have sought after my soul. They haven’t set God before them.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God is my helper. The Lord is the one who sustains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will repay the evil to my enemies. Destroy them in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 a free will offering, I will sacrifice to you. I will give thanks to your name, LORD, for it is good.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has delivered me out of all trouble. My eye has seen triumph over my enemies.</w:t>
      </w:r>
      <w:r>
        <w:rPr>
          <w:lang w:val="en_US" w:bidi="en_US"/>
        </w:rPr>
      </w:r>
      <w:r>
        <w:rPr>
          <w:lang w:val="en_US" w:bidi="en_US"/>
        </w:rPr>
      </w:r>
    </w:p>
    <w:p>
      <w:pPr/>
      <w:r>
        <w:rPr>
          <w:lang w:val="en_US" w:bidi="en_US"/>
        </w:rPr>
      </w:r>
    </w:p>
    <w:p>
      <w:pPr>
        <w:pStyle w:val="Heading2"/>
      </w:pPr>
      <w:r>
        <w:rPr>
          <w:lang w:val="en_US" w:bidi="en_US"/>
        </w:rPr>
        <w:t>Psalms 55:1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contemplation by David. Listen to my prayer, God. Don’t hide yourself from my supplication.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Attend to me, and answer me. I am restless in my complaint, and moan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of the voice of the enemy, because of the oppression of the wicked. For they bring suffering on me. In anger they hold a grudge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is severely pained within me. The terrors of death have fallen on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Fearfulness and trembling have come on me. Horror has overwhelmed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“Oh that I had wings like a dove! Then I would fly away, and be at rest.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then I would wander far off. I would lodge in the wilderness.”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would hurry to a shelter from the stormy wind and storm.”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Confuse them, Lord, and confound their language, for I have seen violence and strife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Day and night they prowl around on its walls. Malice and abuse are also within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Destructive forces are within her. Threats and lies don’t depart from her streets.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was not an enemy who insulted me, then I could have endured it. Neither was it he who hated me who raised himself up against me, then I would have hidden myself from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it was you, a man like me, my companion, and my familiar friend.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took sweet fellowship together. We walked in God’s house with company.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death come suddenly on them. Let them go down alive into Sheol. For wickedness is among them, in their dwelling.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me, I will call on God. The LORD will save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Evening, morning, and at noon, I will cry out in distress. He will hear my voice.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has redeemed my soul in peace from the battle that was against me, although there are many who oppose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who is enthroned forever, will hear and answer them. Selah. They never change and don’t fear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raises his hands against his friends. He has violated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mouth was smooth as butter, but his heart was war. His words were softer than oil, yet they were drawn swords.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Cast your burden on the LORD and he will sustain you. He will never allow the righteous to be moved.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you, God, will bring them down into the pit of destruction. Bloodthirsty and deceitful men shall not live out half their days, but I will trust in you.</w:t>
      </w:r>
      <w:r>
        <w:rPr>
          <w:lang w:val="en_US" w:bidi="en_US"/>
        </w:rPr>
      </w:r>
      <w:r>
        <w:rPr>
          <w:lang w:val="en_US" w:bidi="en_US"/>
        </w:rPr>
      </w:r>
    </w:p>
    <w:p>
      <w:pPr/>
      <w:r>
        <w:rPr>
          <w:lang w:val="en_US" w:bidi="en_US"/>
        </w:rPr>
      </w:r>
    </w:p>
    <w:p>
      <w:pPr>
        <w:pStyle w:val="Heading2"/>
      </w:pPr>
      <w:r>
        <w:rPr>
          <w:lang w:val="en_US" w:bidi="en_US"/>
        </w:rPr>
        <w:t>Psalms 56:1</w:t>
      </w:r>
      <w:r>
        <w:rPr>
          <w:lang w:val="en_US" w:bidi="en_US"/>
        </w:rPr>
      </w:r>
    </w:p>
    <w:p>
      <w:pPr/>
      <w:r>
        <w:rPr>
          <w:lang w:val="en_US" w:bidi="en_US"/>
        </w:rPr>
      </w:r>
      <w:r>
        <w:rPr>
          <w:vertAlign w:val="superscript"/>
          <w:lang w:val="en_US" w:bidi="en_US"/>
        </w:rPr>
        <w:t>1</w:t>
      </w:r>
      <w:r>
        <w:rPr>
          <w:lang w:val="en_US" w:bidi="en_US"/>
        </w:rPr>
        <w:t xml:space="preserve"> For the Chief Musician. To the tune of “Silent Dove in Distant Lands.” A poem by David, when the Philistines seized him in Gath. Be merciful to me, God, for man wants to swallow me up. All day long, he attacks and oppresses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enemies want to swallow me up all day long, for they are many who fight proudly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am afraid, I will put my trust in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God, I praise his word. In God, I put my trust. I will not be afraid. What can flesh do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day long they twist my words. All their thoughts are against me for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conspire and lurk, watching my steps. They are eager to take my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Shall they escape by iniquity? In anger cast down the peoples,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count my wanderings. You put my tears into your container. Aren’t they in your book?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my enemies shall turn back in the day that I call. I know this: that God is for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God, I will praise his word. In the LORD, I will praise his word.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put my trust in God. I will not be afraid. What can man do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vows are on me, God. I will give thank offerings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have delivered my soul from death, and prevented my feet from falling, that I may walk before God in the light of the living.</w:t>
      </w:r>
      <w:r>
        <w:rPr>
          <w:lang w:val="en_US" w:bidi="en_US"/>
        </w:rPr>
      </w:r>
      <w:r>
        <w:rPr>
          <w:lang w:val="en_US" w:bidi="en_US"/>
        </w:rPr>
      </w:r>
    </w:p>
    <w:p>
      <w:pPr/>
      <w:r>
        <w:rPr>
          <w:lang w:val="en_US" w:bidi="en_US"/>
        </w:rPr>
      </w:r>
    </w:p>
    <w:p>
      <w:pPr>
        <w:pStyle w:val="Heading2"/>
      </w:pPr>
      <w:r>
        <w:rPr>
          <w:lang w:val="en_US" w:bidi="en_US"/>
        </w:rPr>
        <w:t>Psalms 57:1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poem by David, when he fled from Saul, in the cave. Be merciful to me, God, be merciful to me, for my soul takes refuge in you. Yes, in the shadow of your wings, I will take refuge, until disaster has passed.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cry out to God Most High, to God who accomplishes my requests for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send from heaven, and save me, he rebukes the one who is pursuing me. Selah. God will send out his loving kindness and his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soul is among lions. I lie among those who are set on fire, even the sons of men, whose teeth are spears and arrows, and their tongue a sharp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 exalted, God, above the heavens! Let your glory be above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prepared a net for my steps. My soul is bowed down. They dig a pit before me. They fall into the middle of it themselves.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heart is steadfast, God. My heart is steadfast. I will sing, yes, I will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Wake up, my glory! Wake up, lute and harp! I will wake up the dawn.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give thanks to you, Lord, among the peoples. I will sing praises to you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your great loving kindness reaches to the heavens, and your truth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exalted, God, above the heavens. Let your glory be over all the earth.</w:t>
      </w:r>
      <w:r>
        <w:rPr>
          <w:lang w:val="en_US" w:bidi="en_US"/>
        </w:rPr>
      </w:r>
      <w:r>
        <w:rPr>
          <w:lang w:val="en_US" w:bidi="en_US"/>
        </w:rPr>
      </w:r>
    </w:p>
    <w:p>
      <w:pPr/>
      <w:r>
        <w:rPr>
          <w:lang w:val="en_US" w:bidi="en_US"/>
        </w:rPr>
      </w:r>
    </w:p>
    <w:p>
      <w:pPr>
        <w:pStyle w:val="Heading2"/>
      </w:pPr>
      <w:r>
        <w:rPr>
          <w:lang w:val="en_US" w:bidi="en_US"/>
        </w:rPr>
        <w:t>Psalms 58:1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poem by David. Do you indeed speak righteousness, silent ones? Do you judge blamelessly, you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 in your heart you plot injustice. You measure out the violence of your hands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wicked go astray from the womb. They are wayward as soon as they are born, speaking 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poison is like the poison of a snake, like a deaf cobra that stops its ear,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which doesn’t listen to the voice of charmers, no matter how skillful the charmer may be.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Break their teeth, God, in their mouth. Break out the great teeth of the young lions,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them vanish like water that flows away. When they draw the bow, let their arrows be made blunt.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be like a snail which melts and passes away, like the stillborn child, who has not seen the sun.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Before your pots can feel the heat of the thorns, he will sweep away the green and the burning alike.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righteous shall rejoice when he sees the vengeance. He shall wash his feet in the blood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that men shall say, “Most certainly there is a reward for the righteous. Most certainly there is a God who judges the earth.”</w:t>
      </w:r>
      <w:r>
        <w:rPr>
          <w:lang w:val="en_US" w:bidi="en_US"/>
        </w:rPr>
      </w:r>
      <w:r>
        <w:rPr>
          <w:lang w:val="en_US" w:bidi="en_US"/>
        </w:rPr>
      </w:r>
    </w:p>
    <w:p>
      <w:pPr/>
      <w:r>
        <w:rPr>
          <w:lang w:val="en_US" w:bidi="en_US"/>
        </w:rPr>
      </w:r>
    </w:p>
    <w:p>
      <w:pPr>
        <w:pStyle w:val="Heading2"/>
      </w:pPr>
      <w:r>
        <w:rPr>
          <w:lang w:val="en_US" w:bidi="en_US"/>
        </w:rPr>
        <w:t>Psalms 59:1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poem by David, when Saul sent, and they watched the house to kill him. Deliver me from my enemies, my God. Set me on high from those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Deliver me from the workers of iniquity. Save me from the bloodthirsty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behold, they lie in wait for my soul. The mighty gather themselves together against me, not for my disobedience, nor for my sin,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done no wrong, yet they are ready to attack me. Rise up, behold, and help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LORD God of Armies, the God of Israel, rouse yourself to punish the nations. Show no mercy to the wicked traitors.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return at evening, howling like dogs, and prowl around the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they spew with their mouth. Swords are in their lips, “For”, they say, “who hears 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LORD, laugh at them. You scoff at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Oh, my Strength, I watch for you, for God is my high tower.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God will go before me with his loving kindness. God will let me look at my enemies in triumph.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kill them, or my people may forget. Scatter them by your power, and bring them down, Lord our shield.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sin of their mouth, and the words of their lips, let them be caught in their pride, for the curses and lies which they utter.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Consume them in wrath. Consume them, and they will be no more. Let them know that God rules in Jacob, to the ends of the earth. Selah.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evening let them return. Let them howl like a dog, and go around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shall wander up and down for food, and wait all night if they aren’t satisfied.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will sing of your strength. Yes, I will sing aloud of your loving kindness in the morning. For you have been my high tower, a refuge in the day of my distress.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you, my strength, I will sing praises. For God is my high tower, the God of my mercy.</w:t>
      </w:r>
      <w:r>
        <w:rPr>
          <w:lang w:val="en_US" w:bidi="en_US"/>
        </w:rPr>
      </w:r>
      <w:r>
        <w:rPr>
          <w:lang w:val="en_US" w:bidi="en_US"/>
        </w:rPr>
      </w:r>
    </w:p>
    <w:p>
      <w:pPr/>
      <w:r>
        <w:rPr>
          <w:lang w:val="en_US" w:bidi="en_US"/>
        </w:rPr>
      </w:r>
    </w:p>
    <w:p>
      <w:pPr>
        <w:pStyle w:val="Heading2"/>
      </w:pPr>
      <w:r>
        <w:rPr>
          <w:lang w:val="en_US" w:bidi="en_US"/>
        </w:rPr>
        <w:t>Psalms 60:1</w:t>
      </w:r>
      <w:r>
        <w:rPr>
          <w:lang w:val="en_US" w:bidi="en_US"/>
        </w:rPr>
      </w:r>
    </w:p>
    <w:p>
      <w:pPr/>
      <w:r>
        <w:rPr>
          <w:lang w:val="en_US" w:bidi="en_US"/>
        </w:rPr>
      </w:r>
      <w:r>
        <w:rPr>
          <w:vertAlign w:val="superscript"/>
          <w:lang w:val="en_US" w:bidi="en_US"/>
        </w:rPr>
        <w:t>1</w:t>
      </w:r>
      <w:r>
        <w:rPr>
          <w:lang w:val="en_US" w:bidi="en_US"/>
        </w:rPr>
        <w:t xml:space="preserve"> For the Chief Musician. To the tune of “The Lily of the Covenant.” A teaching poem by David, when he fought with Aram Naharaim and with Aram Zobah, and Joab returned, and killed twelve thousand of Edom in the Valley of Salt. God, you have rejected us. You have broken us down. You have been angry. Restore us, again.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made the land tremble. You have torn it. Mend its fractures, for it quakes.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shown your people hard things. You have made us drink the wine that makes us stagger.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given a banner to those who fear you, that it may be displayed because of the truth.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that your beloved may be delivered, save with your right hand, and answer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has spoken from his sanctuary: “I will triumph. I will divide Shechem, and measure out the valley of Succoth.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Gilead is mine, and Manasseh is mine. Ephraim also is the defense of my head. Judah is my scepter.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Moab is my wash basin. I will throw my sandal on Edom. I shout in triumph over Philistia.”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will bring me into the strong city? Who has led me to Edom?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God, rejected us? You don’t go out with our armies,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Give us help against the adversary, for the help of man is vain.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Through God we will do valiantly, for it is he who will tread down our adversaries.</w:t>
      </w:r>
      <w:r>
        <w:rPr>
          <w:lang w:val="en_US" w:bidi="en_US"/>
        </w:rPr>
      </w:r>
      <w:r>
        <w:rPr>
          <w:lang w:val="en_US" w:bidi="en_US"/>
        </w:rPr>
      </w:r>
    </w:p>
    <w:p>
      <w:pPr/>
      <w:r>
        <w:rPr>
          <w:lang w:val="en_US" w:bidi="en_US"/>
        </w:rPr>
      </w:r>
    </w:p>
    <w:p>
      <w:pPr>
        <w:pStyle w:val="Heading2"/>
      </w:pPr>
      <w:r>
        <w:rPr>
          <w:lang w:val="en_US" w:bidi="en_US"/>
        </w:rPr>
        <w:t>Psalms 61:1</w:t>
      </w:r>
      <w:r>
        <w:rPr>
          <w:lang w:val="en_US" w:bidi="en_US"/>
        </w:rPr>
      </w:r>
    </w:p>
    <w:p>
      <w:pPr/>
      <w:r>
        <w:rPr>
          <w:lang w:val="en_US" w:bidi="en_US"/>
        </w:rPr>
      </w:r>
      <w:r>
        <w:rPr>
          <w:vertAlign w:val="superscript"/>
          <w:lang w:val="en_US" w:bidi="en_US"/>
        </w:rPr>
        <w:t>1</w:t>
      </w:r>
      <w:r>
        <w:rPr>
          <w:lang w:val="en_US" w:bidi="en_US"/>
        </w:rPr>
        <w:t xml:space="preserve"> For the Chief Musician. For a stringed instrument. By David. Hear my cry, God. Listen to my prayer.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the end of the earth, I will call to you when my heart is overwhelmed. Lead me to the rock that is higher than 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have been a refuge for me, a strong tower from the enemy.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dwell in your tent forever. I will take refuge in the shelter of your wings.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God, have heard my vows. You have given me the heritage of those who fear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will prolong the king’s life. His years will be for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be enthroned in God’s presence forever. Appoint your loving kindness and truth, that they may preserve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will sing praise to your name forever, that I may fulfill my vows daily.</w:t>
      </w:r>
      <w:r>
        <w:rPr>
          <w:lang w:val="en_US" w:bidi="en_US"/>
        </w:rPr>
      </w:r>
      <w:r>
        <w:rPr>
          <w:lang w:val="en_US" w:bidi="en_US"/>
        </w:rPr>
      </w:r>
    </w:p>
    <w:p>
      <w:pPr/>
      <w:r>
        <w:rPr>
          <w:lang w:val="en_US" w:bidi="en_US"/>
        </w:rPr>
      </w:r>
    </w:p>
    <w:p>
      <w:pPr>
        <w:pStyle w:val="Heading2"/>
      </w:pPr>
      <w:r>
        <w:rPr>
          <w:lang w:val="en_US" w:bidi="en_US"/>
        </w:rPr>
        <w:t>Psalms 62:1</w:t>
      </w:r>
      <w:r>
        <w:rPr>
          <w:lang w:val="en_US" w:bidi="en_US"/>
        </w:rPr>
      </w:r>
    </w:p>
    <w:p>
      <w:pPr/>
      <w:r>
        <w:rPr>
          <w:lang w:val="en_US" w:bidi="en_US"/>
        </w:rPr>
      </w:r>
      <w:r>
        <w:rPr>
          <w:vertAlign w:val="superscript"/>
          <w:lang w:val="en_US" w:bidi="en_US"/>
        </w:rPr>
        <w:t>1</w:t>
      </w:r>
      <w:r>
        <w:rPr>
          <w:lang w:val="en_US" w:bidi="en_US"/>
        </w:rPr>
        <w:t xml:space="preserve"> For the Chief Musician. To Jeduthun. A Psalm by David. My soul rests in God alone. My salvation is from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alone is my rock, my salvation, and my fortress. I will never be greatly shaken.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long will you assault a man? Would all of you throw him down, like a leaning wall, like a tottering fence?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fully intend to throw him down from his lofty place. They delight in lies. They bless with their mouth, but they curse inwardly.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soul, wait in silence for God alone, for my expectation is from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alone is my rock and my salvation, my fortress. I will not be shaken.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salvation and my honor is with God. The rock of my strength, and my refuge, is in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Trust in him at all times, you people. Pour out your heart before him. God is a refuge for us.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Surely men of low degree are just a breath, and men of high degree are a lie. In the balances they will go up. They are together lighter than a breath.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trust in oppression. Don’t become vain in robbery. If riches increase, don’t set your heart on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has spoken once; twice I have heard this, that power belongs to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to you, Lord, belongs loving kindness, for you reward every man according to his work.</w:t>
      </w:r>
      <w:r>
        <w:rPr>
          <w:lang w:val="en_US" w:bidi="en_US"/>
        </w:rPr>
      </w:r>
      <w:r>
        <w:rPr>
          <w:lang w:val="en_US" w:bidi="en_US"/>
        </w:rPr>
      </w:r>
    </w:p>
    <w:p>
      <w:pPr/>
      <w:r>
        <w:rPr>
          <w:lang w:val="en_US" w:bidi="en_US"/>
        </w:rPr>
      </w:r>
    </w:p>
    <w:p>
      <w:pPr>
        <w:pStyle w:val="Heading2"/>
      </w:pPr>
      <w:r>
        <w:rPr>
          <w:lang w:val="en_US" w:bidi="en_US"/>
        </w:rPr>
        <w:t>Psalms 63:1</w:t>
      </w:r>
      <w:r>
        <w:rPr>
          <w:lang w:val="en_US" w:bidi="en_US"/>
        </w:rPr>
      </w:r>
    </w:p>
    <w:p>
      <w:pPr/>
      <w:r>
        <w:rPr>
          <w:lang w:val="en_US" w:bidi="en_US"/>
        </w:rPr>
      </w:r>
      <w:r>
        <w:rPr>
          <w:vertAlign w:val="superscript"/>
          <w:lang w:val="en_US" w:bidi="en_US"/>
        </w:rPr>
        <w:t>1</w:t>
      </w:r>
      <w:r>
        <w:rPr>
          <w:lang w:val="en_US" w:bidi="en_US"/>
        </w:rPr>
        <w:t xml:space="preserve"> A Psalm by David, when he was in the desert of Judah. God, you are my God. I will earnestly seek you. My soul thirsts for you. My flesh longs for you, in a dry and weary land, where there is no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have seen you in the sanctuary, watching your power and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your loving kindness is better than life, my lips shall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I will bless you while I live. I will lift up my hands in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soul shall be satisfied as with the richest food. My mouth shall praise you with joyful lips,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remember you on my bed, and think about you in the night watches.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have been my help. I will rejoice in the shadow of your wings.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soul stays close to you. Your right hand holds me up.</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those who seek my soul to destroy it shall go into the lower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be given over to the power of the sword. They shall be jackal food.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king shall rejoice in God. Everyone who swears by him will praise him, for the mouth of those who speak lies shall be silenced.</w:t>
      </w:r>
      <w:r>
        <w:rPr>
          <w:lang w:val="en_US" w:bidi="en_US"/>
        </w:rPr>
      </w:r>
      <w:r>
        <w:rPr>
          <w:lang w:val="en_US" w:bidi="en_US"/>
        </w:rPr>
      </w:r>
    </w:p>
    <w:p>
      <w:pPr/>
      <w:r>
        <w:rPr>
          <w:lang w:val="en_US" w:bidi="en_US"/>
        </w:rPr>
      </w:r>
    </w:p>
    <w:p>
      <w:pPr>
        <w:pStyle w:val="Heading2"/>
      </w:pPr>
      <w:r>
        <w:rPr>
          <w:lang w:val="en_US" w:bidi="en_US"/>
        </w:rPr>
        <w:t>Psalms 64:1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Hear my voice, God, in my complaint. Preserve my life from fear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Hide me from the conspiracy of the wicked, from the noisy crowd of the ones doing evil;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sharpen their tongue like a sword, and aim their arrows, deadly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shoot innocent men from ambushes. They shoot at him suddenly and fearlessly.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encourage themselves in evil plans. They talk about laying snares secretly. They say, “Who will see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plot injustice, saying, “We have made a perfect plan!” Surely man’s mind and heart are cunning.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God will shoot at them. They will be suddenly struck down with an arrow.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own tongues shall ruin them. All who see them will shake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mankind shall be afraid. They shall declare the work of God, and shall wisely ponder what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righteous shall be glad in the LORD, and shall take refuge in him. All the upright in heart shall praise him!</w:t>
      </w:r>
      <w:r>
        <w:rPr>
          <w:lang w:val="en_US" w:bidi="en_US"/>
        </w:rPr>
      </w:r>
      <w:r>
        <w:rPr>
          <w:lang w:val="en_US" w:bidi="en_US"/>
        </w:rPr>
      </w:r>
    </w:p>
    <w:p>
      <w:pPr/>
      <w:r>
        <w:rPr>
          <w:lang w:val="en_US" w:bidi="en_US"/>
        </w:rPr>
      </w:r>
    </w:p>
    <w:p>
      <w:pPr>
        <w:pStyle w:val="Heading2"/>
      </w:pPr>
      <w:r>
        <w:rPr>
          <w:lang w:val="en_US" w:bidi="en_US"/>
        </w:rPr>
        <w:t>Psalms 65:1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A song. Praise waits for you, God, in Zion. Vows shall be performed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who hear prayer, all men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Sins overwhelmed me, but you atoned for 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is the one whom you choose and cause to come near, that he may live in your courts. We will be filled with the goodness of your house, your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awesome deeds of righteousness, you answer us, God of our salvation. You who are the hope of all the ends of the earth, of those who are far away on the sea.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your power, you form the mountains, having armed yourself with strength.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still the roaring of the seas, the roaring of their waves, and the turmoil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also who dwell in faraway places are afraid at your wonders. You call the morning’s dawn and the evening with songs of joy.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visit the earth, and water it. You greatly enrich it. The river of God is full of water. You provide them grain, for so you have ordained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drench its furrows. You level its ridges. You soften it with showers. You bless it with a crop.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crown the year with your bounty. Your carts overflow with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wilderness grasslands overflow. The hills are clothed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pastures are covered with flocks. The valleys also are clothed with grain. They shout for joy! They also sing.</w:t>
      </w:r>
      <w:r>
        <w:rPr>
          <w:lang w:val="en_US" w:bidi="en_US"/>
        </w:rPr>
      </w:r>
      <w:r>
        <w:rPr>
          <w:lang w:val="en_US" w:bidi="en_US"/>
        </w:rPr>
      </w:r>
    </w:p>
    <w:p>
      <w:pPr/>
      <w:r>
        <w:rPr>
          <w:lang w:val="en_US" w:bidi="en_US"/>
        </w:rPr>
      </w:r>
    </w:p>
    <w:p>
      <w:pPr>
        <w:pStyle w:val="Heading2"/>
      </w:pPr>
      <w:r>
        <w:rPr>
          <w:lang w:val="en_US" w:bidi="en_US"/>
        </w:rPr>
        <w:t>Psalms 66:1</w:t>
      </w:r>
      <w:r>
        <w:rPr>
          <w:lang w:val="en_US" w:bidi="en_US"/>
        </w:rPr>
      </w:r>
    </w:p>
    <w:p>
      <w:pPr/>
      <w:r>
        <w:rPr>
          <w:lang w:val="en_US" w:bidi="en_US"/>
        </w:rPr>
      </w:r>
      <w:r>
        <w:rPr>
          <w:vertAlign w:val="superscript"/>
          <w:lang w:val="en_US" w:bidi="en_US"/>
        </w:rPr>
        <w:t>1</w:t>
      </w:r>
      <w:r>
        <w:rPr>
          <w:lang w:val="en_US" w:bidi="en_US"/>
        </w:rPr>
        <w:t xml:space="preserve"> For the Chief Musician. A song. A Psalm. Make a joyful shout to God,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Sing to the glory of his name! Offer glory and praise!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God, “How awesome are your deeds! Through the greatness of your power, your enemies submit themselves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earth will worship you, and will sing to you; they will sing to your name.”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Come, and see God’s deeds— awesome work on behalf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turned the sea into dry land. They went through the river on foot. There, we rejoiced in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rules by his might forever. His eyes watch the nations. Don’t let the rebellious rise up against him.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Praise our God, you peoples! Make the sound of his praise heard,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preserves our life among the living, and doesn’t allow our feet to be moved.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God, have tested us. You have refined us, as silver is refined.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brought us into prison. You laid a burden on our backs.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allowed men to ride over our heads. We went through fire and through water, but you brought us to the place of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come into your temple with burnt offerings. I will pay my vows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which my lips promised, and my mouth spoke, when I was in distress.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offer to you burnt offerings of fat animals, with the offering of rams, I will offer bulls with goats. Selah.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Come and hear, all you who fear God. I will declare what he has done for my soul.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cried to him with my mouth. He was extolled with my tongue.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cherished sin in my heart, the Lord wouldn’t have listened.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most certainly, God has listened. He has heard the voice of my prayer.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Blessed be God, who has not turned away my prayer, nor his loving kindness from me.</w:t>
      </w:r>
      <w:r>
        <w:rPr>
          <w:lang w:val="en_US" w:bidi="en_US"/>
        </w:rPr>
      </w:r>
      <w:r>
        <w:rPr>
          <w:lang w:val="en_US" w:bidi="en_US"/>
        </w:rPr>
      </w:r>
    </w:p>
    <w:p>
      <w:pPr/>
      <w:r>
        <w:rPr>
          <w:lang w:val="en_US" w:bidi="en_US"/>
        </w:rPr>
      </w:r>
    </w:p>
    <w:p>
      <w:pPr>
        <w:pStyle w:val="Heading2"/>
      </w:pPr>
      <w:r>
        <w:rPr>
          <w:lang w:val="en_US" w:bidi="en_US"/>
        </w:rPr>
        <w:t>Psalms 67:1</w:t>
      </w:r>
      <w:r>
        <w:rPr>
          <w:lang w:val="en_US" w:bidi="en_US"/>
        </w:rPr>
      </w:r>
    </w:p>
    <w:p>
      <w:pPr/>
      <w:r>
        <w:rPr>
          <w:lang w:val="en_US" w:bidi="en_US"/>
        </w:rPr>
      </w:r>
      <w:r>
        <w:rPr>
          <w:vertAlign w:val="superscript"/>
          <w:lang w:val="en_US" w:bidi="en_US"/>
        </w:rPr>
        <w:t>1</w:t>
      </w:r>
      <w:r>
        <w:rPr>
          <w:lang w:val="en_US" w:bidi="en_US"/>
        </w:rPr>
        <w:t xml:space="preserve"> For the Chief Musician. With stringed instruments. A Psalm. A song. May God be merciful to us, bless us, and cause his face to shine on us. Selah.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your way may be known on earth, and your salvation among all 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peoples praise you, God. Let all the peoples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Oh let the nations be glad and sing for joy, for you will judge the peoples with equity, and govern the nations on earth.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peoples praise you, God. Let all the peoples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earth has yielded its increase. God, even our own God, will bless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will bless us. All the ends of the earth shall fear him.</w:t>
      </w:r>
      <w:r>
        <w:rPr>
          <w:lang w:val="en_US" w:bidi="en_US"/>
        </w:rPr>
      </w:r>
      <w:r>
        <w:rPr>
          <w:lang w:val="en_US" w:bidi="en_US"/>
        </w:rPr>
      </w:r>
    </w:p>
    <w:p>
      <w:pPr/>
      <w:r>
        <w:rPr>
          <w:lang w:val="en_US" w:bidi="en_US"/>
        </w:rPr>
      </w:r>
    </w:p>
    <w:p>
      <w:pPr>
        <w:pStyle w:val="Heading2"/>
      </w:pPr>
      <w:r>
        <w:rPr>
          <w:lang w:val="en_US" w:bidi="en_US"/>
        </w:rPr>
        <w:t>Psalms 68:1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A song. Let God arise! Let his enemies be scattered! Let them who hate him also flee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smoke is driven away, so drive them away. As wax melts before the fire, so let the wicked perish at the presence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let the righteous be glad. Let them rejoice before God. Yes, let them rejoice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Sing to God! Sing praises to his name! Extol him who rides on the clouds: to the LORD, his name! Rejoice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father of the fatherless, and a defender of the widows, is God in his holy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sets the lonely in families. He brings out the prisoners with singing, but the rebellious dwell in a sun-scorched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when you went out before your people, when you marched through the wilderness...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earth trembled. The sky also poured down rain at the presence of the God of Sinai— at the presence of God,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God, sent a plentiful rain. You confirmed your inheritance when it was weary.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congregation lived therein. You, God, prepared your goodness for the poor.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announced the word. The ones who proclaim it are a great company.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“Kings of armies flee! They flee!” She who waits at home divides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while you sleep among the camp fires, the wings of a dove sheathed with silver, her feathers with shining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Almighty scattered kings in her, it snowed on Zalmon.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mountains of Bashan are majestic mountains. The mountains of Bashan are rugged.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Why do you look in envy, you rugged mountains, at the mountain where God chooses to reign? Yes, the LORD will dwell there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chariots of God are tens of thousands and thousands of thousands. The Lord is among them, from Sinai, into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have ascended on high. You have led away captives. You have received gifts among people, yes, among the rebellious also, that the LORD God might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Blessed be the Lord, who daily bears our burdens, even the God who is our salvation. Selah.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is to us a God of deliverance. To GOD, the Lord, belongs escape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God will strike through the head of his enemies, the hairy scalp of such a one as still continues in his guiltiness.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said, “I will bring you again from Bashan, I will bring you again from the depths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you may crush them, dipping your foot in blood, that the tongues of your dogs may have their portion from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have seen your processions, God, even the processions of my God, my King, into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singers went before, the minstrels followed after, among the ladies playing with tambourines,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“Bless God in the congregations, even the Lord in the assembly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is little Benjamin, their ruler, the princes of Judah, their council, the princes of Zebulun, and the princes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Your God has commanded your strength. Strengthen, God, that which you have done for 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of your temple at Jerusalem, kings shall bring presents to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Rebuke the wild animal of the reeds, the multitude of the bulls with the calves of the peoples. Trample under foot the bars of silver. Scatter the nations who delight in war.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Princes shall come out of Egypt. Ethiopia shall hurry to stretch out her hands to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Sing to God, you kingdoms of the earth! Sing praises to the Lord—Selah—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to him who rides on the heaven of heavens, which are of old; behold, he utters his voice, a mighty voice.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Ascribe strength to God! His excellency is over Israel, his strength is in the skies.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are awesome, God, in your sanctuaries. The God of Israel gives strength and power to his people. Praise be to God!</w:t>
      </w:r>
      <w:r>
        <w:rPr>
          <w:lang w:val="en_US" w:bidi="en_US"/>
        </w:rPr>
      </w:r>
      <w:r>
        <w:rPr>
          <w:lang w:val="en_US" w:bidi="en_US"/>
        </w:rPr>
      </w:r>
    </w:p>
    <w:p>
      <w:pPr/>
      <w:r>
        <w:rPr>
          <w:lang w:val="en_US" w:bidi="en_US"/>
        </w:rPr>
      </w:r>
    </w:p>
    <w:p>
      <w:pPr>
        <w:pStyle w:val="Heading2"/>
      </w:pPr>
      <w:r>
        <w:rPr>
          <w:lang w:val="en_US" w:bidi="en_US"/>
        </w:rPr>
        <w:t>Psalms 69:1</w:t>
      </w:r>
      <w:r>
        <w:rPr>
          <w:lang w:val="en_US" w:bidi="en_US"/>
        </w:rPr>
      </w:r>
    </w:p>
    <w:p>
      <w:pPr/>
      <w:r>
        <w:rPr>
          <w:lang w:val="en_US" w:bidi="en_US"/>
        </w:rPr>
      </w:r>
      <w:r>
        <w:rPr>
          <w:vertAlign w:val="superscript"/>
          <w:lang w:val="en_US" w:bidi="en_US"/>
        </w:rPr>
        <w:t>1</w:t>
      </w:r>
      <w:r>
        <w:rPr>
          <w:lang w:val="en_US" w:bidi="en_US"/>
        </w:rPr>
        <w:t xml:space="preserve"> For the Chief Musician. To the tune of “Lilies.” By David. Save me, God, for the waters have come up to my neck!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sink in deep mire, where there is no foothold. I have come into deep waters, where the floods overflow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am weary with my crying. My throat is dry. My eyes fail looking for my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hate me without a cause are more than the hairs of my head. Those who want to cut me off, being my enemies wrongfully, are mighty. I have to restore what I didn’t take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you know my foolishness. My sins aren’t hidden from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let those who wait for you be shamed through me, Lord GOD of Armies. Don’t let those who seek you be brought to dishonor through me,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for your sake, I have borne reproach. Shame has covered my face.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become a stranger to my brothers, an alien to my mother’s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zeal of your house consumes me. The reproaches of those who reproach you have fallen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I wept and I fasted, that was to my reproach.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 made sackcloth my clothing, I became a byword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sit in the gate talk about me. I am the song of the drunkards.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as for me, my prayer is to you, LORD, in an acceptable time. God, in the abundance of your loving kindness, answer me in the truth of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Deliver me out of the mire, and don’t let me sink. Let me be delivered from those who hate me, and out of the deep waters.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let the flood waters overwhelm me, neither let the deep swallow me up. Don’t let the pit shut its mouth on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Answer me, LORD, for your loving kindness is good. According to the multitude of your tender mercies, turn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hide your face from your servant, for I am in distress. Answer me speedily!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Draw near to my soul and redeem it. Ransom me because of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know my reproach, my shame, and my dishonor. My adversaries are all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Reproach has broken my heart, and I am full of heaviness. I looked for some to take pity, but there was none; for comforters, but I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also gave me poison for my food. In my thirst, they gave me vinegar to drink.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their table before them become a snare. May it become a retribution and a trap.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Let their eyes be darkened, so that they can’t see. Let their backs be continually bent.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Pour out your indignation on them. Let the fierceness of your anger overtake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their habitation be desolate. Let no one dwell in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they persecute him whom you have wounded. They tell of the sorrow of those whom you have hurt.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Charge them with crime upon crime. Don’t let them come into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Let them be blotted out of the book of life, and not be written with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 am in pain and distress. Let your salvation, God, protect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praise the name of God with a song, and will magnify him with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will please the LORD better than an ox, or a bull that has horns and hoofs.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humble have seen it, and are glad. You who seek after God, let your heart live.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the LORD hears the needy, and doesn’t despise his captive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heaven and earth praise him; the seas, and everything that moves therein!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God will save Zion, and build the cities of Judah. They shall settle there, and own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children also of his servants shall inherit it. Those who love his name shall dwell therein.</w:t>
      </w:r>
      <w:r>
        <w:rPr>
          <w:lang w:val="en_US" w:bidi="en_US"/>
        </w:rPr>
      </w:r>
      <w:r>
        <w:rPr>
          <w:lang w:val="en_US" w:bidi="en_US"/>
        </w:rPr>
      </w:r>
    </w:p>
    <w:p>
      <w:pPr/>
      <w:r>
        <w:rPr>
          <w:lang w:val="en_US" w:bidi="en_US"/>
        </w:rPr>
      </w:r>
    </w:p>
    <w:p>
      <w:pPr>
        <w:pStyle w:val="Heading2"/>
      </w:pPr>
      <w:r>
        <w:rPr>
          <w:lang w:val="en_US" w:bidi="en_US"/>
        </w:rPr>
        <w:t>Psalms 70:1</w:t>
      </w:r>
      <w:r>
        <w:rPr>
          <w:lang w:val="en_US" w:bidi="en_US"/>
        </w:rPr>
      </w:r>
    </w:p>
    <w:p>
      <w:pPr/>
      <w:r>
        <w:rPr>
          <w:lang w:val="en_US" w:bidi="en_US"/>
        </w:rPr>
      </w:r>
      <w:r>
        <w:rPr>
          <w:vertAlign w:val="superscript"/>
          <w:lang w:val="en_US" w:bidi="en_US"/>
        </w:rPr>
        <w:t>1</w:t>
      </w:r>
      <w:r>
        <w:rPr>
          <w:lang w:val="en_US" w:bidi="en_US"/>
        </w:rPr>
        <w:t xml:space="preserve"> For the Chief Musician. By David. A reminder. Hurry, God, to deliver me. Come quickly to help me,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them be disappointed and confounded who seek my soul. Let those who desire my ruin be turned back in disgrace.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them be turned because of their shame who say, “Aha! Aha!”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all those who seek you rejoice and be glad in you. Let those who love your salvation continually say, “Let God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am poor and needy. Come to me quickly, God. You are my help and my deliverer. LORD, don’t delay.</w:t>
      </w:r>
      <w:r>
        <w:rPr>
          <w:lang w:val="en_US" w:bidi="en_US"/>
        </w:rPr>
      </w:r>
      <w:r>
        <w:rPr>
          <w:lang w:val="en_US" w:bidi="en_US"/>
        </w:rPr>
      </w:r>
    </w:p>
    <w:p>
      <w:pPr/>
      <w:r>
        <w:rPr>
          <w:lang w:val="en_US" w:bidi="en_US"/>
        </w:rPr>
      </w:r>
    </w:p>
    <w:p>
      <w:pPr>
        <w:pStyle w:val="Heading2"/>
      </w:pPr>
      <w:r>
        <w:rPr>
          <w:lang w:val="en_US" w:bidi="en_US"/>
        </w:rPr>
        <w:t>Psalms 71:1</w:t>
      </w:r>
      <w:r>
        <w:rPr>
          <w:lang w:val="en_US" w:bidi="en_US"/>
        </w:rPr>
      </w:r>
    </w:p>
    <w:p>
      <w:pPr/>
      <w:r>
        <w:rPr>
          <w:lang w:val="en_US" w:bidi="en_US"/>
        </w:rPr>
      </w:r>
      <w:r>
        <w:rPr>
          <w:vertAlign w:val="superscript"/>
          <w:lang w:val="en_US" w:bidi="en_US"/>
        </w:rPr>
        <w:t>1</w:t>
      </w:r>
      <w:r>
        <w:rPr>
          <w:lang w:val="en_US" w:bidi="en_US"/>
        </w:rPr>
        <w:t xml:space="preserve"> In you, LORD, I take refuge. Never let me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Deliver me in your righteousness, and rescue me. Turn your ear to me, and save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 to me a rock of refuge to which I may always go. Give the command to save me, for you are my rock and my fortress.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Rescue me, my God, from the hand of the wicked, from the hand of the unrighteous and cruel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are my hope, Lord GOD, my confidence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relied on you from the womb. You are he who took me out of my mother’s womb. I will always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am a marvel to many, but you are my strong refuge.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mouth shall be filled with your praise, with your honor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reject me in my old age. Don’t forsake me when my strength fails.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my enemies talk about me. Those who watch for my soul conspire together,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saying, “God has forsaken him. Pursue and take him, for no one will rescue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don’t be far from me. My God, hurry to help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my accusers be disappointed and consumed. Let them be covered with disgrace and scorn who want to harm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always hope, and will add to all of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mouth will tell about your righteousness, and of your salvation all day, though I don’t know its full measure.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come with the mighty acts of the Lord GOD. I will make mention of your righteousness, even of yours alone.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you have taught me from my youth. Until now, I have declared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even when I am old and gray-haired, God, don’t forsake me, until I have declared your strength to the next generation, your might to everyone who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your righteousness also reaches to the heavens. You have done great things. God, who is like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who have shown us many and bitter troubles, you will let me live. You will bring us up again from the depths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Increase my honor and comfort me again.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also praise you with the harp for your faithfulness, my God. I sing praises to you with the lyre,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My lips shall shout for joy! My soul, which you have redeemed, sings praises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tongue will also talk about your righteousness all day long, for they are disappointed, and they are confounded, who want to harm me.</w:t>
      </w:r>
      <w:r>
        <w:rPr>
          <w:lang w:val="en_US" w:bidi="en_US"/>
        </w:rPr>
      </w:r>
      <w:r>
        <w:rPr>
          <w:lang w:val="en_US" w:bidi="en_US"/>
        </w:rPr>
      </w:r>
    </w:p>
    <w:p>
      <w:pPr/>
      <w:r>
        <w:rPr>
          <w:lang w:val="en_US" w:bidi="en_US"/>
        </w:rPr>
      </w:r>
    </w:p>
    <w:p>
      <w:pPr>
        <w:pStyle w:val="Heading2"/>
      </w:pPr>
      <w:r>
        <w:rPr>
          <w:lang w:val="en_US" w:bidi="en_US"/>
        </w:rPr>
        <w:t>Psalms 72:1</w:t>
      </w:r>
      <w:r>
        <w:rPr>
          <w:lang w:val="en_US" w:bidi="en_US"/>
        </w:rPr>
      </w:r>
    </w:p>
    <w:p>
      <w:pPr/>
      <w:r>
        <w:rPr>
          <w:lang w:val="en_US" w:bidi="en_US"/>
        </w:rPr>
      </w:r>
      <w:r>
        <w:rPr>
          <w:vertAlign w:val="superscript"/>
          <w:lang w:val="en_US" w:bidi="en_US"/>
        </w:rPr>
        <w:t>1</w:t>
      </w:r>
      <w:r>
        <w:rPr>
          <w:lang w:val="en_US" w:bidi="en_US"/>
        </w:rPr>
        <w:t xml:space="preserve"> By Solomon. God, give the king your justice; your righteousness to the royal son.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judge your people with righteousness, and your poor with justice.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mountains shall bring prosperity to the people. The hills bring the fruit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judge the poor of the people. He will save the children of the needy, and will break the oppressor in pieces.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fear you while the sun endures; and as long as the moon, throughout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come down like rain on the mown grass, as showers that water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his days, the righteous shall flourish, and abundance of peace, until the moon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have dominion also from sea to sea, from the River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dwell in the wilderness shall bow before him. His enemies shall lick the dust.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kings of Tarshish and of the islands will bring tribute. The kings of Sheba and Seba shall offer gifts.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all kings shall fall down before him. All nations shall serve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he will deliver the needy when he cries; the poor, who has no helper.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have pity on the poor and needy. He will save the souls of the needy.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redeem their soul from oppression and violence. Their blood will be precious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live; and Sheba’s gold will be given to him. Men will pray for him continually. They will bless him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Abundance of grain shall be throughout the land. Its fruit sways like Lebanon. Let it flourish, thriving like the grass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name endures forever. His name continues as long as the sun. Men shall be blessed by him. All nations will call him blessed.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Praise be to the LORD God, the God of Israel, who alone does marvelous deeds.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Blessed be his glorious name forever! Let the whole earth be filled with his glory! Amen and amen.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ends the prayers by David, the son of Jesse.</w:t>
      </w:r>
      <w:r>
        <w:rPr>
          <w:lang w:val="en_US" w:bidi="en_US"/>
        </w:rPr>
      </w:r>
      <w:r>
        <w:rPr>
          <w:lang w:val="en_US" w:bidi="en_US"/>
        </w:rPr>
      </w:r>
    </w:p>
    <w:p>
      <w:pPr/>
      <w:r>
        <w:rPr>
          <w:lang w:val="en_US" w:bidi="en_US"/>
        </w:rPr>
      </w:r>
    </w:p>
    <w:p>
      <w:pPr>
        <w:pStyle w:val="Heading2"/>
      </w:pPr>
      <w:r>
        <w:rPr>
          <w:lang w:val="en_US" w:bidi="en_US"/>
        </w:rPr>
        <w:t>Psalms 73:1</w:t>
      </w:r>
      <w:r>
        <w:rPr>
          <w:lang w:val="en_US" w:bidi="en_US"/>
        </w:rPr>
      </w:r>
    </w:p>
    <w:p>
      <w:pPr/>
      <w:r>
        <w:rPr>
          <w:lang w:val="en_US" w:bidi="en_US"/>
        </w:rPr>
      </w:r>
      <w:r>
        <w:rPr>
          <w:vertAlign w:val="superscript"/>
          <w:lang w:val="en_US" w:bidi="en_US"/>
        </w:rPr>
        <w:t>1</w:t>
      </w:r>
      <w:r>
        <w:rPr>
          <w:lang w:val="en_US" w:bidi="en_US"/>
        </w:rPr>
        <w:t xml:space="preserve"> A Psalm by Asaph. Surely God is good to Israel, to those who are pure in heart.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as for me, my feet were almost gone. My steps had nearly slipped.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was envious of the arrogant, when I saw the prosperity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there are no struggles in their death, but their strength is firm.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free from burdens of men, neither are they plagued like other 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pride is like a chain around their neck. Violence covers them like a garment.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eyes bulge with fat. Their minds pass the limits of conceit.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scoff and speak with malice. In arrogance, they threaten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have set their mouth in the heavens. Their tongue walks through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their people return to them, and they drink up waters of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say, “How does God know? Is there knowledge in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these are the wicked. Being always at ease, they increase in riches.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Surely I have cleansed my heart in vain, and washed my hands in innocence,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all day long I have been plagued, and punished every morning.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 had said, “I will speak thus”, behold, I would have betrayed the generation of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I tried to understand this, it was too painful for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until I entered God’s sanctuary, and considered their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Surely you set them in slippery places. You throw them down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 they are suddenly destroyed! They are completely swept away with terrors.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a dream when one wakes up, so, Lord, when you awake, you will despise their fantasies.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my soul was grieved. I was embittered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was so senseless and ignorant. I was a brute beast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Nevertheless, I am continually with you. You have held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will guide me with your counsel, and afterward receive me to glory.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Whom do I have in heaven? There is no one on earth whom I desire besides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My flesh and my heart fails, but God is the strength of my heart and my portion forever.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behold, those who are far from you shall perish. You have destroyed all those who are unfaithful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it is good for me to come close to God. I have made the Lord GOD my refuge, that I may tell of all your works.</w:t>
      </w:r>
      <w:r>
        <w:rPr>
          <w:lang w:val="en_US" w:bidi="en_US"/>
        </w:rPr>
      </w:r>
      <w:r>
        <w:rPr>
          <w:lang w:val="en_US" w:bidi="en_US"/>
        </w:rPr>
      </w:r>
    </w:p>
    <w:p>
      <w:pPr/>
      <w:r>
        <w:rPr>
          <w:lang w:val="en_US" w:bidi="en_US"/>
        </w:rPr>
      </w:r>
    </w:p>
    <w:p>
      <w:pPr>
        <w:pStyle w:val="Heading2"/>
      </w:pPr>
      <w:r>
        <w:rPr>
          <w:lang w:val="en_US" w:bidi="en_US"/>
        </w:rPr>
        <w:t>Psalms 74:1</w:t>
      </w:r>
      <w:r>
        <w:rPr>
          <w:lang w:val="en_US" w:bidi="en_US"/>
        </w:rPr>
      </w:r>
    </w:p>
    <w:p>
      <w:pPr/>
      <w:r>
        <w:rPr>
          <w:lang w:val="en_US" w:bidi="en_US"/>
        </w:rPr>
      </w:r>
      <w:r>
        <w:rPr>
          <w:vertAlign w:val="superscript"/>
          <w:lang w:val="en_US" w:bidi="en_US"/>
        </w:rPr>
        <w:t>1</w:t>
      </w:r>
      <w:r>
        <w:rPr>
          <w:lang w:val="en_US" w:bidi="en_US"/>
        </w:rPr>
        <w:t xml:space="preserve"> A contemplation by Asaph. God, why have you rejected us forever? Why does your anger smolder against the sheep of your pasture?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Remember your congregation, which you purchased of old, which you have redeemed to be the tribe of your inheritance: Mount Zion, in which you have lived.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Lift up your feet to the perpetual ruins, all the evil that the enemy has done in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adversaries have roared in the middle of your assembly. They have set up their standards as signs.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behaved like men wielding axes, cutting through a thicket of trees.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they break all its carved work down with hatchet and hammers.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have burned your sanctuary to the ground. They have profaned the dwelling place of your Name.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in their heart, “We will crush them completely.” They have burned up all the places in the land where God was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see no miraculous signs. There is no longer any prophet, neither is there among us anyone who knows how long.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 long, God, shall the adversary reproach? Shall the enemy blaspheme your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do you draw back your hand, even your right hand? Take it from your chest and consume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Yet God is my King of old, working salvation throughout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divided the sea by your strength. You broke the heads of the sea monsters in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broke the heads of Leviathan in pieces. You gave him as food to people and desert creatures.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opened up spring and stream. You dried up mighty rivers.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day is yours, the night is also yours. You have prepared the light and the sun.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set all the boundaries of the earth. You have made summer and winter.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Remember this, that the enemy has mocked you, LORD. Foolish people have blasphemed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deliver the soul of your dove to wild beasts. Don’t forget the life of your poor forever.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Honor your covenant, for haunts of violence fill the dark places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let the oppressed return ashamed. Let the poor and needy praise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Arise, God! Plead your own cause. Remember how the foolish man mocks you all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Don’t forget the voice of your adversaries. The tumult of those who rise up against you ascends continually.</w:t>
      </w:r>
      <w:r>
        <w:rPr>
          <w:lang w:val="en_US" w:bidi="en_US"/>
        </w:rPr>
      </w:r>
      <w:r>
        <w:rPr>
          <w:lang w:val="en_US" w:bidi="en_US"/>
        </w:rPr>
      </w:r>
    </w:p>
    <w:p>
      <w:pPr/>
      <w:r>
        <w:rPr>
          <w:lang w:val="en_US" w:bidi="en_US"/>
        </w:rPr>
      </w:r>
    </w:p>
    <w:p>
      <w:pPr>
        <w:pStyle w:val="Heading2"/>
      </w:pPr>
      <w:r>
        <w:rPr>
          <w:lang w:val="en_US" w:bidi="en_US"/>
        </w:rPr>
        <w:t>Psalms 75:1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Psalm by Asaph. A song. We give thanks to you, God. We give thanks, for your Name is near. Men tell about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I choose the appointed time, I will judge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earth and all its inhabitants quake. I firmly hold its pillars.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said to the arrogant, “Don’t boast!” I said to the wicked, “Don’t lift up the horn.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lift up your horn on high. Don’t speak with a stiff neck.”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neither from the east, nor from the west, nor yet from the south, comes exaltation.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God is the judge. He puts down one, and lifts up another.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in the LORD’s hand there is a cup, full of foaming wine mixed with spices. He pours it out. Indeed the wicked of the earth drink and drink it to its very dregs.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will declare this forever: I will sing praises to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cut off all the horns of the wicked, but the horns of the righteous shall be lifted up.</w:t>
      </w:r>
      <w:r>
        <w:rPr>
          <w:lang w:val="en_US" w:bidi="en_US"/>
        </w:rPr>
      </w:r>
      <w:r>
        <w:rPr>
          <w:lang w:val="en_US" w:bidi="en_US"/>
        </w:rPr>
      </w:r>
    </w:p>
    <w:p>
      <w:pPr/>
      <w:r>
        <w:rPr>
          <w:lang w:val="en_US" w:bidi="en_US"/>
        </w:rPr>
      </w:r>
    </w:p>
    <w:p>
      <w:pPr>
        <w:pStyle w:val="Heading2"/>
      </w:pPr>
      <w:r>
        <w:rPr>
          <w:lang w:val="en_US" w:bidi="en_US"/>
        </w:rPr>
        <w:t>Psalms 76:1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Psalm by Asaph. A song. In Judah, God is known. His name is great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tabernacle is also in Salem. His dwelling place in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he broke the flaming arrows of the bow, the shield, and the sword, and the weapons of war.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Glorious are you, and excellent, more than mountains of game.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Valiant men lie plundered, they have slept their last sleep. None of the men of war can lift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your rebuke, God of Jacob, both chariot and horse are cast into a dead sleep.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even you, are to be feared. Who can stand in your sight when you are angry?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pronounced judgment from heaven. The earth feared, and was silent,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God arose to judgment, to save all the afflicted ones of the earth. Selah.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Surely the wrath of man praises you. The survivors of your wrath are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Make vows to the LORD your God, and fulfill them! Let all of his neighbors bring presents to him who is to be feared.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cut off the spirit of princes. He is feared by the kings of the earth.</w:t>
      </w:r>
      <w:r>
        <w:rPr>
          <w:lang w:val="en_US" w:bidi="en_US"/>
        </w:rPr>
      </w:r>
      <w:r>
        <w:rPr>
          <w:lang w:val="en_US" w:bidi="en_US"/>
        </w:rPr>
      </w:r>
    </w:p>
    <w:p>
      <w:pPr/>
      <w:r>
        <w:rPr>
          <w:lang w:val="en_US" w:bidi="en_US"/>
        </w:rPr>
      </w:r>
    </w:p>
    <w:p>
      <w:pPr>
        <w:pStyle w:val="Heading2"/>
      </w:pPr>
      <w:r>
        <w:rPr>
          <w:lang w:val="en_US" w:bidi="en_US"/>
        </w:rPr>
        <w:t>Psalms 77:1</w:t>
      </w:r>
      <w:r>
        <w:rPr>
          <w:lang w:val="en_US" w:bidi="en_US"/>
        </w:rPr>
      </w:r>
    </w:p>
    <w:p>
      <w:pPr/>
      <w:r>
        <w:rPr>
          <w:lang w:val="en_US" w:bidi="en_US"/>
        </w:rPr>
      </w:r>
      <w:r>
        <w:rPr>
          <w:vertAlign w:val="superscript"/>
          <w:lang w:val="en_US" w:bidi="en_US"/>
        </w:rPr>
        <w:t>1</w:t>
      </w:r>
      <w:r>
        <w:rPr>
          <w:lang w:val="en_US" w:bidi="en_US"/>
        </w:rPr>
        <w:t xml:space="preserve"> For the Chief Musician. To Jeduthun. A Psalm by Asaph. My cry goes to God! Indeed, I cry to God for help, and for him to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day of my trouble I sought the Lord. My hand was stretched out in the night, and didn’t get tired. My soul refused to be comforted.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remember God, and I groan. I complain, and my spirit is overwhelmed.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hold my eyelids open. I am so troubled that I can’t speak.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considered the days of old, the years of ancient times.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remember my song in the night. I consider in my own heart; my spirit diligently inquires: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“Will the Lord reject us forever? Will he be favorable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Has his loving kindness vanished forever? Does his promise fail for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Has God forgotten to be gracious? Has he, in anger, withheld his compassion?” Selah.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thought, “I will appeal to this: the years of the right hand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remember the LORD’s deeds; for I will remember your wonders of 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also meditate on all your work, and consider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way, God, is in the sanctuary. What god is great like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are the God who does wonders. You have made your strength known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have redeemed your people with your arm, the sons of Jacob and Joseph. Selah.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waters saw you, God. The waters saw you, and they writhed. The depths also convulsed.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clouds poured out water. The skies resounded with thunder. Your arrows also flashed around.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voice of your thunder was in the whirlwind. The lightnings lit up the world. The earth trembled and shook.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way was through the sea, your paths through the great waters. Your footsteps were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led your people like a flock, by the hand of Moses and Aaron.</w:t>
      </w:r>
      <w:r>
        <w:rPr>
          <w:lang w:val="en_US" w:bidi="en_US"/>
        </w:rPr>
      </w:r>
      <w:r>
        <w:rPr>
          <w:lang w:val="en_US" w:bidi="en_US"/>
        </w:rPr>
      </w:r>
    </w:p>
    <w:p>
      <w:pPr/>
      <w:r>
        <w:rPr>
          <w:lang w:val="en_US" w:bidi="en_US"/>
        </w:rPr>
      </w:r>
    </w:p>
    <w:p>
      <w:pPr>
        <w:pStyle w:val="Heading2"/>
      </w:pPr>
      <w:r>
        <w:rPr>
          <w:lang w:val="en_US" w:bidi="en_US"/>
        </w:rPr>
        <w:t>Psalms 78:1</w:t>
      </w:r>
      <w:r>
        <w:rPr>
          <w:lang w:val="en_US" w:bidi="en_US"/>
        </w:rPr>
      </w:r>
    </w:p>
    <w:p>
      <w:pPr/>
      <w:r>
        <w:rPr>
          <w:lang w:val="en_US" w:bidi="en_US"/>
        </w:rPr>
      </w:r>
      <w:r>
        <w:rPr>
          <w:vertAlign w:val="superscript"/>
          <w:lang w:val="en_US" w:bidi="en_US"/>
        </w:rPr>
        <w:t>1</w:t>
      </w:r>
      <w:r>
        <w:rPr>
          <w:lang w:val="en_US" w:bidi="en_US"/>
        </w:rPr>
        <w:t xml:space="preserve"> A contemplation by Asaph. Hear my teaching, my people. Turn your ears to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open my mouth in a parable. I will utter dark sayings of 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which we have heard and known, and our fathers have told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will not hide them from their children, telling to the generation to come the praises of the LORD, his strength, and his wondrous deeds that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established a covenant in Jacob, and appointed a teaching in Israel, which he commanded our fathers, that they should make them known to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the generation to come might know, even the children who should be born; who should arise and tell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they might set their hope in God, and not forget God’s deeds, but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might not be as their fathers— a stubborn and rebellious generation, a generation that didn’t make their hearts loyal, whose spirit was not steadfast with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Ephraim, being armed and carrying bows, turned back in the day of battle.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didn’t keep God’s covenant, and refused to walk in his law.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forgot his doings, his wondrous deeds that he had shown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did marvelous things in the sight of their fathers, in the land of Egypt, in the field of Zoan.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split the sea, and caused them to pass through. He made the waters stand as a heap.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daytime he also led them with a cloud, and all night with a light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split rocks in the wilderness, and gave them drink abundantly as out of the depths.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brought streams also out of the rock, and caused waters to run down like rivers.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they still went on to sin against him, to rebel against the Most High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tempted God in their heart by asking food according to their desire.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Yes, they spoke against God. They said, “Can God prepare a table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he struck the rock, so that waters gushed out, and streams overflowed. Can he give bread also? Will he provide meat for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the LORD heard, and was angry. A fire was kindled against Jacob, anger also went up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they didn’t believe in God, and didn’t trust in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Yet he commanded the skies above, and opened the doors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rained down manna on them to eat, and gave them food from the sky.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Man ate the bread of angels. He sent them food to the full.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caused the east wind to blow in the sky. By his power he guided the south wind.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also rained meat on them as the dust, winged birds as the sand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let them fall in the middle of their camp, around their habitations.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they ate, and were well filled. He gave them their own desire.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didn’t turn from their cravings. Their food was yet in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 anger of God went up against them, killed some of their strongest, and struck down the young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all this they still sinned, and didn’t believe in his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he consumed their days in vanity, and their years in terror.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he killed them, then they inquired after him. They returned and sought God earnestly.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remembered that God was their rock, the Most High God, their redeemer.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they flattered him with their mouth, and lied to him with their tongue.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their heart was not right with him, neither were they faithful in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he, being merciful, forgave iniquity, and didn’t destroy them. Yes, many times he turned his anger away, and didn’t stir up all his wrath.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remembered that they were but flesh, a wind that passes away, and doesn’t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How often they rebelled against him in the wilderness, and grieved him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turned again and tempted God, and provoked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didn’t remember his hand, nor the day when he redeemed them from the adversary;</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how he set his signs in Egypt, his wonders in the field of Zoan,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turned their rivers into blood, and their streams, so that they could not drink.</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sent among them swarms of flies, which devoured them; and frogs, which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also gave their increase to the caterpillar, and their labor to the locust.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destroyed their vines with hail, their sycamore fig trees with frost.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also gave over their livestock to the hail, and their flocks to hot thunderbolts.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 threw on them the fierceness of his anger, wrath, indignation, and trouble, and a band of angels of evil.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made a path for his anger. He didn’t spare their soul from death, but gave their life over to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struck all the firstborn in Egypt, the chief of their strength in the tents of Ham.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But he led out his own people like sheep, and guided them in the wilderness like a flock.</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led them safely, so that they weren’t afraid, but the sea overwhelmed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brought them to the border of his sanctuary, to this mountain, which his right hand had taken.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 also drove out the nations before them, allotted them for an inheritance by line, and made the tribes of Israel to dwell in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Yet they tempted and rebelled against the Most High God, and didn’t keep his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but turned back, and dealt treacherously like their fathers. They were twisted like a deceitful bow.</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For they provoked him to anger with their high places, and moved him to jealousy with their engraved images.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When God heard this, he was angry, and greatly abhorred Israel,</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so that he abandoned the tent of Shiloh, the tent which he placed among men,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and delivered his strength into captivity, his glory into the adversary’s hand.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He also gave his people over to the sword, and was angry with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Fire devoured their young men. Their virgins had no wedding song.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Their priests fell by the sword, and their widows couldn’t weep.</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Then the Lord awakened as one out of sleep, like a mighty man who shouts by reason of wine.</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He struck his adversaries backward. He put them to a perpetual reproach.</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Moreover he rejected the tent of Joseph, and didn’t choose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But chose the tribe of Judah, Mount Zion which he loved.</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He built his sanctuary like the heights, like the earth which he has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He also chose David his servant, and took him from the sheepfolds;</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from following the ewes that have their young, he brought him to be the shepherd of Jacob, his people, and Israel,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So he was their shepherd according to the integrity of his heart, and guided them by the skillfulness of his hands.</w:t>
      </w:r>
      <w:r>
        <w:rPr>
          <w:lang w:val="en_US" w:bidi="en_US"/>
        </w:rPr>
      </w:r>
      <w:r>
        <w:rPr>
          <w:lang w:val="en_US" w:bidi="en_US"/>
        </w:rPr>
      </w:r>
    </w:p>
    <w:p>
      <w:pPr/>
      <w:r>
        <w:rPr>
          <w:lang w:val="en_US" w:bidi="en_US"/>
        </w:rPr>
      </w:r>
    </w:p>
    <w:p>
      <w:pPr>
        <w:pStyle w:val="Heading2"/>
      </w:pPr>
      <w:r>
        <w:rPr>
          <w:lang w:val="en_US" w:bidi="en_US"/>
        </w:rPr>
        <w:t>Psalms 79:1</w:t>
      </w:r>
      <w:r>
        <w:rPr>
          <w:lang w:val="en_US" w:bidi="en_US"/>
        </w:rPr>
      </w:r>
    </w:p>
    <w:p>
      <w:pPr/>
      <w:r>
        <w:rPr>
          <w:lang w:val="en_US" w:bidi="en_US"/>
        </w:rPr>
      </w:r>
      <w:r>
        <w:rPr>
          <w:vertAlign w:val="superscript"/>
          <w:lang w:val="en_US" w:bidi="en_US"/>
        </w:rPr>
        <w:t>1</w:t>
      </w:r>
      <w:r>
        <w:rPr>
          <w:lang w:val="en_US" w:bidi="en_US"/>
        </w:rPr>
        <w:t xml:space="preserve"> A Psalm by Asaph. God, the nations have come into your inheritance. They have defiled your holy temple. They have laid Jerusalem in heaps.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have given the dead bodies of your servants to be food for the birds of the sky, the flesh of your saints to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shed their blood like water around Jerusalem. There was no one to bury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have become a reproach to our neighbors, a scoffing and derision to those who are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 long, LORD? Will you be angry forever? Will your jealousy burn like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Pour out your wrath on the nations that don’t know you, on the kingdoms that don’t call on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they have devoured Jacob, and destroyed his homeland.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hold the iniquities of our forefathers against us. Let your tender mercies speedily meet us, for we are in desperate need.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Help us, God of our salvation, for the glory of your name. Deliver us, and forgive our sins, for your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Why should the nations say, “Where is their God?” Let it be known among the nations, before our eyes, that vengeance for your servants’ blood is being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sighing of the prisoner come before you. According to the greatness of your power, preserve those who are sentenced to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Pay back to our neighbors seven times into their bosom their reproach with which they have reproached you,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we, your people and sheep of your pasture, will give you thanks forever. We will praise you forever, to all generations.</w:t>
      </w:r>
      <w:r>
        <w:rPr>
          <w:lang w:val="en_US" w:bidi="en_US"/>
        </w:rPr>
      </w:r>
      <w:r>
        <w:rPr>
          <w:lang w:val="en_US" w:bidi="en_US"/>
        </w:rPr>
      </w:r>
    </w:p>
    <w:p>
      <w:pPr/>
      <w:r>
        <w:rPr>
          <w:lang w:val="en_US" w:bidi="en_US"/>
        </w:rPr>
      </w:r>
    </w:p>
    <w:p>
      <w:pPr>
        <w:pStyle w:val="Heading2"/>
      </w:pPr>
      <w:r>
        <w:rPr>
          <w:lang w:val="en_US" w:bidi="en_US"/>
        </w:rPr>
        <w:t>Psalms 80:1</w:t>
      </w:r>
      <w:r>
        <w:rPr>
          <w:lang w:val="en_US" w:bidi="en_US"/>
        </w:rPr>
      </w:r>
    </w:p>
    <w:p>
      <w:pPr/>
      <w:r>
        <w:rPr>
          <w:lang w:val="en_US" w:bidi="en_US"/>
        </w:rPr>
      </w:r>
      <w:r>
        <w:rPr>
          <w:vertAlign w:val="superscript"/>
          <w:lang w:val="en_US" w:bidi="en_US"/>
        </w:rPr>
        <w:t>1</w:t>
      </w:r>
      <w:r>
        <w:rPr>
          <w:lang w:val="en_US" w:bidi="en_US"/>
        </w:rPr>
        <w:t xml:space="preserve"> For the Chief Musician. To the tune of “The Lilies of the Covenant.” A Psalm by Asaph. Hear us, Shepherd of Israel, you who lead Joseph like a flock, you who sit above the cherubim, shine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Ephraim, Benjamin, and Manasseh, stir up your might! Come to save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Turn us again, God. Cause your face to shine, and we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LORD God of Armies, how long will you be angry against the prayer of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fed them with the bread of tears, and given them tears to drink in large measure.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make us a source of contention to our neighbors. Our enemies laugh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Turn us again, God of Armies. Cause your face to shine, and we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brought a vine out of Egypt. You drove out the nations, and planted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cleared the ground for it. It took deep root, and filled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mountains were covered with its shadow. Its boughs were like God’s cedars.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sent out its branches to the sea, its shoots to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have you broken down its walls, so that all those who pass by the way pluck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boar out of the wood ravages it. The wild animals of the field feed on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Turn again, we beg you, God of Armies. Look down from heaven, and see, and visit this vine,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stock which your right hand planted, the branch that you made strong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It’s burned with fire. It’s cut down. They perish at your rebuke.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your hand be on the man of your right hand, on the son of man whom you made strong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we will not turn away from you. Revive us, and we will call on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Turn us again, LORD God of Armies. Cause your face to shine, and we will be saved.</w:t>
      </w:r>
      <w:r>
        <w:rPr>
          <w:lang w:val="en_US" w:bidi="en_US"/>
        </w:rPr>
      </w:r>
      <w:r>
        <w:rPr>
          <w:lang w:val="en_US" w:bidi="en_US"/>
        </w:rPr>
      </w:r>
    </w:p>
    <w:p>
      <w:pPr/>
      <w:r>
        <w:rPr>
          <w:lang w:val="en_US" w:bidi="en_US"/>
        </w:rPr>
      </w:r>
    </w:p>
    <w:p>
      <w:pPr>
        <w:pStyle w:val="Heading2"/>
      </w:pPr>
      <w:r>
        <w:rPr>
          <w:lang w:val="en_US" w:bidi="en_US"/>
        </w:rPr>
        <w:t>Psalms 81:1</w:t>
      </w:r>
      <w:r>
        <w:rPr>
          <w:lang w:val="en_US" w:bidi="en_US"/>
        </w:rPr>
      </w:r>
    </w:p>
    <w:p>
      <w:pPr/>
      <w:r>
        <w:rPr>
          <w:lang w:val="en_US" w:bidi="en_US"/>
        </w:rPr>
      </w:r>
      <w:r>
        <w:rPr>
          <w:vertAlign w:val="superscript"/>
          <w:lang w:val="en_US" w:bidi="en_US"/>
        </w:rPr>
        <w:t>1</w:t>
      </w:r>
      <w:r>
        <w:rPr>
          <w:lang w:val="en_US" w:bidi="en_US"/>
        </w:rPr>
        <w:t xml:space="preserve"> For the Chief Musician. On an instrument of Gath. By Asaph. Sing aloud to God, our strength! Make a joyful shout to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Raise a song, and bring here the tambourine, the pleasant lyre with the harp.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Blow the trumpet at the New Moon, at the full moon, on our feast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is a statute for Israel, an ordinance of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appointed it in Joseph for a covenant, when he went out over the land of Egypt, I heard a language that I didn’t know.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removed his shoulder from the burden. His hands were freed from the basket.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called in trouble, and I delivered you. I answered you in the secret place of thunder. I tested you at the waters of Meribah.”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“Hear, my people, and I will testify to you, Israel, if you would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shall be no strange god in you, neither shall you worship any foreign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the LORD, your God, who brought you up out of the land of Egypt. Open your mouth wide, and I will fill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my people didn’t listen to my voice. Israel desired none of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I let them go after the stubbornness of their hearts, that they might walk in their own counsels.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Oh that my people would listen to me, that Israel would walk in my ways!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would soon subdue their enemies, and turn my hand against their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haters of the LORD would cringe before him, and their punishment would last forever.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would have also fed them with the finest of the wheat. I will satisfy you with honey out of the rock.”</w:t>
      </w:r>
      <w:r>
        <w:rPr>
          <w:lang w:val="en_US" w:bidi="en_US"/>
        </w:rPr>
      </w:r>
      <w:r>
        <w:rPr>
          <w:lang w:val="en_US" w:bidi="en_US"/>
        </w:rPr>
      </w:r>
    </w:p>
    <w:p>
      <w:pPr/>
      <w:r>
        <w:rPr>
          <w:lang w:val="en_US" w:bidi="en_US"/>
        </w:rPr>
      </w:r>
    </w:p>
    <w:p>
      <w:pPr>
        <w:pStyle w:val="Heading2"/>
      </w:pPr>
      <w:r>
        <w:rPr>
          <w:lang w:val="en_US" w:bidi="en_US"/>
        </w:rPr>
        <w:t>Psalms 82:1</w:t>
      </w:r>
      <w:r>
        <w:rPr>
          <w:lang w:val="en_US" w:bidi="en_US"/>
        </w:rPr>
      </w:r>
    </w:p>
    <w:p>
      <w:pPr/>
      <w:r>
        <w:rPr>
          <w:lang w:val="en_US" w:bidi="en_US"/>
        </w:rPr>
      </w:r>
      <w:r>
        <w:rPr>
          <w:vertAlign w:val="superscript"/>
          <w:lang w:val="en_US" w:bidi="en_US"/>
        </w:rPr>
        <w:t>1</w:t>
      </w:r>
      <w:r>
        <w:rPr>
          <w:lang w:val="en_US" w:bidi="en_US"/>
        </w:rPr>
        <w:t xml:space="preserve"> A Psalm by Asaph. God presides in the great assembly. He judges among the gods.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judge unjustly, and show partiality to the wicked?”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“Defend the weak, the poor, and the fatherless. Maintain the rights of the poor and oppressed.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Rescue the weak and needy. Deliver them out of the hand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don’t know, neither do they understand. They walk back and forth in darkness. All the foundations of the earth are shaken.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“You are gods, all of you are sons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you shall die like men, and fall like one of the rulers.”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Arise, God, judge the earth, for you inherit all of the nations.</w:t>
      </w:r>
      <w:r>
        <w:rPr>
          <w:lang w:val="en_US" w:bidi="en_US"/>
        </w:rPr>
      </w:r>
      <w:r>
        <w:rPr>
          <w:lang w:val="en_US" w:bidi="en_US"/>
        </w:rPr>
      </w:r>
    </w:p>
    <w:p>
      <w:pPr/>
      <w:r>
        <w:rPr>
          <w:lang w:val="en_US" w:bidi="en_US"/>
        </w:rPr>
      </w:r>
    </w:p>
    <w:p>
      <w:pPr>
        <w:pStyle w:val="Heading2"/>
      </w:pPr>
      <w:r>
        <w:rPr>
          <w:lang w:val="en_US" w:bidi="en_US"/>
        </w:rPr>
        <w:t>Psalms 83:1</w:t>
      </w:r>
      <w:r>
        <w:rPr>
          <w:lang w:val="en_US" w:bidi="en_US"/>
        </w:rPr>
      </w:r>
    </w:p>
    <w:p>
      <w:pPr/>
      <w:r>
        <w:rPr>
          <w:lang w:val="en_US" w:bidi="en_US"/>
        </w:rPr>
      </w:r>
      <w:r>
        <w:rPr>
          <w:vertAlign w:val="superscript"/>
          <w:lang w:val="en_US" w:bidi="en_US"/>
        </w:rPr>
        <w:t>1</w:t>
      </w:r>
      <w:r>
        <w:rPr>
          <w:lang w:val="en_US" w:bidi="en_US"/>
        </w:rPr>
        <w:t xml:space="preserve"> A song. A Psalm by Asaph. God, don’t keep silent. Don’t keep silent, and don’t be still,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behold, your enemies are stirred up. Those who hate you have lifted up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conspire with cunning against your people. They plot against your cherished ones.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“Come,” they say, “let’s destroy them as a nation, that the name of Israel may be remembered no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have conspired together with one mind. They form an alliance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tents of Edom and the Ishmaelites; Moab, and the Hagrites;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Gebal, Ammon, and Amalek; Philistia with the inhabitants of Tyre;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Assyria also is joined with them. They have helped the children of Lot.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to them as you did to Midian, as to Sisera, as to Jabin, at the river Kishon;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perished at Endor, who became as dung for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Make their nobles like Oreb and Zeeb, yes, all their princes like Zebah and Zalmunna,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said, “Let’s take possession of God’s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My God, make them like tumbleweed, like chaff before the wind.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the fire that burns the forest, as the flame that sets the mountains on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pursue them with your tempest, and terrify them with your storm.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Fill their faces with confusion, that they may seek your name,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them be disappointed and dismayed forever. Yes, let them be confounded and perish;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may know that you alone, whose name is the LORD, are the Most High over all the earth.</w:t>
      </w:r>
      <w:r>
        <w:rPr>
          <w:lang w:val="en_US" w:bidi="en_US"/>
        </w:rPr>
      </w:r>
      <w:r>
        <w:rPr>
          <w:lang w:val="en_US" w:bidi="en_US"/>
        </w:rPr>
      </w:r>
    </w:p>
    <w:p>
      <w:pPr/>
      <w:r>
        <w:rPr>
          <w:lang w:val="en_US" w:bidi="en_US"/>
        </w:rPr>
      </w:r>
    </w:p>
    <w:p>
      <w:pPr>
        <w:pStyle w:val="Heading2"/>
      </w:pPr>
      <w:r>
        <w:rPr>
          <w:lang w:val="en_US" w:bidi="en_US"/>
        </w:rPr>
        <w:t>Psalms 84:1</w:t>
      </w:r>
      <w:r>
        <w:rPr>
          <w:lang w:val="en_US" w:bidi="en_US"/>
        </w:rPr>
      </w:r>
    </w:p>
    <w:p>
      <w:pPr/>
      <w:r>
        <w:rPr>
          <w:lang w:val="en_US" w:bidi="en_US"/>
        </w:rPr>
      </w:r>
      <w:r>
        <w:rPr>
          <w:vertAlign w:val="superscript"/>
          <w:lang w:val="en_US" w:bidi="en_US"/>
        </w:rPr>
        <w:t>1</w:t>
      </w:r>
      <w:r>
        <w:rPr>
          <w:lang w:val="en_US" w:bidi="en_US"/>
        </w:rPr>
        <w:t xml:space="preserve"> For the Chief Musician. On an instrument of Gath. A Psalm by the sons of Korah. How lovely are your dwellings,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longs, and even faints for the courts of the LORD. My heart and my flesh cry out for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the sparrow has found a home, and the swallow a nest for herself, where she may have her young, near your altars, LORD of Armies, my King, and my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are those who dwell in your house. They are always praising you.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Blessed are those whose strength is in you, who have set their hearts on a pilgrimage.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Passing through the valley of Weeping, they make it a place of springs. Yes, the autumn rain covers it with blessings.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go from strength to strength. Every one of them appears before God in Zion.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LORD, God of Armies, hear my prayer. Listen, God of Jacob.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God our shield, look at the face of your anointed.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 day in your courts is better than a thousand. I would rather be a doorkeeper in the house of my God, than to dwell in the tents of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God is a sun and a shield. The LORD will give grace and glory. He withholds no good thing from those who walk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LORD of Armies, blessed is the man who trusts in you.</w:t>
      </w:r>
      <w:r>
        <w:rPr>
          <w:lang w:val="en_US" w:bidi="en_US"/>
        </w:rPr>
      </w:r>
      <w:r>
        <w:rPr>
          <w:lang w:val="en_US" w:bidi="en_US"/>
        </w:rPr>
      </w:r>
    </w:p>
    <w:p>
      <w:pPr/>
      <w:r>
        <w:rPr>
          <w:lang w:val="en_US" w:bidi="en_US"/>
        </w:rPr>
      </w:r>
    </w:p>
    <w:p>
      <w:pPr>
        <w:pStyle w:val="Heading2"/>
      </w:pPr>
      <w:r>
        <w:rPr>
          <w:lang w:val="en_US" w:bidi="en_US"/>
        </w:rPr>
        <w:t>Psalms 85:1</w:t>
      </w:r>
      <w:r>
        <w:rPr>
          <w:lang w:val="en_US" w:bidi="en_US"/>
        </w:rPr>
      </w:r>
    </w:p>
    <w:p>
      <w:pPr/>
      <w:r>
        <w:rPr>
          <w:lang w:val="en_US" w:bidi="en_US"/>
        </w:rPr>
      </w:r>
      <w:r>
        <w:rPr>
          <w:vertAlign w:val="superscript"/>
          <w:lang w:val="en_US" w:bidi="en_US"/>
        </w:rPr>
        <w:t>1</w:t>
      </w:r>
      <w:r>
        <w:rPr>
          <w:lang w:val="en_US" w:bidi="en_US"/>
        </w:rPr>
        <w:t xml:space="preserve"> For the Chief Musician. A Psalm by the sons of Korah. LORD, you have been favorable to your land. You have restored the fortunes of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forgiven the iniquity of your people. You have covered all their sin.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taken away all your wrath. You have turned from the fierceness of your anger.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Turn us, God of our salvation, and cause your indignation toward us to cease.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you be angry with us forever? Will you draw out your anger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Won’t you revive us again, that your people may rejoice in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Show us your loving kindness, LORD. Grant us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hear what God, the LORD, will speak, for he will speak peace to his people, his saints; but let them not turn again to folly.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Surely his salvation is near those who fear him, that glory may dwell in our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Mercy and truth meet together. Righteousness and peace have kissed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Truth springs out of the earth. Righteousness has looked down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the LORD will give that which is good. Our land will yield its increase.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Righteousness goes before him, and prepares the way for his steps.</w:t>
      </w:r>
      <w:r>
        <w:rPr>
          <w:lang w:val="en_US" w:bidi="en_US"/>
        </w:rPr>
      </w:r>
      <w:r>
        <w:rPr>
          <w:lang w:val="en_US" w:bidi="en_US"/>
        </w:rPr>
      </w:r>
    </w:p>
    <w:p>
      <w:pPr/>
      <w:r>
        <w:rPr>
          <w:lang w:val="en_US" w:bidi="en_US"/>
        </w:rPr>
      </w:r>
    </w:p>
    <w:p>
      <w:pPr>
        <w:pStyle w:val="Heading2"/>
      </w:pPr>
      <w:r>
        <w:rPr>
          <w:lang w:val="en_US" w:bidi="en_US"/>
        </w:rPr>
        <w:t>Psalms 86:1</w:t>
      </w:r>
      <w:r>
        <w:rPr>
          <w:lang w:val="en_US" w:bidi="en_US"/>
        </w:rPr>
      </w:r>
    </w:p>
    <w:p>
      <w:pPr/>
      <w:r>
        <w:rPr>
          <w:lang w:val="en_US" w:bidi="en_US"/>
        </w:rPr>
      </w:r>
      <w:r>
        <w:rPr>
          <w:vertAlign w:val="superscript"/>
          <w:lang w:val="en_US" w:bidi="en_US"/>
        </w:rPr>
        <w:t>1</w:t>
      </w:r>
      <w:r>
        <w:rPr>
          <w:lang w:val="en_US" w:bidi="en_US"/>
        </w:rPr>
        <w:t xml:space="preserve"> A Prayer by David. Hear, LORD, and answer me, for I am poor and needy.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Preserve my soul, for I am godly. You, my God, save your servant who trusts in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 merciful to me, Lord, for I call to you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Bring joy to the soul of your servant, for to you, Lord, do I lift up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Lord, are good, and ready to forgive, abundant in loving kindness to all those who call on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LORD, my prayer. Listen to the voice of my petitions.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day of my trouble I will call on you, for you will answer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no one like you among the gods, Lord, nor any deeds like your deeds.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nations you have made will come and worship before you, Lord. They shall glorify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are great, and do wondrous things. You are God alone.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Teach me your way, LORD. I will walk in your truth. Make my heart undivided to fear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praise you, Lord my God, with my whole heart. I will glorify your name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your loving kindness is great toward me. You have delivered my soul from the lowest Sheol.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 the proud have risen up against me. A company of violent men have sought after my soul, and they don’t hold regard for you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Lord, are a merciful and gracious God, slow to anger, and abundant in loving kindness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Turn to me, and have mercy on me! Give your strength to your servant. Save the son of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Show me a sign of your goodness, that those who hate me may see it, and be shamed, because you, LORD, have helped me, and comforted me.</w:t>
      </w:r>
      <w:r>
        <w:rPr>
          <w:lang w:val="en_US" w:bidi="en_US"/>
        </w:rPr>
      </w:r>
      <w:r>
        <w:rPr>
          <w:lang w:val="en_US" w:bidi="en_US"/>
        </w:rPr>
      </w:r>
    </w:p>
    <w:p>
      <w:pPr/>
      <w:r>
        <w:rPr>
          <w:lang w:val="en_US" w:bidi="en_US"/>
        </w:rPr>
      </w:r>
    </w:p>
    <w:p>
      <w:pPr>
        <w:pStyle w:val="Heading2"/>
      </w:pPr>
      <w:r>
        <w:rPr>
          <w:lang w:val="en_US" w:bidi="en_US"/>
        </w:rPr>
        <w:t>Psalms 87:1</w:t>
      </w:r>
      <w:r>
        <w:rPr>
          <w:lang w:val="en_US" w:bidi="en_US"/>
        </w:rPr>
      </w:r>
    </w:p>
    <w:p>
      <w:pPr/>
      <w:r>
        <w:rPr>
          <w:lang w:val="en_US" w:bidi="en_US"/>
        </w:rPr>
      </w:r>
      <w:r>
        <w:rPr>
          <w:vertAlign w:val="superscript"/>
          <w:lang w:val="en_US" w:bidi="en_US"/>
        </w:rPr>
        <w:t>1</w:t>
      </w:r>
      <w:r>
        <w:rPr>
          <w:lang w:val="en_US" w:bidi="en_US"/>
        </w:rPr>
        <w:t xml:space="preserve"> A Psalm by the sons of Korah; a Song. His foundation is in the holy mountains.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loves the gates of Zion more than all the dwellings of Jacob.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Glorious things are spoken about you, city of God.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record Rahab and Babylon among those who acknowledge me. Behold, Philistia, Tyre, and also Ethiopia: “This one was born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of Zion it will be said, “This one and that one was born in her;” the Most High himself will establish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will count, when he writes up the peoples, “This one was born there.”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Those who sing as well as those who dance say, “All my springs are in you.”</w:t>
      </w:r>
      <w:r>
        <w:rPr>
          <w:lang w:val="en_US" w:bidi="en_US"/>
        </w:rPr>
      </w:r>
      <w:r>
        <w:rPr>
          <w:lang w:val="en_US" w:bidi="en_US"/>
        </w:rPr>
      </w:r>
    </w:p>
    <w:p>
      <w:pPr/>
      <w:r>
        <w:rPr>
          <w:lang w:val="en_US" w:bidi="en_US"/>
        </w:rPr>
      </w:r>
    </w:p>
    <w:p>
      <w:pPr>
        <w:pStyle w:val="Heading2"/>
      </w:pPr>
      <w:r>
        <w:rPr>
          <w:lang w:val="en_US" w:bidi="en_US"/>
        </w:rPr>
        <w:t>Psalms 88:1</w:t>
      </w:r>
      <w:r>
        <w:rPr>
          <w:lang w:val="en_US" w:bidi="en_US"/>
        </w:rPr>
      </w:r>
    </w:p>
    <w:p>
      <w:pPr/>
      <w:r>
        <w:rPr>
          <w:lang w:val="en_US" w:bidi="en_US"/>
        </w:rPr>
      </w:r>
      <w:r>
        <w:rPr>
          <w:vertAlign w:val="superscript"/>
          <w:lang w:val="en_US" w:bidi="en_US"/>
        </w:rPr>
        <w:t>1</w:t>
      </w:r>
      <w:r>
        <w:rPr>
          <w:lang w:val="en_US" w:bidi="en_US"/>
        </w:rPr>
        <w:t xml:space="preserve"> A Song. A Psalm by the sons of Korah. For the Chief Musician. To the tune of “The Suffering of Affliction.” A contemplation by Heman, the Ezrahite. LORD, the God of my salvation, I have cried day and night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my prayer enter into your presence. Turn your ear to my cry.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my soul is full of troubles. My life draws near to Sheol.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counted among those who go down into the pit. I am like a man who has no help,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set apart among the dead, like the slain who lie in the grave, whom you remember no more. They are cut off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laid me in the lowest pit, in the darkest depths.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wrath lies heavily on me. You have afflicted me with all your waves.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taken my friends from me. You have made me an abomination to them. I am confined, and I can’t escape.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eyes are dim from grief. I have called on you daily, LORD. I have spread out my hands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you show wonders to the dead? Do the departed spirits rise up and praise you? Selah.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 your loving kindness declared in the grave? Or your faithfulness in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 your wonders made known in the dark? Or your righteousness in the land of forgetfulness?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to you, LORD, I have cried. In the morning, my prayer comes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LORD, why do you reject my soul? Why do you hide your face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afflicted and ready to die from my youth up. While I suffer your terrors, I am distracted.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fierce wrath has gone over me. Your terrors have cut me off.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came around me like water all day long. They completely engulfed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have put lover and friend far from me, and my friends into darkness.</w:t>
      </w:r>
      <w:r>
        <w:rPr>
          <w:lang w:val="en_US" w:bidi="en_US"/>
        </w:rPr>
      </w:r>
      <w:r>
        <w:rPr>
          <w:lang w:val="en_US" w:bidi="en_US"/>
        </w:rPr>
      </w:r>
    </w:p>
    <w:p>
      <w:pPr/>
      <w:r>
        <w:rPr>
          <w:lang w:val="en_US" w:bidi="en_US"/>
        </w:rPr>
      </w:r>
    </w:p>
    <w:p>
      <w:pPr>
        <w:pStyle w:val="Heading2"/>
      </w:pPr>
      <w:r>
        <w:rPr>
          <w:lang w:val="en_US" w:bidi="en_US"/>
        </w:rPr>
        <w:t>Psalms 89:1</w:t>
      </w:r>
      <w:r>
        <w:rPr>
          <w:lang w:val="en_US" w:bidi="en_US"/>
        </w:rPr>
      </w:r>
    </w:p>
    <w:p>
      <w:pPr/>
      <w:r>
        <w:rPr>
          <w:lang w:val="en_US" w:bidi="en_US"/>
        </w:rPr>
      </w:r>
      <w:r>
        <w:rPr>
          <w:vertAlign w:val="superscript"/>
          <w:lang w:val="en_US" w:bidi="en_US"/>
        </w:rPr>
        <w:t>1</w:t>
      </w:r>
      <w:r>
        <w:rPr>
          <w:lang w:val="en_US" w:bidi="en_US"/>
        </w:rPr>
        <w:t xml:space="preserve"> A contemplation by Ethan, the Ezrahite. I will sing of the loving kindness of the LORD forever. With my mouth, I will make known your faithfulness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indeed declare, “Love stands firm forever. You established the heavens. Your faithfulness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made a covenant with my chosen one, I have sworn to David, my servant,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establish your offspring forever, and build up your throne to all generations.’”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heavens will praise your wonders, LORD, your faithfulness also in the assembly of the holy ones.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who in the skies can be compared to the LORD? Who among the sons of the heavenly beings is like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very awesome God in the council of the holy ones, to be feared above all those who are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LORD, God of Armies, who is a mighty one, like you? LORD, your faithfulness is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rule the pride of the sea. When its waves rise up, you calm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have broken Rahab in pieces, like one of the slain. You have scattered your enemies with your mighty arm.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heavens are yours. The earth also is yours, the world and its fullness. You have founded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have created the north and the south. Tabor and Hermon rejoice in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have a mighty arm. Your hand is strong, and your right hand is exalted.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Righteousness and justice are the foundation of your throne. Loving kindness and truth go before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Blessed are the people who learn to acclaim you. They walk in the light of your presence,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your name they rejoice all day. In your righteousness, they are exalted.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you are the glory of their strength. In your favor, our horn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our shield belongs to the LORD, our king to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you spoke in vision to your saints, and said, “I have given strength to the warrior. I have exalted a young man from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have found David, my servant. I have anointed him with my holy oil,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whom my hand shall be established. My arm will also strengthen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 enemy will tax him. No wicked man will oppress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beat down his adversaries before him, and strike those who hate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my faithfulness and my loving kindness will be with him. In my name, his horn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set his hand also on the sea, and his right hand on the rivers.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will call to me, ‘You are my Father, my God, and the rock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also appoint him my firstborn, the highest of the kings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keep my loving kindness for him forever more. My covenant will stand firm with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also make his offspring endure forever, and his throne as the days of heaven.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his children forsake my law, and don’t walk in my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they break my statutes, and don’t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I will punish their sin with the rod, and their iniquity with stripes.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I will not completely take my loving kindness from him, nor allow my faithfulness to fail.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will not break my covenant, nor alter what my lips have uttered.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Once I have sworn by my holiness, I will not lie to David.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His offspring will endure forever, his throne like the sun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 will be established forever like the moon, the faithful witness in the sky.” Selah.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you have rejected and spurned. You have been angry with your anointed.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have renounced the covenant of your servant. You have defiled his crown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have broken down all his hedges. You have brought his strongholds to ruin.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All who pass by the way rob him. He has become a reproach to his neighbors.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have exalted the right hand of his adversaries. You have made all of his enemies rejoice.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Yes, you turn back the edge of his sword, and haven’t supported him in battle.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have ended his splendor, and thrown his throne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have shortened the days of his youth. You have covered him with shame. Selah.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How long, LORD? Will you hide yourself forever? Will your wrath burn like fire?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Remember how short my time is, for what vanity you have created all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What man is he who shall live and not see death, who shall deliver his soul from the power of Sheol? Selah.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Lord, where are your former loving kindnesses, which you swore to David in your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Remember, Lord, the reproach of your servants, how I bear in my heart the taunts of all the mighty peoples,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With which your enemies have mocked, LORD, with which they have mocked the footsteps of your anointed one.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Blessed be the LORD forever more. Amen, and Amen.</w:t>
      </w:r>
      <w:r>
        <w:rPr>
          <w:lang w:val="en_US" w:bidi="en_US"/>
        </w:rPr>
      </w:r>
      <w:r>
        <w:rPr>
          <w:lang w:val="en_US" w:bidi="en_US"/>
        </w:rPr>
      </w:r>
    </w:p>
    <w:p>
      <w:pPr/>
      <w:r>
        <w:rPr>
          <w:lang w:val="en_US" w:bidi="en_US"/>
        </w:rPr>
      </w:r>
    </w:p>
    <w:p>
      <w:pPr>
        <w:pStyle w:val="Heading2"/>
      </w:pPr>
      <w:r>
        <w:rPr>
          <w:lang w:val="en_US" w:bidi="en_US"/>
        </w:rPr>
        <w:t>Psalms 90:1</w:t>
      </w:r>
      <w:r>
        <w:rPr>
          <w:lang w:val="en_US" w:bidi="en_US"/>
        </w:rPr>
      </w:r>
    </w:p>
    <w:p>
      <w:pPr/>
      <w:r>
        <w:rPr>
          <w:lang w:val="en_US" w:bidi="en_US"/>
        </w:rPr>
      </w:r>
      <w:r>
        <w:rPr>
          <w:vertAlign w:val="superscript"/>
          <w:lang w:val="en_US" w:bidi="en_US"/>
        </w:rPr>
        <w:t>1</w:t>
      </w:r>
      <w:r>
        <w:rPr>
          <w:lang w:val="en_US" w:bidi="en_US"/>
        </w:rPr>
        <w:t xml:space="preserve"> A Prayer by Moses, the man of God. Lord, you have been our dwelling place for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 mountains were born, before you had formed the earth and the world, even from everlasting to everlasting, you are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turn man to destruction, saying, “Return, you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a thousand years in your sight are just like yesterday when it is past, like a watch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sweep them away as they sleep. In the morning they sprout like new grass.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morning it sprouts and springs up. By evening, it is withered and dry.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we are consumed in your anger. We are troubled in your wrath.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set our iniquities before you, our secret sins in the light of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all our days have passed away in your wrath. We bring our years to an end as a sigh.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days of our years are seventy, or even by reason of strength eighty years; yet their pride is but labor and sorrow, for it passes quickly, and we fly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knows the power of your anger, your wrath according to the fear that is due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teach us to count our days, that we may gain a heart of wisdom.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Relent, LORD! How long? Have compassion on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Satisfy us in the morning with your loving kindness, that we may rejoice and be glad all our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Make us glad for as many days as you have afflicted us, for as many years as we have seen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your work appear to your servants, your glory to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 favor of the Lord our God be on us. Establish the work of our hands for us. Yes, establish the work of our hands.</w:t>
      </w:r>
      <w:r>
        <w:rPr>
          <w:lang w:val="en_US" w:bidi="en_US"/>
        </w:rPr>
      </w:r>
      <w:r>
        <w:rPr>
          <w:lang w:val="en_US" w:bidi="en_US"/>
        </w:rPr>
      </w:r>
    </w:p>
    <w:p>
      <w:pPr/>
      <w:r>
        <w:rPr>
          <w:lang w:val="en_US" w:bidi="en_US"/>
        </w:rPr>
      </w:r>
    </w:p>
    <w:p>
      <w:pPr>
        <w:pStyle w:val="Heading2"/>
      </w:pPr>
      <w:r>
        <w:rPr>
          <w:lang w:val="en_US" w:bidi="en_US"/>
        </w:rPr>
        <w:t>Psalms 91:1</w:t>
      </w:r>
      <w:r>
        <w:rPr>
          <w:lang w:val="en_US" w:bidi="en_US"/>
        </w:rPr>
      </w:r>
    </w:p>
    <w:p>
      <w:pPr/>
      <w:r>
        <w:rPr>
          <w:lang w:val="en_US" w:bidi="en_US"/>
        </w:rPr>
      </w:r>
      <w:r>
        <w:rPr>
          <w:vertAlign w:val="superscript"/>
          <w:lang w:val="en_US" w:bidi="en_US"/>
        </w:rPr>
        <w:t>1</w:t>
      </w:r>
      <w:r>
        <w:rPr>
          <w:lang w:val="en_US" w:bidi="en_US"/>
        </w:rPr>
        <w:t xml:space="preserve"> He who dwells in the secret place of the Most High will rest in the shadow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say of the LORD, “He is my refuge and my fortress; my God, in whom I trust.”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will deliver you from the snare of the fowler, and from the deadly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cover you with his feathers. Under his wings you will take refuge. His faithfulness is your shield and rampart.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not be afraid of the terror by night, nor of the arrow that flies by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nor of the pestilence that walks in darkness, nor of the destruction that wastes at noonday.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thousand may fall at your side, and ten thousand at your right hand; but it will not come near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will only look with your eyes, and see the recompense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you have made the LORD your refuge, and the Most High your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 evil shall happen to you, neither shall any plague come near your dwelling.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will put his angels in charge of you, to guard you in all your ways.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bear you up in their hands, so that you won’t dash your foot against a stone.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tread on the lion and cobra. You will trample the young lion and the serpent underfoot.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he has set his love on me, therefore I will deliver him. I will set him on high, because he has known my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call on me, and I will answer him. I will be with him in trouble. I will deliver him, and honor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satisfy him with long life, and show him my salvation.”</w:t>
      </w:r>
      <w:r>
        <w:rPr>
          <w:lang w:val="en_US" w:bidi="en_US"/>
        </w:rPr>
      </w:r>
      <w:r>
        <w:rPr>
          <w:lang w:val="en_US" w:bidi="en_US"/>
        </w:rPr>
      </w:r>
    </w:p>
    <w:p>
      <w:pPr/>
      <w:r>
        <w:rPr>
          <w:lang w:val="en_US" w:bidi="en_US"/>
        </w:rPr>
      </w:r>
    </w:p>
    <w:p>
      <w:pPr>
        <w:pStyle w:val="Heading2"/>
      </w:pPr>
      <w:r>
        <w:rPr>
          <w:lang w:val="en_US" w:bidi="en_US"/>
        </w:rPr>
        <w:t>Psalms 92:1</w:t>
      </w:r>
      <w:r>
        <w:rPr>
          <w:lang w:val="en_US" w:bidi="en_US"/>
        </w:rPr>
      </w:r>
    </w:p>
    <w:p>
      <w:pPr/>
      <w:r>
        <w:rPr>
          <w:lang w:val="en_US" w:bidi="en_US"/>
        </w:rPr>
      </w:r>
      <w:r>
        <w:rPr>
          <w:vertAlign w:val="superscript"/>
          <w:lang w:val="en_US" w:bidi="en_US"/>
        </w:rPr>
        <w:t>1</w:t>
      </w:r>
      <w:r>
        <w:rPr>
          <w:lang w:val="en_US" w:bidi="en_US"/>
        </w:rPr>
        <w:t xml:space="preserve"> A Psalm. A song for the Sabbath day. It is a good thing to give thanks to the LORD, to sing praises to your name,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proclaim your loving kindness in the morning, and your faithfulness every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 the ten-stringed lute, with the harp, and with the melody of the lyre.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LORD, have made me glad through your work. I will triumph in the works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 great are your works, LORD! Your thoughts are very deep.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senseless man doesn’t know, neither does a fool understand this: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the wicked spring up as the grass, and all the evildoers flourish, they will be destroyed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LORD, are on high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your enemies, LORD, for behold, your enemies shall perish. All the evildoers will be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have exalted my horn like that of the wild ox. I am anointed with fresh 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eye has also seen my enemies. My ears have heard of the wicked enemies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righteous shall flourish like the palm tree. He will grow like a cedar in Lebanon.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are planted in the LORD’s house. They will flourish in our God’s courts.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still produce fruit in old age. They will be full of sap and green,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show that the LORD is upright. He is my rock, and there is no unrighteousness in him.</w:t>
      </w:r>
      <w:r>
        <w:rPr>
          <w:lang w:val="en_US" w:bidi="en_US"/>
        </w:rPr>
      </w:r>
      <w:r>
        <w:rPr>
          <w:lang w:val="en_US" w:bidi="en_US"/>
        </w:rPr>
      </w:r>
    </w:p>
    <w:p>
      <w:pPr/>
      <w:r>
        <w:rPr>
          <w:lang w:val="en_US" w:bidi="en_US"/>
        </w:rPr>
      </w:r>
    </w:p>
    <w:p>
      <w:pPr>
        <w:pStyle w:val="Heading2"/>
      </w:pPr>
      <w:r>
        <w:rPr>
          <w:lang w:val="en_US" w:bidi="en_US"/>
        </w:rPr>
        <w:t>Psalms 93:1</w:t>
      </w:r>
      <w:r>
        <w:rPr>
          <w:lang w:val="en_US" w:bidi="en_US"/>
        </w:rPr>
      </w:r>
    </w:p>
    <w:p>
      <w:pPr/>
      <w:r>
        <w:rPr>
          <w:lang w:val="en_US" w:bidi="en_US"/>
        </w:rPr>
      </w:r>
      <w:r>
        <w:rPr>
          <w:vertAlign w:val="superscript"/>
          <w:lang w:val="en_US" w:bidi="en_US"/>
        </w:rPr>
        <w:t>1</w:t>
      </w:r>
      <w:r>
        <w:rPr>
          <w:lang w:val="en_US" w:bidi="en_US"/>
        </w:rPr>
        <w:t xml:space="preserve"> The LORD reigns! He is clothed with majesty! The LORD is armed with strength. The world also is established. It can’t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throne is established from long ago. You are from everlasting.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floods have lifted up, LORD, the floods have lifted up their voice. The floods lift up their waves.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Above the voices of many waters, the mighty breakers of the sea, the LORD on high is mighty.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statutes stand firm. Holiness adorns your house, LORD, forever more.</w:t>
      </w:r>
      <w:r>
        <w:rPr>
          <w:lang w:val="en_US" w:bidi="en_US"/>
        </w:rPr>
      </w:r>
      <w:r>
        <w:rPr>
          <w:lang w:val="en_US" w:bidi="en_US"/>
        </w:rPr>
      </w:r>
    </w:p>
    <w:p>
      <w:pPr/>
      <w:r>
        <w:rPr>
          <w:lang w:val="en_US" w:bidi="en_US"/>
        </w:rPr>
      </w:r>
    </w:p>
    <w:p>
      <w:pPr>
        <w:pStyle w:val="Heading2"/>
      </w:pPr>
      <w:r>
        <w:rPr>
          <w:lang w:val="en_US" w:bidi="en_US"/>
        </w:rPr>
        <w:t>Psalms 94:1</w:t>
      </w:r>
      <w:r>
        <w:rPr>
          <w:lang w:val="en_US" w:bidi="en_US"/>
        </w:rPr>
      </w:r>
    </w:p>
    <w:p>
      <w:pPr/>
      <w:r>
        <w:rPr>
          <w:lang w:val="en_US" w:bidi="en_US"/>
        </w:rPr>
      </w:r>
      <w:r>
        <w:rPr>
          <w:vertAlign w:val="superscript"/>
          <w:lang w:val="en_US" w:bidi="en_US"/>
        </w:rPr>
        <w:t>1</w:t>
      </w:r>
      <w:r>
        <w:rPr>
          <w:lang w:val="en_US" w:bidi="en_US"/>
        </w:rPr>
        <w:t xml:space="preserve"> LORD, you God to whom vengeance belongs, you God to whom vengeance belongs, shine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Rise up, you judge of the earth. Pay back the proud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LORD, how long will the wicked, how long will the wicked triumph?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pour out arrogant words. All the evildoers boast.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break your people in pieces, LORD, and afflict your heritage.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kill the widow and the alien, and murder the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say, “The LORD will not see, neither will Jacob’s God consider.”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Consider, you senseless among the people; you fools, when will you be wise?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implanted the ear, won’t he hear? He who formed the eye, won’t he see?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disciplines the nations, won’t he punish? He who teaches man knows.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knows the thoughts of man, that they are futile.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the man whom you discipline, LORD, and teach out of your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you may give him rest from the days of adversity, until the pit is dug for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LORD won’t reject his people, neither will he forsake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judgment will return to righteousness. All the upright in heart shall follow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will rise up for me against the wicked? Who will stand up for me against the evildoers?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Unless the LORD had been my help, my soul would have soon lived in silence.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said, “My foot is slipping!” Your loving kindness, LORD, held me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multitude of my thoughts within me, your comforts delight my soul.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Shall the throne of wickedness have fellowship with you, which brings about mischief by statute?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gather themselves together against the soul of the righteous, and condemn the innocent blood.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LORD has been my high tower, my God, the rock of my refuge.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has brought on them their own iniquity, and will cut them off in their own wickedness. The LORD, our God, will cut them off.</w:t>
      </w:r>
      <w:r>
        <w:rPr>
          <w:lang w:val="en_US" w:bidi="en_US"/>
        </w:rPr>
      </w:r>
      <w:r>
        <w:rPr>
          <w:lang w:val="en_US" w:bidi="en_US"/>
        </w:rPr>
      </w:r>
    </w:p>
    <w:p>
      <w:pPr/>
      <w:r>
        <w:rPr>
          <w:lang w:val="en_US" w:bidi="en_US"/>
        </w:rPr>
      </w:r>
    </w:p>
    <w:p>
      <w:pPr>
        <w:pStyle w:val="Heading2"/>
      </w:pPr>
      <w:r>
        <w:rPr>
          <w:lang w:val="en_US" w:bidi="en_US"/>
        </w:rPr>
        <w:t>Psalms 95:1</w:t>
      </w:r>
      <w:r>
        <w:rPr>
          <w:lang w:val="en_US" w:bidi="en_US"/>
        </w:rPr>
      </w:r>
    </w:p>
    <w:p>
      <w:pPr/>
      <w:r>
        <w:rPr>
          <w:lang w:val="en_US" w:bidi="en_US"/>
        </w:rPr>
      </w:r>
      <w:r>
        <w:rPr>
          <w:vertAlign w:val="superscript"/>
          <w:lang w:val="en_US" w:bidi="en_US"/>
        </w:rPr>
        <w:t>1</w:t>
      </w:r>
      <w:r>
        <w:rPr>
          <w:lang w:val="en_US" w:bidi="en_US"/>
        </w:rPr>
        <w:t xml:space="preserve"> Oh come, let’s sing to the LORD. Let’s shout aloud to the rock of 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Let’s come before his presence with thanksgiving. Let’s extol him with songs!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LORD is a great God, a great King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his hand are the deep places of the earth. The heights of the mountains are also his.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sea is his, and he made it. His hands formed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Oh come, let’s worship and bow down. Let’s kneel before the LORD, our Maker,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is our God. We are the people of his pasture, and the sheep in his care. Today, oh that you would hear his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harden your heart, as at Meribah, as in the day of Massah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your fathers tempted me, tested me, and saw my work.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Forty long years I was grieved with that generation, and said, “They are a people who err in their heart. They have not known my ways.”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swore in my wrath, “They won’t enter into my rest.”</w:t>
      </w:r>
      <w:r>
        <w:rPr>
          <w:lang w:val="en_US" w:bidi="en_US"/>
        </w:rPr>
      </w:r>
      <w:r>
        <w:rPr>
          <w:lang w:val="en_US" w:bidi="en_US"/>
        </w:rPr>
      </w:r>
    </w:p>
    <w:p>
      <w:pPr/>
      <w:r>
        <w:rPr>
          <w:lang w:val="en_US" w:bidi="en_US"/>
        </w:rPr>
      </w:r>
    </w:p>
    <w:p>
      <w:pPr>
        <w:pStyle w:val="Heading2"/>
      </w:pPr>
      <w:r>
        <w:rPr>
          <w:lang w:val="en_US" w:bidi="en_US"/>
        </w:rPr>
        <w:t>Psalms 96:1</w:t>
      </w:r>
      <w:r>
        <w:rPr>
          <w:lang w:val="en_US" w:bidi="en_US"/>
        </w:rPr>
      </w:r>
    </w:p>
    <w:p>
      <w:pPr/>
      <w:r>
        <w:rPr>
          <w:lang w:val="en_US" w:bidi="en_US"/>
        </w:rPr>
      </w:r>
      <w:r>
        <w:rPr>
          <w:vertAlign w:val="superscript"/>
          <w:lang w:val="en_US" w:bidi="en_US"/>
        </w:rPr>
        <w:t>1</w:t>
      </w:r>
      <w:r>
        <w:rPr>
          <w:lang w:val="en_US" w:bidi="en_US"/>
        </w:rPr>
        <w:t xml:space="preserve"> Sing to the LORD a new song! Sing to the LORD,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Sing to the LORD! Bless his name! Proclaim his salvation from day to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Declare his glory among the nations, his marvelous works among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is great, and greatly to be praised! He is to be feared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all the gods of the peoples are idols, but the LORD made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Honor and majesty are before him. Strength and beauty are in his sanctuary.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Ascribe to the LORD, you families of nations, ascribe to the LORD glory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Ascribe to the LORD the glory due to his name. Bring an offering, and come into his courts.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Worship the LORD in holy array. Tremble before him,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Say among the nations, “The LORD reigns.” The world is also established. It can’t be moved. He will judge the peoples with equity.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heavens be glad, and let the earth rejoice. Let the sea roar, and its fullness!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 field and all that is in it exult! Then all the trees of the woods shall sing for joy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before the LORD; for he comes, for he comes to judge the earth. He will judge the world with righteousness, the peoples with his truth.</w:t>
      </w:r>
      <w:r>
        <w:rPr>
          <w:lang w:val="en_US" w:bidi="en_US"/>
        </w:rPr>
      </w:r>
      <w:r>
        <w:rPr>
          <w:lang w:val="en_US" w:bidi="en_US"/>
        </w:rPr>
      </w:r>
    </w:p>
    <w:p>
      <w:pPr/>
      <w:r>
        <w:rPr>
          <w:lang w:val="en_US" w:bidi="en_US"/>
        </w:rPr>
      </w:r>
    </w:p>
    <w:p>
      <w:pPr>
        <w:pStyle w:val="Heading2"/>
      </w:pPr>
      <w:r>
        <w:rPr>
          <w:lang w:val="en_US" w:bidi="en_US"/>
        </w:rPr>
        <w:t>Psalms 97:1</w:t>
      </w:r>
      <w:r>
        <w:rPr>
          <w:lang w:val="en_US" w:bidi="en_US"/>
        </w:rPr>
      </w:r>
    </w:p>
    <w:p>
      <w:pPr/>
      <w:r>
        <w:rPr>
          <w:lang w:val="en_US" w:bidi="en_US"/>
        </w:rPr>
      </w:r>
      <w:r>
        <w:rPr>
          <w:vertAlign w:val="superscript"/>
          <w:lang w:val="en_US" w:bidi="en_US"/>
        </w:rPr>
        <w:t>1</w:t>
      </w:r>
      <w:r>
        <w:rPr>
          <w:lang w:val="en_US" w:bidi="en_US"/>
        </w:rPr>
        <w:t xml:space="preserve"> The LORD reigns! Let the earth rejoice! Let the multitude of islands be glad!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Clouds and darkness are around him. Righteousness and justice are the foundation of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fire goes before him, and burns up his adversaries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lightning lights up the world. The earth sees, and trembles.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mountains melt like wax at the presence of the LORD, at the presence of the Lord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heavens declare his righteousness. All the peoples have seen his glory.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all them be shamed who serve engraved images, who boast in their idols. Worship him, all you gods!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Zion heard and was glad. The daughters of Judah rejoiced because of your judgments,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LORD, are most high above all the earth. You are exalted far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who love the LORD, hate evil! He preserves the souls of his saints. He delivers them out of the hand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Light is sown for the righteous, and gladness for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glad in the LORD, you righteous people! Give thanks to his holy Name.</w:t>
      </w:r>
      <w:r>
        <w:rPr>
          <w:lang w:val="en_US" w:bidi="en_US"/>
        </w:rPr>
      </w:r>
      <w:r>
        <w:rPr>
          <w:lang w:val="en_US" w:bidi="en_US"/>
        </w:rPr>
      </w:r>
    </w:p>
    <w:p>
      <w:pPr/>
      <w:r>
        <w:rPr>
          <w:lang w:val="en_US" w:bidi="en_US"/>
        </w:rPr>
      </w:r>
    </w:p>
    <w:p>
      <w:pPr>
        <w:pStyle w:val="Heading2"/>
      </w:pPr>
      <w:r>
        <w:rPr>
          <w:lang w:val="en_US" w:bidi="en_US"/>
        </w:rPr>
        <w:t>Psalms 98:1</w:t>
      </w:r>
      <w:r>
        <w:rPr>
          <w:lang w:val="en_US" w:bidi="en_US"/>
        </w:rPr>
      </w:r>
    </w:p>
    <w:p>
      <w:pPr/>
      <w:r>
        <w:rPr>
          <w:lang w:val="en_US" w:bidi="en_US"/>
        </w:rPr>
      </w:r>
      <w:r>
        <w:rPr>
          <w:vertAlign w:val="superscript"/>
          <w:lang w:val="en_US" w:bidi="en_US"/>
        </w:rPr>
        <w:t>1</w:t>
      </w:r>
      <w:r>
        <w:rPr>
          <w:lang w:val="en_US" w:bidi="en_US"/>
        </w:rPr>
        <w:t xml:space="preserve"> A Psalm. Sing to the LORD a new song, for he has done marvelous things! His right hand and his holy arm have worked salvation for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has made known his salvation. He has openly shown his righteousness in the sight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has remembered his loving kindness and his faithfulness toward the house of Israel. All the ends of the earth have seen the salvation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Make a joyful noise to the LORD, all the earth! Burst out and sing for joy, yes,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Sing praises to the LORD with the harp, with the harp and the voice of melody.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 trumpets and sound of the ram’s horn, make a joyful noise before the King,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 sea roar with its fullness; the world, and those who dwell therein.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 rivers clap their hands. Let the mountains sing for joy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them sing before the LORD, for he comes to judge the earth. He will judge the world with righteousness, and the peoples with equity.</w:t>
      </w:r>
      <w:r>
        <w:rPr>
          <w:lang w:val="en_US" w:bidi="en_US"/>
        </w:rPr>
      </w:r>
      <w:r>
        <w:rPr>
          <w:lang w:val="en_US" w:bidi="en_US"/>
        </w:rPr>
      </w:r>
    </w:p>
    <w:p>
      <w:pPr/>
      <w:r>
        <w:rPr>
          <w:lang w:val="en_US" w:bidi="en_US"/>
        </w:rPr>
      </w:r>
    </w:p>
    <w:p>
      <w:pPr>
        <w:pStyle w:val="Heading2"/>
      </w:pPr>
      <w:r>
        <w:rPr>
          <w:lang w:val="en_US" w:bidi="en_US"/>
        </w:rPr>
        <w:t>Psalms 99:1</w:t>
      </w:r>
      <w:r>
        <w:rPr>
          <w:lang w:val="en_US" w:bidi="en_US"/>
        </w:rPr>
      </w:r>
    </w:p>
    <w:p>
      <w:pPr/>
      <w:r>
        <w:rPr>
          <w:lang w:val="en_US" w:bidi="en_US"/>
        </w:rPr>
      </w:r>
      <w:r>
        <w:rPr>
          <w:vertAlign w:val="superscript"/>
          <w:lang w:val="en_US" w:bidi="en_US"/>
        </w:rPr>
        <w:t>1</w:t>
      </w:r>
      <w:r>
        <w:rPr>
          <w:lang w:val="en_US" w:bidi="en_US"/>
        </w:rPr>
        <w:t xml:space="preserve"> The LORD reigns! Let the peoples tremble. He sits enthroned among the cherubim. Let the earth be moved.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is great in Zion. He is high above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them praise your great and awesome name. He is Holy!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King’s strength also loves justice. You establish equity. You execute justice and righteousness in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Exalt the LORD our God. Worship at his footstool. He is Holy!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were among his priests, Samuel was among those who call on his name. They called on the LORD, and he answered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spoke to them in the pillar of cloud. They kept his testimonies, the statute that he gave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answered them, LORD our God. You are a God who forgave them, although you took vengeance for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Exalt the LORD, our God. Worship at his holy hill, for the LORD, our God, is holy!</w:t>
      </w:r>
      <w:r>
        <w:rPr>
          <w:lang w:val="en_US" w:bidi="en_US"/>
        </w:rPr>
      </w:r>
      <w:r>
        <w:rPr>
          <w:lang w:val="en_US" w:bidi="en_US"/>
        </w:rPr>
      </w:r>
    </w:p>
    <w:p>
      <w:pPr/>
      <w:r>
        <w:rPr>
          <w:lang w:val="en_US" w:bidi="en_US"/>
        </w:rPr>
      </w:r>
    </w:p>
    <w:p>
      <w:pPr>
        <w:pStyle w:val="Heading2"/>
      </w:pPr>
      <w:r>
        <w:rPr>
          <w:lang w:val="en_US" w:bidi="en_US"/>
        </w:rPr>
        <w:t>Psalms 100:1</w:t>
      </w:r>
      <w:r>
        <w:rPr>
          <w:lang w:val="en_US" w:bidi="en_US"/>
        </w:rPr>
      </w:r>
    </w:p>
    <w:p>
      <w:pPr/>
      <w:r>
        <w:rPr>
          <w:lang w:val="en_US" w:bidi="en_US"/>
        </w:rPr>
      </w:r>
      <w:r>
        <w:rPr>
          <w:vertAlign w:val="superscript"/>
          <w:lang w:val="en_US" w:bidi="en_US"/>
        </w:rPr>
        <w:t>1</w:t>
      </w:r>
      <w:r>
        <w:rPr>
          <w:lang w:val="en_US" w:bidi="en_US"/>
        </w:rPr>
        <w:t xml:space="preserve"> A Psalm of thanksgiving. Shout for joy to the LORD, all you lands!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Serve the LORD with gladness. Come before his presence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 that the LORD, he is God. It is he who has made us, and we are his. We are his people, and the sheep of his pasture.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Enter into his gates with thanksgiving, and into his courts with praise. Give thanks to him, and bless his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LORD is good. His loving kindness endures forever, his faithfulness to all generations.</w:t>
      </w:r>
      <w:r>
        <w:rPr>
          <w:lang w:val="en_US" w:bidi="en_US"/>
        </w:rPr>
      </w:r>
      <w:r>
        <w:rPr>
          <w:lang w:val="en_US" w:bidi="en_US"/>
        </w:rPr>
      </w:r>
    </w:p>
    <w:p>
      <w:pPr/>
      <w:r>
        <w:rPr>
          <w:lang w:val="en_US" w:bidi="en_US"/>
        </w:rPr>
      </w:r>
    </w:p>
    <w:p>
      <w:pPr>
        <w:pStyle w:val="Heading2"/>
      </w:pPr>
      <w:r>
        <w:rPr>
          <w:lang w:val="en_US" w:bidi="en_US"/>
        </w:rPr>
        <w:t>Psalms 101:1</w:t>
      </w:r>
      <w:r>
        <w:rPr>
          <w:lang w:val="en_US" w:bidi="en_US"/>
        </w:rPr>
      </w:r>
    </w:p>
    <w:p>
      <w:pPr/>
      <w:r>
        <w:rPr>
          <w:lang w:val="en_US" w:bidi="en_US"/>
        </w:rPr>
      </w:r>
      <w:r>
        <w:rPr>
          <w:vertAlign w:val="superscript"/>
          <w:lang w:val="en_US" w:bidi="en_US"/>
        </w:rPr>
        <w:t>1</w:t>
      </w:r>
      <w:r>
        <w:rPr>
          <w:lang w:val="en_US" w:bidi="en_US"/>
        </w:rPr>
        <w:t xml:space="preserve"> A Psalm by David. I will sing of loving kindness and justice. To you, LORD, I will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be careful to live a blameless life. When will you come to me? I will walk within my house with a blameless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set no vile thing before my eyes. I hate the deeds of faithless men. They will not cling to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perverse heart will be far from me. I will have nothing to do with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silence whoever secretly slanders his neighbor. I won’t tolerate one who is arrogant and conceited.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eyes will be on the faithful of the land, that they may dwell with me. He who walks in a perfect way, he will serve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practices deceit won’t dwell within my house. He who speaks falsehood won’t be established before my eyes.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Morning by morning, I will destroy all the wicked of the land, to cut off all the workers of iniquity from the LORD’s city.</w:t>
      </w:r>
      <w:r>
        <w:rPr>
          <w:lang w:val="en_US" w:bidi="en_US"/>
        </w:rPr>
      </w:r>
      <w:r>
        <w:rPr>
          <w:lang w:val="en_US" w:bidi="en_US"/>
        </w:rPr>
      </w:r>
    </w:p>
    <w:p>
      <w:pPr/>
      <w:r>
        <w:rPr>
          <w:lang w:val="en_US" w:bidi="en_US"/>
        </w:rPr>
      </w:r>
    </w:p>
    <w:p>
      <w:pPr>
        <w:pStyle w:val="Heading2"/>
      </w:pPr>
      <w:r>
        <w:rPr>
          <w:lang w:val="en_US" w:bidi="en_US"/>
        </w:rPr>
        <w:t>Psalms 102:1</w:t>
      </w:r>
      <w:r>
        <w:rPr>
          <w:lang w:val="en_US" w:bidi="en_US"/>
        </w:rPr>
      </w:r>
    </w:p>
    <w:p>
      <w:pPr/>
      <w:r>
        <w:rPr>
          <w:lang w:val="en_US" w:bidi="en_US"/>
        </w:rPr>
      </w:r>
      <w:r>
        <w:rPr>
          <w:vertAlign w:val="superscript"/>
          <w:lang w:val="en_US" w:bidi="en_US"/>
        </w:rPr>
        <w:t>1</w:t>
      </w:r>
      <w:r>
        <w:rPr>
          <w:lang w:val="en_US" w:bidi="en_US"/>
        </w:rPr>
        <w:t xml:space="preserve"> A Prayer of the afflicted, when he is overwhelmed and pours out his complaint before the LORD. Hear my prayer, LORD! Let my cry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hide your face from me in the day of my distress. Turn your ear to me. Answer me quickly in the day when I call.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my days consume away like smoke. My bones are burned as a torch.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is blighted like grass, and withered, for I forget to eat my bread.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reason of the voice of my groaning, my bones stick to my skin.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like a pelican of the wilderness. I have become as an owl of the waste places.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watch, and have become like a sparrow that is alone on the housetop.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enemies reproach me all day. Those who are mad at me use my name as a curse.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have eaten ashes like bread, and mixed my drink with tears,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of your indignation and your wrath; for you have taken me up and thrown me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days are like a long shadow. I have withered like grass.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LORD, will remain forever; your renown endures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arise and have mercy on Zion, for it is time to have pity on her. Yes, the set time has come.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your servants take pleasure in her stones, and have pity on her dust.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nations will fear the LORD’s name, all the kings of the earth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LORD has built up Zion. He has appeared in his glory.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has responded to the prayer of the destitute, and has not despised their prayer.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will be written for the generation to come. A people which will be created will praise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he has looked down from the height of his sanctuary. From heaven, the LORD saw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hear the groans of the prisoner, to free those who are condemned to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men may declare the LORD’s name in Zion, and his praise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 peoples are gathered together, the kingdoms, to serve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weakened my strength along the course. He shortened my days.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said, “My God, don’t take me away in the middle of my days. Your years are throughout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old, you laid the foundation of the earth. The heavens are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perish, but you will endure. Yes, all of them will wear out like a garment. You will change them like a cloak, and they will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 are the same. Your years will have no 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children of your servants will continue. Their offspring will be established before you.”</w:t>
      </w:r>
      <w:r>
        <w:rPr>
          <w:lang w:val="en_US" w:bidi="en_US"/>
        </w:rPr>
      </w:r>
      <w:r>
        <w:rPr>
          <w:lang w:val="en_US" w:bidi="en_US"/>
        </w:rPr>
      </w:r>
    </w:p>
    <w:p>
      <w:pPr/>
      <w:r>
        <w:rPr>
          <w:lang w:val="en_US" w:bidi="en_US"/>
        </w:rPr>
      </w:r>
    </w:p>
    <w:p>
      <w:pPr>
        <w:pStyle w:val="Heading2"/>
      </w:pPr>
      <w:r>
        <w:rPr>
          <w:lang w:val="en_US" w:bidi="en_US"/>
        </w:rPr>
        <w:t>Psalms 103:1</w:t>
      </w:r>
      <w:r>
        <w:rPr>
          <w:lang w:val="en_US" w:bidi="en_US"/>
        </w:rPr>
      </w:r>
    </w:p>
    <w:p>
      <w:pPr/>
      <w:r>
        <w:rPr>
          <w:lang w:val="en_US" w:bidi="en_US"/>
        </w:rPr>
      </w:r>
      <w:r>
        <w:rPr>
          <w:vertAlign w:val="superscript"/>
          <w:lang w:val="en_US" w:bidi="en_US"/>
        </w:rPr>
        <w:t>1</w:t>
      </w:r>
      <w:r>
        <w:rPr>
          <w:lang w:val="en_US" w:bidi="en_US"/>
        </w:rPr>
        <w:t xml:space="preserve"> By David. Praise the LORD, my soul! All that is within me, praise his holy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Praise the LORD, my soul, and don’t forget all his benefits,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forgives all your sins, who heals all your diseases,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redeems your life from destruction, who crowns you with loving kindness and tender mercies,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satisfies your desire with good things, so that your youth is renewed like the eagle’s.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executes righteous acts, and justice for all who are oppressed.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known his ways to Moses, his deeds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is merciful and gracious, slow to anger, and abundant in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not always accuse; neither will he stay angry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has not dealt with us according to our sins, nor repaid us for 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as the heavens are high above the earth, so great is his loving kindness toward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far as the east is from the west, so far has he removed our transgressions from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Like a father has compassion on his children, so the LORD has compassion on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knows how we are made. He remembers that we are dust.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for man, his days are like grass. As a flower of the field, so he flourishes.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wind passes over it, and it is gone. Its place remembers it no more.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LORD’s loving kindness is from everlasting to everlasting with those who fear him, his righteousness to children’s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those who keep his covenant, to those who remember to obey his precepts.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has established his throne in the heavens. His kingdom rules over 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Praise the LORD, you angels of his, who are mighty in strength, who fulfill his word, obeying the voice of his 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Praise the LORD, all you armies of his, you servants of his, who do his pleasure.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Praise the LORD, all you works of his, in all places of his dominion. Praise the LORD, my soul!</w:t>
      </w:r>
      <w:r>
        <w:rPr>
          <w:lang w:val="en_US" w:bidi="en_US"/>
        </w:rPr>
      </w:r>
      <w:r>
        <w:rPr>
          <w:lang w:val="en_US" w:bidi="en_US"/>
        </w:rPr>
      </w:r>
    </w:p>
    <w:p>
      <w:pPr/>
      <w:r>
        <w:rPr>
          <w:lang w:val="en_US" w:bidi="en_US"/>
        </w:rPr>
      </w:r>
    </w:p>
    <w:p>
      <w:pPr>
        <w:pStyle w:val="Heading2"/>
      </w:pPr>
      <w:r>
        <w:rPr>
          <w:lang w:val="en_US" w:bidi="en_US"/>
        </w:rPr>
        <w:t>Psalms 104:1</w:t>
      </w:r>
      <w:r>
        <w:rPr>
          <w:lang w:val="en_US" w:bidi="en_US"/>
        </w:rPr>
      </w:r>
    </w:p>
    <w:p>
      <w:pPr/>
      <w:r>
        <w:rPr>
          <w:lang w:val="en_US" w:bidi="en_US"/>
        </w:rPr>
      </w:r>
      <w:r>
        <w:rPr>
          <w:vertAlign w:val="superscript"/>
          <w:lang w:val="en_US" w:bidi="en_US"/>
        </w:rPr>
        <w:t>1</w:t>
      </w:r>
      <w:r>
        <w:rPr>
          <w:lang w:val="en_US" w:bidi="en_US"/>
        </w:rPr>
        <w:t xml:space="preserve"> Bless the LORD, my soul. The LORD, my God, you are very great. You are clothed with honor and majesty.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covers himself with light as with a garment. He stretches out the heavens like a curtain.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lays the beams of his rooms in the waters. He makes the clouds his chariot. He walks on the wings of the wind.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makes his messengers winds, and his servants flames of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laid the foundations of the earth, that it should not be moved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covered it with the deep as with a cloak. The waters stood above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your rebuke they fled. At the voice of your thunder they hurried away.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mountains rose, the valleys sank down, to the place which you had assigned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set a boundary that they may not pass over, that they don’t turn again to cover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sends springs into the valleys. They run among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give drink to every animal of the field. The wild donkeys quench their thirst.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birds of the sky nest by them. They sing among the branches.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waters the mountains from his rooms. The earth is filled with the fruit of your works.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causes the grass to grow for the livestock, and plants for man to cultivate, that he may produce food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wine that makes the heart of man glad, oil to make his face to shine, and bread that strengthens man’s heart.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LORD’s trees are well watered, the cedars of Lebanon, which he has planted,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where the birds make their nests. The stork makes its home in the cypress trees.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high mountains are for the wild goats. The rocks are a refuge for the rock badgers.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appointed the moon for seasons. The sun knows when to set.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make darkness, and it is night, in which all the animals of the forest prowl.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young lions roar after their prey, and seek their food from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sun rises, and they steal away, and lie down in their dens.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Man goes out to his work, to his labor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LORD, how many are your works! In wisdom, you have made them all. The earth is full of your riches.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the sea, great and wide, in which are innumerable living things, both small and large animals.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the ships go, and leviathan, whom you formed to play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all wait for you, that you may give them their food in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give to them; they gather. You open your hand; they are satisfied with good.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hide your face; they are troubled. You take away their breath; they die and return to the dust.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send out your Spirit and they are created. You renew the 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the LORD’s glory endure forever. Let the LORD rejoice in his works.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looks at the earth, and it trembles. He touches the mountains, and they smoke.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will sing to the LORD as long as I live. I will sing praise to my God while I have any being.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my meditation be sweet to him. I will rejoice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Let sinners be consumed out of the earth. Let the wicked be no more. Bless the LORD, my soul. Praise the LORD!</w:t>
      </w:r>
      <w:r>
        <w:rPr>
          <w:lang w:val="en_US" w:bidi="en_US"/>
        </w:rPr>
      </w:r>
      <w:r>
        <w:rPr>
          <w:lang w:val="en_US" w:bidi="en_US"/>
        </w:rPr>
      </w:r>
    </w:p>
    <w:p>
      <w:pPr/>
      <w:r>
        <w:rPr>
          <w:lang w:val="en_US" w:bidi="en_US"/>
        </w:rPr>
      </w:r>
    </w:p>
    <w:p>
      <w:pPr>
        <w:pStyle w:val="Heading2"/>
      </w:pPr>
      <w:r>
        <w:rPr>
          <w:lang w:val="en_US" w:bidi="en_US"/>
        </w:rPr>
        <w:t>Psalms 105:1</w:t>
      </w:r>
      <w:r>
        <w:rPr>
          <w:lang w:val="en_US" w:bidi="en_US"/>
        </w:rPr>
      </w:r>
    </w:p>
    <w:p>
      <w:pPr/>
      <w:r>
        <w:rPr>
          <w:lang w:val="en_US" w:bidi="en_US"/>
        </w:rPr>
      </w:r>
      <w:r>
        <w:rPr>
          <w:vertAlign w:val="superscript"/>
          <w:lang w:val="en_US" w:bidi="en_US"/>
        </w:rPr>
        <w:t>1</w:t>
      </w:r>
      <w:r>
        <w:rPr>
          <w:lang w:val="en_US" w:bidi="en_US"/>
        </w:rPr>
        <w:t xml:space="preserve"> Give thanks to the LORD! Call on his name! Make his doings known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Sing to him, sing praises to him! Tell of all his marvelous works.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Glory in his holy name. Let the heart of those who seek the LORD rejoice.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Seek the LORD and his strength. Seek his face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Remember his marvelous works that he has done: his wonders, and the judgments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offspring of Abraham, his servant, you children of Jacob, his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is the LORD, our God. His judgments are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remembered his covenant forever, the word which he commanded to a thousand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covenant which he made with Abraham, his oath to Isaac,</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confirmed it to Jacob for a statute; to Israel for an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saying, “To you I will give the land of Canaan, the lot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were but a few men in number, yes, very few, and foreigners in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went about from nation to nation, from one kingdom to another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allowed no one to do them wrong. Yes, he reproved kings for their sakes,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touch my anointed ones! Do my prophets no harm!”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called for a famine on the land. He destroyed the food supplies.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sent a man before them. Joseph was sold for a slave.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bruised his feet with shackles. His neck was locked in irons,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until the time that his word happened, and the LORD’s word proved him true.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king sent and freed him, even the ruler of peoples, and let him go free.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made him lord of his house, and ruler of all of his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to discipline his princes at his pleasure, and to teach his elders wisdom.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Israel also came into Egypt. Jacob lived in the land of Ham.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increased his people greatly, and made them stronger than their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turned their heart to hate his people, to conspire against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sent Moses, his servant, and Aaron, whom he had chosen.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performed miracles among them, and wonders in the land of 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sent darkness, and made it dark. They didn’t rebel against his words.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turned their waters into blood, and killed their fish.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land swarmed with frogs, even in the rooms of their kings.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spoke, and swarms of flies came, and lice in all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gave them hail for rain, with lightning in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struck their vines and also their fig trees, and shattered the trees of their country.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spoke, and the locusts came with the grasshoppers,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ate up every plant in their land, and ate up the fruit of their ground.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struck also all the firstborn in their land, the first fruits of all their manhood.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brought them out with silver and gold. There was not one feeble person among his tribes.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Egypt was glad when they departed, for the fear of them had fallen on them.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spread a cloud for a covering, fire to give light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asked, and he brought quails, and satisfied them with the bread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opened the rock, and waters gushed out. They ran as a river in the dry places.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he remembered his holy word, and Abraham,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brought his people out with joy, his chosen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gave them the lands of the nations. They took the labor of the peoples in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that they might keep his statutes, and observe his laws. Praise the LORD!</w:t>
      </w:r>
      <w:r>
        <w:rPr>
          <w:lang w:val="en_US" w:bidi="en_US"/>
        </w:rPr>
      </w:r>
      <w:r>
        <w:rPr>
          <w:lang w:val="en_US" w:bidi="en_US"/>
        </w:rPr>
      </w:r>
    </w:p>
    <w:p>
      <w:pPr/>
      <w:r>
        <w:rPr>
          <w:lang w:val="en_US" w:bidi="en_US"/>
        </w:rPr>
      </w:r>
    </w:p>
    <w:p>
      <w:pPr>
        <w:pStyle w:val="Heading2"/>
      </w:pPr>
      <w:r>
        <w:rPr>
          <w:lang w:val="en_US" w:bidi="en_US"/>
        </w:rPr>
        <w:t>Psalms 106:1</w:t>
      </w:r>
      <w:r>
        <w:rPr>
          <w:lang w:val="en_US" w:bidi="en_US"/>
        </w:rPr>
      </w:r>
    </w:p>
    <w:p>
      <w:pPr/>
      <w:r>
        <w:rPr>
          <w:lang w:val="en_US" w:bidi="en_US"/>
        </w:rPr>
      </w:r>
      <w:r>
        <w:rPr>
          <w:vertAlign w:val="superscript"/>
          <w:lang w:val="en_US" w:bidi="en_US"/>
        </w:rPr>
        <w:t>1</w:t>
      </w:r>
      <w:r>
        <w:rPr>
          <w:lang w:val="en_US" w:bidi="en_US"/>
        </w:rPr>
        <w:t xml:space="preserve"> Praise the LORD! Give thanks to the LORD,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can utter the mighty acts of the LORD, or fully declare all his praise?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are those who keep justice. Blessed is one who does what is right at all times.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Remember me, LORD, with the favor that you show to your people. Visit me with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 may see the prosperity of your chosen, that I may rejoice in the gladness of your nation, that I may glory with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sinned with our fathers. We have committed iniquity. We have done wickedly.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fathers didn’t understand your wonders in Egypt. They didn’t remember the multitude of your loving kindnesses, but were rebellious at the sea, even at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Nevertheless he saved them for his name’s sake, that he might make his mighty power known.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rebuked the Red Sea also, and it was dried up; so he led them through the depths, as through a desert.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saved them from the hand of him who hated them, and redeemed them from the hand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waters covered their adversaries. There was not one of them left.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believed his words. They sang his praise.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soon forgot his works. They didn’t wait for his counsel,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gave in to craving in the desert, and tested God in the wasteland.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gave them their request, but sent leanness into their soul.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envied Moses also in the camp, and Aaron, the LORD’s saint.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earth opened and swallowed up Dathan, and covered the company of Abiram.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fire was kindled in their company. The flame burned up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a calf in Horeb, and worshiped a molten image.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Thus they exchanged their glory for an image of a bull that eats grass.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forgot God, their Savior, who had done great things in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wondrous works in the land of Ham, and awesome things by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he said that he would destroy them, had Moses, his chosen, not stood before him in the breach, to turn away his wrath, so that he wouldn’t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Yes, they despised the pleasant land. They didn’t believe his word,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murmured in their tents, and didn’t listen to the LORD’s voice.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he swore to them that he would overthrow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he would overthrow their offspring among the nations, and scatter them in the lands.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joined themselves also to Baal Peor, and ate the sacrifices of the dead.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Thus they provoked him to anger with their deeds. The plague broke in on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Phinehas stood up and executed judgment, so the plague was stopped.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was credited to him for righteousness, for all generations to come.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angered him also at the waters of Meribah, so that Moses was troubled for their sakes;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because they were rebellious against his spirit, he spoke rashly with his lips.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didn’t destroy the peoples, as the LORD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mixed themselves with the nations, and learned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served their idols, which became a snare to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Yes, they sacrificed their sons and their daughters to demons.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shed innocent blood, even the blood of their sons and of their daughters, whom they sacrificed to the idols of Canaan. The land was polluted with blood.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Thus they were defiled with their works, and prostituted themselves in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Therefore the LORD burned with anger against his people. He abhorred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gave them into the hand of the nations. Those who hated them ruled over them.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Their enemies also oppressed them. They were brought into subjection under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rescued them many times, but they were rebellious in their counsel, and were brought low in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Nevertheless he regarded their distress, when he heard their cry.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remembered for them his covenant, and repented according to the multitude of his loving kindnesses.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made them also to be pitied by all those who carried them captive.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Save us, LORD, our God, gather us from among the nations, to give thanks to your holy name, to triumph in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Blessed be the LORD, the God of Israel, from everlasting even to everlasting! Let all the people say, “Amen.” Praise the LORD!</w:t>
      </w:r>
      <w:r>
        <w:rPr>
          <w:lang w:val="en_US" w:bidi="en_US"/>
        </w:rPr>
      </w:r>
      <w:r>
        <w:rPr>
          <w:lang w:val="en_US" w:bidi="en_US"/>
        </w:rPr>
      </w:r>
    </w:p>
    <w:p>
      <w:pPr/>
      <w:r>
        <w:rPr>
          <w:lang w:val="en_US" w:bidi="en_US"/>
        </w:rPr>
      </w:r>
    </w:p>
    <w:p>
      <w:pPr>
        <w:pStyle w:val="Heading2"/>
      </w:pPr>
      <w:r>
        <w:rPr>
          <w:lang w:val="en_US" w:bidi="en_US"/>
        </w:rPr>
        <w:t>Psalms 107:1</w:t>
      </w:r>
      <w:r>
        <w:rPr>
          <w:lang w:val="en_US" w:bidi="en_US"/>
        </w:rPr>
      </w:r>
    </w:p>
    <w:p>
      <w:pPr/>
      <w:r>
        <w:rPr>
          <w:lang w:val="en_US" w:bidi="en_US"/>
        </w:rPr>
      </w:r>
      <w:r>
        <w:rPr>
          <w:vertAlign w:val="superscript"/>
          <w:lang w:val="en_US" w:bidi="en_US"/>
        </w:rPr>
        <w:t>1</w:t>
      </w:r>
      <w:r>
        <w:rPr>
          <w:lang w:val="en_US" w:bidi="en_US"/>
        </w:rPr>
        <w:t xml:space="preserve"> Give thanks to the LORD,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the redeemed by the LORD say so, whom he has redeemed from the hand of the adversary,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gathered out of the lands, from the east and from the west, from the north and from the south.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wandered in the wilderness in a desert way. They found no city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Hungry and thirsty, their soul fainted in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cried to the LORD in their trouble, and he delivered them out of their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led them also by a straight way, that they might go to a city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praise the LORD for his loving kindness, for his wonderful deeds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satisfies the longing soul. He fills the hungry soul with good.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Some sat in darkness and in the shadow of death, being bound in affliction and iron,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they rebelled against the words of God, and condemned the counsel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he brought down their heart with labor. They fell down, and there was no one to help.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cried to the LORD in their trouble, and he saved them out of their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brought them out of darkness and the shadow of death, and broke away their chains.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them praise the LORD for his loving kindness, for his wonderful deeds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he has broken the gates of bronze, and cut through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Fools are afflicted because of their disobedience, and because of their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soul abhors all kinds of food. They draw near to the gates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they cry to the LORD in their trouble, and he saves them out of their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sends his word, and heals them, and delivers them from their graves.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Let them praise the LORD for his loving kindness, for his wonderful deeds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them offer the sacrifices of thanksgiving, and declare his deeds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Those who go down to the sea in ships, who do business in great waters,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see the LORD’s deeds, and his wonders in the deep.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he commands, and raises the stormy wind, which lifts up its waves.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mount up to the sky; they go down again to the depths. Their soul melts away because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reel back and forth, and stagger like a drunken man, and are at their wits’ 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they cry to the LORD in their trouble, and he brings them out of their distress.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makes the storm a calm, so that its waves are still.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are glad because it is calm, so he brings them to their desired haven.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them praise the LORD for his loving kindness, for his wonderful deeds for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Let them exalt him also in the assembly of the people, and praise him in the seat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turns rivers into a desert, water springs into a thirsty ground,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a fruitful land into a salt waste, for the wickedness of those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turns a desert into a pool of water, and a dry land into water springs.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 he makes the hungry live, that they may prepare a city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sow fields, plant vineyards, and reap the fruits of increase.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blesses them also, so that they are multiplied greatly. He doesn’t allow their livestock to decrease.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Again, they are diminished and bowed down through oppression, trouble, and sorrow.</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pours contempt on princes, and causes them to wander in a trackless waste.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Yet he lifts the needy out of their affliction, and increases their families like a flock.</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upright will see it, and be glad. All the wicked will shut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Whoever is wise will pay attention to these things. They will consider the loving kindnesses of the LORD.</w:t>
      </w:r>
      <w:r>
        <w:rPr>
          <w:lang w:val="en_US" w:bidi="en_US"/>
        </w:rPr>
      </w:r>
      <w:r>
        <w:rPr>
          <w:lang w:val="en_US" w:bidi="en_US"/>
        </w:rPr>
      </w:r>
    </w:p>
    <w:p>
      <w:pPr/>
      <w:r>
        <w:rPr>
          <w:lang w:val="en_US" w:bidi="en_US"/>
        </w:rPr>
      </w:r>
    </w:p>
    <w:p>
      <w:pPr>
        <w:pStyle w:val="Heading2"/>
      </w:pPr>
      <w:r>
        <w:rPr>
          <w:lang w:val="en_US" w:bidi="en_US"/>
        </w:rPr>
        <w:t>Psalms 108:1</w:t>
      </w:r>
      <w:r>
        <w:rPr>
          <w:lang w:val="en_US" w:bidi="en_US"/>
        </w:rPr>
      </w:r>
    </w:p>
    <w:p>
      <w:pPr/>
      <w:r>
        <w:rPr>
          <w:lang w:val="en_US" w:bidi="en_US"/>
        </w:rPr>
      </w:r>
      <w:r>
        <w:rPr>
          <w:vertAlign w:val="superscript"/>
          <w:lang w:val="en_US" w:bidi="en_US"/>
        </w:rPr>
        <w:t>1</w:t>
      </w:r>
      <w:r>
        <w:rPr>
          <w:lang w:val="en_US" w:bidi="en_US"/>
        </w:rPr>
        <w:t xml:space="preserve"> A Song. A Psalm by David. My heart is steadfast, God. I will sing and I will make music with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Wake up, harp and lyre! I will wake up the dawn.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thanks to you, LORD, among the nations. I will sing praises to you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your loving kindness is great above the heavens. Your faithfulness reaches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 exalted, God, above the heavens! Let your glory be over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your beloved may be delivered, save with your right hand, and answer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has spoken from his sanctuary: “In triumph, I will divide Shechem, and measure out the valley of Succoth.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Gilead is mine. Manasseh is mine. Ephraim also is my helmet. Judah is my scepter.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Moab is my wash pot. I will toss my sandal on Edom. I will shout over Philistia.”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will bring me into the fortified city? Who will lead me to Edom?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Haven’t you rejected us, God? You don’t go out, God, with our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Give us help against the enemy, for the help of man is vain.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Through God, we will do valiantly, for it is he who will tread down our enemies.</w:t>
      </w:r>
      <w:r>
        <w:rPr>
          <w:lang w:val="en_US" w:bidi="en_US"/>
        </w:rPr>
      </w:r>
      <w:r>
        <w:rPr>
          <w:lang w:val="en_US" w:bidi="en_US"/>
        </w:rPr>
      </w:r>
    </w:p>
    <w:p>
      <w:pPr/>
      <w:r>
        <w:rPr>
          <w:lang w:val="en_US" w:bidi="en_US"/>
        </w:rPr>
      </w:r>
    </w:p>
    <w:p>
      <w:pPr>
        <w:pStyle w:val="Heading2"/>
      </w:pPr>
      <w:r>
        <w:rPr>
          <w:lang w:val="en_US" w:bidi="en_US"/>
        </w:rPr>
        <w:t>Psalms 109:1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God of my praise, don’t remain silent,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have opened the mouth of the wicked and the mouth of deceit against me. They have spoken to me with a lying tongue.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also surrounded me with words of hatred, and fought against me without a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return for my love, they are my adversaries; but I am in prayer.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rewarded me evil for good, and hatred for my love.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 a wicked man over him. Let an adversary stand at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is judged, let him come out guilty. Let his prayer be turned into sin.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his days be few. Let another take his office.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his children be fatherless, and his wife a widow.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his children be wandering beggars. Let them be sought from their ruins.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creditor seize all that he has. Let strangers plunder the fruit of his labor.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there be no one to extend kindness to him, neither let there be anyone to have pity on his fatherless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his posterity be cut off. In the generation following let their name be blotted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the iniquity of his fathers be remembered by the LORD. Don’t let the sin of his mother be blotted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them be before the LORD continually, that he may cut off their memory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he didn’t remember to show kindness, but persecuted the poor and needy man, the broken in heart, to kill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Yes, he loved cursing, and it came to him. He didn’t delight in blessing, and it was far from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clothed himself also with cursing as with his garment. It came into his inward parts like water, like oil into his bones.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Let it be to him as the clothing with which he covers himself, for the belt that is always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reward of my adversaries from the LORD, of those who speak evil against my soul.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deal with me, GOD the Lord, for your name’s sake, because your loving kindness is good, deliver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am poor and needy. My heart is wounded within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fade away like an evening shadow. I am shaken off like a locust.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knees are weak through fasting. My body is thin and lacks fat.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also become a reproach to them. When they see me, they shake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Help me, LORD, my God. Save me according to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they may know that this is your hand; that you, LORD, have done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may curse, but you bless. When they arise, they will be shamed, but your servant shall rejoice.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my adversaries be clothed with dishonor. Let them cover themselves with their own shame as with a robe.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give great thanks to the LORD with my mouth. Yes, I will praise him among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he will stand at the right hand of the needy, to save him from those who judge his soul.</w:t>
      </w:r>
      <w:r>
        <w:rPr>
          <w:lang w:val="en_US" w:bidi="en_US"/>
        </w:rPr>
      </w:r>
      <w:r>
        <w:rPr>
          <w:lang w:val="en_US" w:bidi="en_US"/>
        </w:rPr>
      </w:r>
    </w:p>
    <w:p>
      <w:pPr/>
      <w:r>
        <w:rPr>
          <w:lang w:val="en_US" w:bidi="en_US"/>
        </w:rPr>
      </w:r>
    </w:p>
    <w:p>
      <w:pPr>
        <w:pStyle w:val="Heading2"/>
      </w:pPr>
      <w:r>
        <w:rPr>
          <w:lang w:val="en_US" w:bidi="en_US"/>
        </w:rPr>
        <w:t>Psalms 110:1</w:t>
      </w:r>
      <w:r>
        <w:rPr>
          <w:lang w:val="en_US" w:bidi="en_US"/>
        </w:rPr>
      </w:r>
    </w:p>
    <w:p>
      <w:pPr/>
      <w:r>
        <w:rPr>
          <w:lang w:val="en_US" w:bidi="en_US"/>
        </w:rPr>
      </w:r>
      <w:r>
        <w:rPr>
          <w:vertAlign w:val="superscript"/>
          <w:lang w:val="en_US" w:bidi="en_US"/>
        </w:rPr>
        <w:t>1</w:t>
      </w:r>
      <w:r>
        <w:rPr>
          <w:lang w:val="en_US" w:bidi="en_US"/>
        </w:rPr>
        <w:t xml:space="preserve"> A Psalm by David. The LORD says to my Lord, “Sit at my right hand, until I make your enemies your footstool for your feet.”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will send out the rod of your strength out of Zion. Rule among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people offer themselves willingly in the day of your power, in holy array. Out of the womb of the morning, you have the dew of your youth.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has sworn, and will not change his mind: “You are a priest forever in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is at your right hand. He will crush kings in the day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judge among the nations. He will heap up dead bodies. He will crush the ruler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drink of the brook on the way; therefore he will lift up his head.</w:t>
      </w:r>
      <w:r>
        <w:rPr>
          <w:lang w:val="en_US" w:bidi="en_US"/>
        </w:rPr>
      </w:r>
      <w:r>
        <w:rPr>
          <w:lang w:val="en_US" w:bidi="en_US"/>
        </w:rPr>
      </w:r>
    </w:p>
    <w:p>
      <w:pPr/>
      <w:r>
        <w:rPr>
          <w:lang w:val="en_US" w:bidi="en_US"/>
        </w:rPr>
      </w:r>
    </w:p>
    <w:p>
      <w:pPr>
        <w:pStyle w:val="Heading2"/>
      </w:pPr>
      <w:r>
        <w:rPr>
          <w:lang w:val="en_US" w:bidi="en_US"/>
        </w:rPr>
        <w:t>Psalms 111:1</w:t>
      </w:r>
      <w:r>
        <w:rPr>
          <w:lang w:val="en_US" w:bidi="en_US"/>
        </w:rPr>
      </w:r>
    </w:p>
    <w:p>
      <w:pPr/>
      <w:r>
        <w:rPr>
          <w:lang w:val="en_US" w:bidi="en_US"/>
        </w:rPr>
      </w:r>
      <w:r>
        <w:rPr>
          <w:vertAlign w:val="superscript"/>
          <w:lang w:val="en_US" w:bidi="en_US"/>
        </w:rPr>
        <w:t>1</w:t>
      </w:r>
      <w:r>
        <w:rPr>
          <w:lang w:val="en_US" w:bidi="en_US"/>
        </w:rPr>
        <w:t xml:space="preserve"> Praise the LORD! I will give thanks to the LORD with my whole heart, in the council of the upright, and in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works are great, pondered by all those who delight in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work is honor and majesty. His righteousness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caused his wonderful works to be remembered. The LORD is gracious and merciful.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has given food to those who fear him. He always remembers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shown his people the power of his works, in giving them the heritage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works of his hands are truth and justice. All his precepts are sure.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established forever and ever. They are done in truth and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sent redemption to his people. He has ordained his covenant forever. His name is holy and awesome!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fear of the LORD is the beginning of wisdom. All those who do his work have a good understanding. His praise endures forever!</w:t>
      </w:r>
      <w:r>
        <w:rPr>
          <w:lang w:val="en_US" w:bidi="en_US"/>
        </w:rPr>
      </w:r>
      <w:r>
        <w:rPr>
          <w:lang w:val="en_US" w:bidi="en_US"/>
        </w:rPr>
      </w:r>
    </w:p>
    <w:p>
      <w:pPr/>
      <w:r>
        <w:rPr>
          <w:lang w:val="en_US" w:bidi="en_US"/>
        </w:rPr>
      </w:r>
    </w:p>
    <w:p>
      <w:pPr>
        <w:pStyle w:val="Heading2"/>
      </w:pPr>
      <w:r>
        <w:rPr>
          <w:lang w:val="en_US" w:bidi="en_US"/>
        </w:rPr>
        <w:t>Psalms 112:1</w:t>
      </w:r>
      <w:r>
        <w:rPr>
          <w:lang w:val="en_US" w:bidi="en_US"/>
        </w:rPr>
      </w:r>
    </w:p>
    <w:p>
      <w:pPr/>
      <w:r>
        <w:rPr>
          <w:lang w:val="en_US" w:bidi="en_US"/>
        </w:rPr>
      </w:r>
      <w:r>
        <w:rPr>
          <w:vertAlign w:val="superscript"/>
          <w:lang w:val="en_US" w:bidi="en_US"/>
        </w:rPr>
        <w:t>1</w:t>
      </w:r>
      <w:r>
        <w:rPr>
          <w:lang w:val="en_US" w:bidi="en_US"/>
        </w:rPr>
        <w:t xml:space="preserve"> Praise the LORD! Blessed is the man who fears the LORD, who delights greatly in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offspring will be mighty in the land. The generation of the upright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Wealth and riches are in his house. His righteousness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Light dawns in the darkness for the upright, gracious, merciful, and righteous.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well with the man who deals graciously and lends. He will maintain his cause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will never be shaken. The righteous will be remembered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not be afraid of evil news. His heart is steadfast, trusting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heart is established. He will not be afraid in the end when he sees his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dispersed, he has given to the poor. His righteousness endures forever. His horn will be exalted with honor.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wicked will see it, and be grieved. He shall gnash with his teeth, and melt away. The desire of the wicked will perish.</w:t>
      </w:r>
      <w:r>
        <w:rPr>
          <w:lang w:val="en_US" w:bidi="en_US"/>
        </w:rPr>
      </w:r>
      <w:r>
        <w:rPr>
          <w:lang w:val="en_US" w:bidi="en_US"/>
        </w:rPr>
      </w:r>
    </w:p>
    <w:p>
      <w:pPr/>
      <w:r>
        <w:rPr>
          <w:lang w:val="en_US" w:bidi="en_US"/>
        </w:rPr>
      </w:r>
    </w:p>
    <w:p>
      <w:pPr>
        <w:pStyle w:val="Heading2"/>
      </w:pPr>
      <w:r>
        <w:rPr>
          <w:lang w:val="en_US" w:bidi="en_US"/>
        </w:rPr>
        <w:t>Psalms 113:1</w:t>
      </w:r>
      <w:r>
        <w:rPr>
          <w:lang w:val="en_US" w:bidi="en_US"/>
        </w:rPr>
      </w:r>
    </w:p>
    <w:p>
      <w:pPr/>
      <w:r>
        <w:rPr>
          <w:lang w:val="en_US" w:bidi="en_US"/>
        </w:rPr>
      </w:r>
      <w:r>
        <w:rPr>
          <w:vertAlign w:val="superscript"/>
          <w:lang w:val="en_US" w:bidi="en_US"/>
        </w:rPr>
        <w:t>1</w:t>
      </w:r>
      <w:r>
        <w:rPr>
          <w:lang w:val="en_US" w:bidi="en_US"/>
        </w:rPr>
        <w:t xml:space="preserve"> Praise the LORD! Praise, you servants of the LORD, praise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be the LORD’s name, from this time forward and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the rising of the sun to its going down, the LORD’s name is to be praised.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is high above all nations, his glory above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is like the LORD, our God, who has his seat on high,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stoops down to see in heaven and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raises up the poor out of the dust, and lifts up the needy from the ash heap,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he may set him with princes, even with the princes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settles the barren woman in her home as a joyful mother of children. Praise the LORD!</w:t>
      </w:r>
      <w:r>
        <w:rPr>
          <w:lang w:val="en_US" w:bidi="en_US"/>
        </w:rPr>
      </w:r>
      <w:r>
        <w:rPr>
          <w:lang w:val="en_US" w:bidi="en_US"/>
        </w:rPr>
      </w:r>
    </w:p>
    <w:p>
      <w:pPr/>
      <w:r>
        <w:rPr>
          <w:lang w:val="en_US" w:bidi="en_US"/>
        </w:rPr>
      </w:r>
    </w:p>
    <w:p>
      <w:pPr>
        <w:pStyle w:val="Heading2"/>
      </w:pPr>
      <w:r>
        <w:rPr>
          <w:lang w:val="en_US" w:bidi="en_US"/>
        </w:rPr>
        <w:t>Psalms 114:1</w:t>
      </w:r>
      <w:r>
        <w:rPr>
          <w:lang w:val="en_US" w:bidi="en_US"/>
        </w:rPr>
      </w:r>
    </w:p>
    <w:p>
      <w:pPr/>
      <w:r>
        <w:rPr>
          <w:lang w:val="en_US" w:bidi="en_US"/>
        </w:rPr>
      </w:r>
      <w:r>
        <w:rPr>
          <w:vertAlign w:val="superscript"/>
          <w:lang w:val="en_US" w:bidi="en_US"/>
        </w:rPr>
        <w:t>1</w:t>
      </w:r>
      <w:r>
        <w:rPr>
          <w:lang w:val="en_US" w:bidi="en_US"/>
        </w:rPr>
        <w:t xml:space="preserve"> When Israel went out of Egypt, the house of Jacob from a people of foreign language,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Judah became his sanctuary, Israel his dominion.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sea saw it, and fled. The Jordan was driven back.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mountains skipped like rams, the little hills like lambs.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was it, you sea, that you fled? You Jordan, that you turned back?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mountains, that you skipped like rams? You little hills, like lambs?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Tremble, you earth, at the presence of the Lord, at the presence of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turned the rock into a pool of water, the flint into a spring of waters.</w:t>
      </w:r>
      <w:r>
        <w:rPr>
          <w:lang w:val="en_US" w:bidi="en_US"/>
        </w:rPr>
      </w:r>
      <w:r>
        <w:rPr>
          <w:lang w:val="en_US" w:bidi="en_US"/>
        </w:rPr>
      </w:r>
    </w:p>
    <w:p>
      <w:pPr/>
      <w:r>
        <w:rPr>
          <w:lang w:val="en_US" w:bidi="en_US"/>
        </w:rPr>
      </w:r>
    </w:p>
    <w:p>
      <w:pPr>
        <w:pStyle w:val="Heading2"/>
      </w:pPr>
      <w:r>
        <w:rPr>
          <w:lang w:val="en_US" w:bidi="en_US"/>
        </w:rPr>
        <w:t>Psalms 115:1</w:t>
      </w:r>
      <w:r>
        <w:rPr>
          <w:lang w:val="en_US" w:bidi="en_US"/>
        </w:rPr>
      </w:r>
    </w:p>
    <w:p>
      <w:pPr/>
      <w:r>
        <w:rPr>
          <w:lang w:val="en_US" w:bidi="en_US"/>
        </w:rPr>
      </w:r>
      <w:r>
        <w:rPr>
          <w:vertAlign w:val="superscript"/>
          <w:lang w:val="en_US" w:bidi="en_US"/>
        </w:rPr>
        <w:t>1</w:t>
      </w:r>
      <w:r>
        <w:rPr>
          <w:lang w:val="en_US" w:bidi="en_US"/>
        </w:rPr>
        <w:t xml:space="preserve"> Not to us, LORD, not to us, but to your name give glory, for your loving kindness, and for your truth’s sake.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should the nations say, “Where is their God, now?”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our God is in the heavens. He does whatever he pleases.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idols are silver and gold, the work of men’s hands.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mouths, but they don’t speak. They have eyes, but they don’t see.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ears, but they don’t hear. They have noses, but they don’t smell.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have hands, but they don’t feel. They have feet, but they don’t walk, neither do they speak through their throat.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who make them will be like them; yes, everyone who trusts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Israel, trust in the LORD! He is their help and their shield.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House of Aaron, trust in the LORD! He is their help and their shield.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who fear the LORD, trust in the LORD! He is their help and their shield.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remembers us. He will bless us. He will bless the house of Israel. He will bless the house of Aaron.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bless those who fear the LORD, both small and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May the LORD increase you more and more, you and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Blessed are you by the LORD, who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heavens are the LORD’s heavens, but he has given the earth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dead don’t praise the LORD, nor any who go down into silence,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we will bless the LORD, from this time forward and forever more. Praise the LORD!</w:t>
      </w:r>
      <w:r>
        <w:rPr>
          <w:lang w:val="en_US" w:bidi="en_US"/>
        </w:rPr>
      </w:r>
      <w:r>
        <w:rPr>
          <w:lang w:val="en_US" w:bidi="en_US"/>
        </w:rPr>
      </w:r>
    </w:p>
    <w:p>
      <w:pPr/>
      <w:r>
        <w:rPr>
          <w:lang w:val="en_US" w:bidi="en_US"/>
        </w:rPr>
      </w:r>
    </w:p>
    <w:p>
      <w:pPr>
        <w:pStyle w:val="Heading2"/>
      </w:pPr>
      <w:r>
        <w:rPr>
          <w:lang w:val="en_US" w:bidi="en_US"/>
        </w:rPr>
        <w:t>Psalms 116:1</w:t>
      </w:r>
      <w:r>
        <w:rPr>
          <w:lang w:val="en_US" w:bidi="en_US"/>
        </w:rPr>
      </w:r>
    </w:p>
    <w:p>
      <w:pPr/>
      <w:r>
        <w:rPr>
          <w:lang w:val="en_US" w:bidi="en_US"/>
        </w:rPr>
      </w:r>
      <w:r>
        <w:rPr>
          <w:vertAlign w:val="superscript"/>
          <w:lang w:val="en_US" w:bidi="en_US"/>
        </w:rPr>
        <w:t>1</w:t>
      </w:r>
      <w:r>
        <w:rPr>
          <w:lang w:val="en_US" w:bidi="en_US"/>
        </w:rPr>
        <w:t xml:space="preserve"> I love the LORD, because he listens to my voice, and my cries for mercy.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he has turned his ear to me, therefore I will call on him as long as I 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cords of death surrounded me, the pains of Sheol got a hold of me. I found trouble and sorrow.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called on the LORD’s name: “LORD, I beg you, deliver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is gracious and righteous. Yes, our God is merciful.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preserves the simple. I was brought low, and he saved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Return to your rest, my soul, for the LORD has dealt bountifully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have delivered my soul from death, my eyes from tears, and my feet from falling.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walk before the LORD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believed, therefore I said, “I was greatly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in my haste, “All people are liars.”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will I give to the LORD for all his benefits toward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take the cup of salvation, and call on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pay my vows to the LORD, yes, in the presence of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Precious in the LORD’s sight is the death of his saints.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truly I am your servant. I am your servant, the son of your servant girl. You have freed me from my chains.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offer to you the sacrifice of thanksgiving, and will call on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pay my vows to the LORD, yes, in the presence of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courts of the LORD’s house, in the middle of you, Jerusalem. Praise the LORD!</w:t>
      </w:r>
      <w:r>
        <w:rPr>
          <w:lang w:val="en_US" w:bidi="en_US"/>
        </w:rPr>
      </w:r>
      <w:r>
        <w:rPr>
          <w:lang w:val="en_US" w:bidi="en_US"/>
        </w:rPr>
      </w:r>
    </w:p>
    <w:p>
      <w:pPr/>
      <w:r>
        <w:rPr>
          <w:lang w:val="en_US" w:bidi="en_US"/>
        </w:rPr>
      </w:r>
    </w:p>
    <w:p>
      <w:pPr>
        <w:pStyle w:val="Heading2"/>
      </w:pPr>
      <w:r>
        <w:rPr>
          <w:lang w:val="en_US" w:bidi="en_US"/>
        </w:rPr>
        <w:t>Psalms 117:1</w:t>
      </w:r>
      <w:r>
        <w:rPr>
          <w:lang w:val="en_US" w:bidi="en_US"/>
        </w:rPr>
      </w:r>
    </w:p>
    <w:p>
      <w:pPr/>
      <w:r>
        <w:rPr>
          <w:lang w:val="en_US" w:bidi="en_US"/>
        </w:rPr>
      </w:r>
      <w:r>
        <w:rPr>
          <w:vertAlign w:val="superscript"/>
          <w:lang w:val="en_US" w:bidi="en_US"/>
        </w:rPr>
        <w:t>1</w:t>
      </w:r>
      <w:r>
        <w:rPr>
          <w:lang w:val="en_US" w:bidi="en_US"/>
        </w:rPr>
        <w:t xml:space="preserve"> Praise the LORD, all you nations! Extol him, all you peoples!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his loving kindness is great toward us. The LORD’s faithfulness endures forever. Praise the LORD!</w:t>
      </w:r>
      <w:r>
        <w:rPr>
          <w:lang w:val="en_US" w:bidi="en_US"/>
        </w:rPr>
      </w:r>
      <w:r>
        <w:rPr>
          <w:lang w:val="en_US" w:bidi="en_US"/>
        </w:rPr>
      </w:r>
    </w:p>
    <w:p>
      <w:pPr/>
      <w:r>
        <w:rPr>
          <w:lang w:val="en_US" w:bidi="en_US"/>
        </w:rPr>
      </w:r>
    </w:p>
    <w:p>
      <w:pPr>
        <w:pStyle w:val="Heading2"/>
      </w:pPr>
      <w:r>
        <w:rPr>
          <w:lang w:val="en_US" w:bidi="en_US"/>
        </w:rPr>
        <w:t>Psalms 118:1</w:t>
      </w:r>
      <w:r>
        <w:rPr>
          <w:lang w:val="en_US" w:bidi="en_US"/>
        </w:rPr>
      </w:r>
    </w:p>
    <w:p>
      <w:pPr/>
      <w:r>
        <w:rPr>
          <w:lang w:val="en_US" w:bidi="en_US"/>
        </w:rPr>
      </w:r>
      <w:r>
        <w:rPr>
          <w:vertAlign w:val="superscript"/>
          <w:lang w:val="en_US" w:bidi="en_US"/>
        </w:rPr>
        <w:t>1</w:t>
      </w:r>
      <w:r>
        <w:rPr>
          <w:lang w:val="en_US" w:bidi="en_US"/>
        </w:rPr>
        <w:t xml:space="preserve"> Give thanks to the LORD,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Israel now say that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house of Aaron now say that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let those who fear the LORD say that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Out of my distress, I called on the LORD. The LORD answered me with freedom.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is on my side. I will not be afraid. What can man do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is on my side among those who help me. Therefore I will look in triumph at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is better to take refuge in the LORD, than to put confidence in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is better to take refuge in the LORD, than to put confidence in princes.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nations surrounded me, but in the LORD’s name I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surrounded me, yes, they surrounded me. In the LORD’s name I indeed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surrounded me like bees. They are quenched like the burning thorns. In the LORD’s name I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pushed me back hard, to make me fall, but the LORD helped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is my strength and song. He has become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voice of rejoicing and salvation is in the tents of the righteous. “The right hand of the LORD does valiantly.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right hand of the LORD is exalted! The right hand of the LORD does valiantly!”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not die, but live, and declare the LORD’s works.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has punished me severely, but he has not given me over to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Open to me the gates of righteousness. I will enter into them. I will give thanks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gate of the LORD; the righteous will enter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thanks to you, for you have answered me, and have become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stone which the builders rejected has become the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is the LORD’s doing. It is marvelous in our eyes.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day that the LORD has made. We will rejoice and be glad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Save us now, we beg you, LORD! LORD, we beg you, send prosperity now.</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Blessed is he who comes in the LORD’s name! We have blessed you out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is God, and he has given us light. Bind the sacrifice with cords, even to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are my God, and I will give thanks to you. You are my God, I will exalt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Oh give thanks to the LORD, for he is good, for his loving kindness endures forever.</w:t>
      </w:r>
      <w:r>
        <w:rPr>
          <w:lang w:val="en_US" w:bidi="en_US"/>
        </w:rPr>
      </w:r>
      <w:r>
        <w:rPr>
          <w:lang w:val="en_US" w:bidi="en_US"/>
        </w:rPr>
      </w:r>
    </w:p>
    <w:p>
      <w:pPr/>
      <w:r>
        <w:rPr>
          <w:lang w:val="en_US" w:bidi="en_US"/>
        </w:rPr>
      </w:r>
    </w:p>
    <w:p>
      <w:pPr>
        <w:pStyle w:val="Heading2"/>
      </w:pPr>
      <w:r>
        <w:rPr>
          <w:lang w:val="en_US" w:bidi="en_US"/>
        </w:rPr>
        <w:t>Psalms 119:1</w:t>
      </w:r>
      <w:r>
        <w:rPr>
          <w:lang w:val="en_US" w:bidi="en_US"/>
        </w:rPr>
      </w:r>
    </w:p>
    <w:p>
      <w:pPr/>
      <w:r>
        <w:rPr>
          <w:lang w:val="en_US" w:bidi="en_US"/>
        </w:rPr>
      </w:r>
      <w:r>
        <w:rPr>
          <w:vertAlign w:val="superscript"/>
          <w:lang w:val="en_US" w:bidi="en_US"/>
        </w:rPr>
        <w:t>1</w:t>
      </w:r>
      <w:r>
        <w:rPr>
          <w:lang w:val="en_US" w:bidi="en_US"/>
        </w:rPr>
        <w:t xml:space="preserve"> ALEPH BETH GIMEL DALETH HE VAV ZAYIN HETH TETH YODH KAPF LAMEDH MEM NUN SAMEKH AYIN PE TZADHE QOPH RESH SIN AND SHIN TAV; Blessed are those whose ways are blameless, who walk according to the LORD’s law.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are those who keep his statutes, who seek him with their whole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they do nothing wrong. They walk in his ways.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commanded your precepts, that we should fully obey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 that my ways were steadfast to obey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wouldn’t be disappointed, when I consider all of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give thanks to you with uprightness of heart, when I learn your righteous judgments.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observe your statutes. Don’t utterly forsake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can a young man keep his way pure? By living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With my whole heart I have sought you. Don’t let me wander from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hidden your word in my heart, that I might not sin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are you, LORD.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With my lips, I have declared all the ordinances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rejoiced in the way of your testimonies, as much as in all riches.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meditate on your precepts, and consider your ways.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delight myself in your statutes. I will not forget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good to your servant. I will live and I will obey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Open my eyes, that I may see wondrous things out of your law.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a stranger on the earth. Don’t hide your commandments from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soul is consumed with longing for your ordinances at all times.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rebuked the proud who are cursed, who wander from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Take reproach and contempt away from me, for I have kept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Though princes sit and slander me, your servant will meditate on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Indeed your statutes are my delight, and my counselors.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My soul is laid low in the dust. Revive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declared my ways, and you answered me.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Let me understand the teaching of your precepts! Then I will meditate on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My soul is weary with sorrow; strengthen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Keep me from the way of deceit. Grant me your law graciously!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have chosen the way of truth. I have set your ordinances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cling to your statutes, LORD. Don’t let me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run in the path of your commandments, for you have set my heart free.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Teach me, LORD, the way of your statutes. I will keep them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Give me understanding, and I will keep your law. Yes, I will obey it with my whole heart.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Direct me in the path of your commandments, for I delight in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Turn my heart toward your statutes, not toward selfish gain.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Turn my eyes away from looking at worthless things. Revive me in your ways.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Fulfill your promise to your servant, that you may be feared.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Take away my disgrace that I dread, for your ordinances are good.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Behold, I long for your precepts! Revive me in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Let your loving kindness also come to me, LORD, your salvation,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I will have an answer for him who reproaches me, for I trust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Don’t snatch the word of truth out of my mouth, for I put my hope in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I will obey your law continually,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 will walk in liberty, for I have sought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 will also speak of your statutes before kings, and will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 will delight myself in your commandments, because I love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 reach out my hands for your commandments, which I love. I will meditate on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Remember your word to your servant, because you gave me hope.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This is my comfort in my affliction, for your word has revived me.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arrogant mock me excessively, but I don’t swerve from your law.</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I remember your ordinances of old, LORD, and have comforted myself.</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Indignation has taken hold on me, because of the wicked who forsake your law.</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Your statutes have been my songs in the house where I live.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 have remembered your name, LORD, in the night, and I obey your law.</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This is my way, that I keep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LORD is my portion. I promised to obey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I sought your favor with my whole heart. Be merciful to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I considered my ways, and turned my steps to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I will hurry, and not delay, to obey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 ropes of the wicked bind me, but I won’t forget your law.</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At midnight I will rise to give thanks to you, because of your righteous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 am a friend of all those who fear you, of those who observe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earth is full of your loving kindness, LORD.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You have treated your servant well, according to your word, LORD.</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Teach me good judgment and knowledge, for I believe in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Before I was afflicted, I went astray; but now I observe your word.</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You are good, and do good.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 proud have smeared a lie upon me. With my whole heart, I will keep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Their heart is as callous as the fat, but I delight in your law.</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It is good for me that I have been afflicted, that I may learn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The law of your mouth is better to me than thousands of pieces of gold and silver.</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Your hands have made me and formed me. Give me understanding, that I may learn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Those who fear you will see me and be glad, because I have put my hope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LORD, I know that your judgments are righteous, that in faithfulness you have afflicted me.</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Please let your loving kindness be for my comfort, according to your word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Let your tender mercies come to me, that I may live; for your law is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Let the proud be disappointed, for they have overthrown me wrongfully. I will meditate on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Let those who fear you turn to me. They will know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Let my heart be blameless toward your decrees, that I may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My soul faints for your salvation. I hope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82</w:t>
      </w:r>
      <w:r>
        <w:rPr>
          <w:lang w:val="en_US" w:bidi="en_US"/>
        </w:rPr>
        <w:t xml:space="preserve"> My eyes fail for your word. I say, “When will you comfort me?”</w:t>
      </w:r>
      <w:r>
        <w:rPr>
          <w:lang w:val="en_US" w:bidi="en_US"/>
        </w:rPr>
      </w:r>
      <w:r>
        <w:rPr>
          <w:lang w:val="en_US" w:bidi="en_US"/>
        </w:rPr>
      </w:r>
    </w:p>
    <w:p>
      <w:pPr/>
      <w:r>
        <w:rPr>
          <w:lang w:val="en_US" w:bidi="en_US"/>
        </w:rPr>
      </w:r>
    </w:p>
    <w:p>
      <w:pPr/>
      <w:r>
        <w:rPr>
          <w:lang w:val="en_US" w:bidi="en_US"/>
        </w:rPr>
      </w:r>
      <w:r>
        <w:rPr>
          <w:vertAlign w:val="superscript"/>
          <w:lang w:val="en_US" w:bidi="en_US"/>
        </w:rPr>
        <w:t>83</w:t>
      </w:r>
      <w:r>
        <w:rPr>
          <w:lang w:val="en_US" w:bidi="en_US"/>
        </w:rPr>
        <w:t xml:space="preserve"> For I have become like a wineskin in the smoke. I don’t forget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84</w:t>
      </w:r>
      <w:r>
        <w:rPr>
          <w:lang w:val="en_US" w:bidi="en_US"/>
        </w:rPr>
        <w:t xml:space="preserve"> How many are the days of your servant? When will you execute judgment on those who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85</w:t>
      </w:r>
      <w:r>
        <w:rPr>
          <w:lang w:val="en_US" w:bidi="en_US"/>
        </w:rPr>
        <w:t xml:space="preserve"> The proud have dug pits for me, contrary to your law.</w:t>
      </w:r>
      <w:r>
        <w:rPr>
          <w:lang w:val="en_US" w:bidi="en_US"/>
        </w:rPr>
      </w:r>
      <w:r>
        <w:rPr>
          <w:lang w:val="en_US" w:bidi="en_US"/>
        </w:rPr>
      </w:r>
    </w:p>
    <w:p>
      <w:pPr/>
      <w:r>
        <w:rPr>
          <w:lang w:val="en_US" w:bidi="en_US"/>
        </w:rPr>
      </w:r>
    </w:p>
    <w:p>
      <w:pPr/>
      <w:r>
        <w:rPr>
          <w:lang w:val="en_US" w:bidi="en_US"/>
        </w:rPr>
      </w:r>
      <w:r>
        <w:rPr>
          <w:vertAlign w:val="superscript"/>
          <w:lang w:val="en_US" w:bidi="en_US"/>
        </w:rPr>
        <w:t>86</w:t>
      </w:r>
      <w:r>
        <w:rPr>
          <w:lang w:val="en_US" w:bidi="en_US"/>
        </w:rPr>
        <w:t xml:space="preserve"> All of your commandments are faithful. They persecute me wrongfully. Help me!</w:t>
      </w:r>
      <w:r>
        <w:rPr>
          <w:lang w:val="en_US" w:bidi="en_US"/>
        </w:rPr>
      </w:r>
      <w:r>
        <w:rPr>
          <w:lang w:val="en_US" w:bidi="en_US"/>
        </w:rPr>
      </w:r>
    </w:p>
    <w:p>
      <w:pPr/>
      <w:r>
        <w:rPr>
          <w:lang w:val="en_US" w:bidi="en_US"/>
        </w:rPr>
      </w:r>
    </w:p>
    <w:p>
      <w:pPr/>
      <w:r>
        <w:rPr>
          <w:lang w:val="en_US" w:bidi="en_US"/>
        </w:rPr>
      </w:r>
      <w:r>
        <w:rPr>
          <w:vertAlign w:val="superscript"/>
          <w:lang w:val="en_US" w:bidi="en_US"/>
        </w:rPr>
        <w:t>87</w:t>
      </w:r>
      <w:r>
        <w:rPr>
          <w:lang w:val="en_US" w:bidi="en_US"/>
        </w:rPr>
        <w:t xml:space="preserve"> They had almost wiped me from the earth, but I didn’t forsake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88</w:t>
      </w:r>
      <w:r>
        <w:rPr>
          <w:lang w:val="en_US" w:bidi="en_US"/>
        </w:rPr>
        <w:t xml:space="preserve"> Preserve my life according to your loving kindness, so I will obey the statutes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89</w:t>
      </w:r>
      <w:r>
        <w:rPr>
          <w:lang w:val="en_US" w:bidi="en_US"/>
        </w:rPr>
        <w:t xml:space="preserve"> LORD, your word is settled in heaven forever.</w:t>
      </w:r>
      <w:r>
        <w:rPr>
          <w:lang w:val="en_US" w:bidi="en_US"/>
        </w:rPr>
      </w:r>
      <w:r>
        <w:rPr>
          <w:lang w:val="en_US" w:bidi="en_US"/>
        </w:rPr>
      </w:r>
    </w:p>
    <w:p>
      <w:pPr/>
      <w:r>
        <w:rPr>
          <w:lang w:val="en_US" w:bidi="en_US"/>
        </w:rPr>
      </w:r>
    </w:p>
    <w:p>
      <w:pPr/>
      <w:r>
        <w:rPr>
          <w:lang w:val="en_US" w:bidi="en_US"/>
        </w:rPr>
      </w:r>
      <w:r>
        <w:rPr>
          <w:vertAlign w:val="superscript"/>
          <w:lang w:val="en_US" w:bidi="en_US"/>
        </w:rPr>
        <w:t>90</w:t>
      </w:r>
      <w:r>
        <w:rPr>
          <w:lang w:val="en_US" w:bidi="en_US"/>
        </w:rPr>
        <w:t xml:space="preserve"> Your faithfulness is to all generations. You have established the earth, and it remains.</w:t>
      </w:r>
      <w:r>
        <w:rPr>
          <w:lang w:val="en_US" w:bidi="en_US"/>
        </w:rPr>
      </w:r>
      <w:r>
        <w:rPr>
          <w:lang w:val="en_US" w:bidi="en_US"/>
        </w:rPr>
      </w:r>
    </w:p>
    <w:p>
      <w:pPr/>
      <w:r>
        <w:rPr>
          <w:lang w:val="en_US" w:bidi="en_US"/>
        </w:rPr>
      </w:r>
    </w:p>
    <w:p>
      <w:pPr/>
      <w:r>
        <w:rPr>
          <w:lang w:val="en_US" w:bidi="en_US"/>
        </w:rPr>
      </w:r>
      <w:r>
        <w:rPr>
          <w:vertAlign w:val="superscript"/>
          <w:lang w:val="en_US" w:bidi="en_US"/>
        </w:rPr>
        <w:t>91</w:t>
      </w:r>
      <w:r>
        <w:rPr>
          <w:lang w:val="en_US" w:bidi="en_US"/>
        </w:rPr>
        <w:t xml:space="preserve"> Your laws remain to this day, for all things serve you.</w:t>
      </w:r>
      <w:r>
        <w:rPr>
          <w:lang w:val="en_US" w:bidi="en_US"/>
        </w:rPr>
      </w:r>
      <w:r>
        <w:rPr>
          <w:lang w:val="en_US" w:bidi="en_US"/>
        </w:rPr>
      </w:r>
    </w:p>
    <w:p>
      <w:pPr/>
      <w:r>
        <w:rPr>
          <w:lang w:val="en_US" w:bidi="en_US"/>
        </w:rPr>
      </w:r>
    </w:p>
    <w:p>
      <w:pPr/>
      <w:r>
        <w:rPr>
          <w:lang w:val="en_US" w:bidi="en_US"/>
        </w:rPr>
      </w:r>
      <w:r>
        <w:rPr>
          <w:vertAlign w:val="superscript"/>
          <w:lang w:val="en_US" w:bidi="en_US"/>
        </w:rPr>
        <w:t>92</w:t>
      </w:r>
      <w:r>
        <w:rPr>
          <w:lang w:val="en_US" w:bidi="en_US"/>
        </w:rPr>
        <w:t xml:space="preserve"> Unless your law had been my delight, I would have perished in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93</w:t>
      </w:r>
      <w:r>
        <w:rPr>
          <w:lang w:val="en_US" w:bidi="en_US"/>
        </w:rPr>
        <w:t xml:space="preserve"> I will never forget your precepts, for with them, you have revived me.</w:t>
      </w:r>
      <w:r>
        <w:rPr>
          <w:lang w:val="en_US" w:bidi="en_US"/>
        </w:rPr>
      </w:r>
      <w:r>
        <w:rPr>
          <w:lang w:val="en_US" w:bidi="en_US"/>
        </w:rPr>
      </w:r>
    </w:p>
    <w:p>
      <w:pPr/>
      <w:r>
        <w:rPr>
          <w:lang w:val="en_US" w:bidi="en_US"/>
        </w:rPr>
      </w:r>
    </w:p>
    <w:p>
      <w:pPr/>
      <w:r>
        <w:rPr>
          <w:lang w:val="en_US" w:bidi="en_US"/>
        </w:rPr>
      </w:r>
      <w:r>
        <w:rPr>
          <w:vertAlign w:val="superscript"/>
          <w:lang w:val="en_US" w:bidi="en_US"/>
        </w:rPr>
        <w:t>94</w:t>
      </w:r>
      <w:r>
        <w:rPr>
          <w:lang w:val="en_US" w:bidi="en_US"/>
        </w:rPr>
        <w:t xml:space="preserve"> I am yours. Save me, for I have sought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95</w:t>
      </w:r>
      <w:r>
        <w:rPr>
          <w:lang w:val="en_US" w:bidi="en_US"/>
        </w:rPr>
        <w:t xml:space="preserve"> The wicked have waited for me, to destroy me. I will consider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96</w:t>
      </w:r>
      <w:r>
        <w:rPr>
          <w:lang w:val="en_US" w:bidi="en_US"/>
        </w:rPr>
        <w:t xml:space="preserve"> I have seen a limit to all perfection, but your commands are boundless.</w:t>
      </w:r>
      <w:r>
        <w:rPr>
          <w:lang w:val="en_US" w:bidi="en_US"/>
        </w:rPr>
      </w:r>
      <w:r>
        <w:rPr>
          <w:lang w:val="en_US" w:bidi="en_US"/>
        </w:rPr>
      </w:r>
    </w:p>
    <w:p>
      <w:pPr/>
      <w:r>
        <w:rPr>
          <w:lang w:val="en_US" w:bidi="en_US"/>
        </w:rPr>
      </w:r>
    </w:p>
    <w:p>
      <w:pPr/>
      <w:r>
        <w:rPr>
          <w:lang w:val="en_US" w:bidi="en_US"/>
        </w:rPr>
      </w:r>
      <w:r>
        <w:rPr>
          <w:vertAlign w:val="superscript"/>
          <w:lang w:val="en_US" w:bidi="en_US"/>
        </w:rPr>
        <w:t>97</w:t>
      </w:r>
      <w:r>
        <w:rPr>
          <w:lang w:val="en_US" w:bidi="en_US"/>
        </w:rPr>
        <w:t xml:space="preserve"> How I love your law! It is my meditation all day.</w:t>
      </w:r>
      <w:r>
        <w:rPr>
          <w:lang w:val="en_US" w:bidi="en_US"/>
        </w:rPr>
      </w:r>
      <w:r>
        <w:rPr>
          <w:lang w:val="en_US" w:bidi="en_US"/>
        </w:rPr>
      </w:r>
    </w:p>
    <w:p>
      <w:pPr/>
      <w:r>
        <w:rPr>
          <w:lang w:val="en_US" w:bidi="en_US"/>
        </w:rPr>
      </w:r>
    </w:p>
    <w:p>
      <w:pPr/>
      <w:r>
        <w:rPr>
          <w:lang w:val="en_US" w:bidi="en_US"/>
        </w:rPr>
      </w:r>
      <w:r>
        <w:rPr>
          <w:vertAlign w:val="superscript"/>
          <w:lang w:val="en_US" w:bidi="en_US"/>
        </w:rPr>
        <w:t>98</w:t>
      </w:r>
      <w:r>
        <w:rPr>
          <w:lang w:val="en_US" w:bidi="en_US"/>
        </w:rPr>
        <w:t xml:space="preserve"> Your commandments make me wiser than my enemies, for your commandments are always with me.</w:t>
      </w:r>
      <w:r>
        <w:rPr>
          <w:lang w:val="en_US" w:bidi="en_US"/>
        </w:rPr>
      </w:r>
      <w:r>
        <w:rPr>
          <w:lang w:val="en_US" w:bidi="en_US"/>
        </w:rPr>
      </w:r>
    </w:p>
    <w:p>
      <w:pPr/>
      <w:r>
        <w:rPr>
          <w:lang w:val="en_US" w:bidi="en_US"/>
        </w:rPr>
      </w:r>
    </w:p>
    <w:p>
      <w:pPr/>
      <w:r>
        <w:rPr>
          <w:lang w:val="en_US" w:bidi="en_US"/>
        </w:rPr>
      </w:r>
      <w:r>
        <w:rPr>
          <w:vertAlign w:val="superscript"/>
          <w:lang w:val="en_US" w:bidi="en_US"/>
        </w:rPr>
        <w:t>99</w:t>
      </w:r>
      <w:r>
        <w:rPr>
          <w:lang w:val="en_US" w:bidi="en_US"/>
        </w:rPr>
        <w:t xml:space="preserve"> I have more understanding than all my teachers, for your testimonies are my meditation.</w:t>
      </w:r>
      <w:r>
        <w:rPr>
          <w:lang w:val="en_US" w:bidi="en_US"/>
        </w:rPr>
      </w:r>
      <w:r>
        <w:rPr>
          <w:lang w:val="en_US" w:bidi="en_US"/>
        </w:rPr>
      </w:r>
    </w:p>
    <w:p>
      <w:pPr/>
      <w:r>
        <w:rPr>
          <w:lang w:val="en_US" w:bidi="en_US"/>
        </w:rPr>
      </w:r>
    </w:p>
    <w:p>
      <w:pPr/>
      <w:r>
        <w:rPr>
          <w:lang w:val="en_US" w:bidi="en_US"/>
        </w:rPr>
      </w:r>
      <w:r>
        <w:rPr>
          <w:vertAlign w:val="superscript"/>
          <w:lang w:val="en_US" w:bidi="en_US"/>
        </w:rPr>
        <w:t>100</w:t>
      </w:r>
      <w:r>
        <w:rPr>
          <w:lang w:val="en_US" w:bidi="en_US"/>
        </w:rPr>
        <w:t xml:space="preserve"> I understand more than the aged, because I have kept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101</w:t>
      </w:r>
      <w:r>
        <w:rPr>
          <w:lang w:val="en_US" w:bidi="en_US"/>
        </w:rPr>
        <w:t xml:space="preserve"> I have kept my feet from every evil way, that I might observe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102</w:t>
      </w:r>
      <w:r>
        <w:rPr>
          <w:lang w:val="en_US" w:bidi="en_US"/>
        </w:rPr>
        <w:t xml:space="preserve"> I have not turned away from your ordinances, for you have taught me.</w:t>
      </w:r>
      <w:r>
        <w:rPr>
          <w:lang w:val="en_US" w:bidi="en_US"/>
        </w:rPr>
      </w:r>
      <w:r>
        <w:rPr>
          <w:lang w:val="en_US" w:bidi="en_US"/>
        </w:rPr>
      </w:r>
    </w:p>
    <w:p>
      <w:pPr/>
      <w:r>
        <w:rPr>
          <w:lang w:val="en_US" w:bidi="en_US"/>
        </w:rPr>
      </w:r>
    </w:p>
    <w:p>
      <w:pPr/>
      <w:r>
        <w:rPr>
          <w:lang w:val="en_US" w:bidi="en_US"/>
        </w:rPr>
      </w:r>
      <w:r>
        <w:rPr>
          <w:vertAlign w:val="superscript"/>
          <w:lang w:val="en_US" w:bidi="en_US"/>
        </w:rPr>
        <w:t>103</w:t>
      </w:r>
      <w:r>
        <w:rPr>
          <w:lang w:val="en_US" w:bidi="en_US"/>
        </w:rPr>
        <w:t xml:space="preserve"> How sweet are your promises to my taste, more than honey to my mouth!</w:t>
      </w:r>
      <w:r>
        <w:rPr>
          <w:lang w:val="en_US" w:bidi="en_US"/>
        </w:rPr>
      </w:r>
      <w:r>
        <w:rPr>
          <w:lang w:val="en_US" w:bidi="en_US"/>
        </w:rPr>
      </w:r>
    </w:p>
    <w:p>
      <w:pPr/>
      <w:r>
        <w:rPr>
          <w:lang w:val="en_US" w:bidi="en_US"/>
        </w:rPr>
      </w:r>
    </w:p>
    <w:p>
      <w:pPr/>
      <w:r>
        <w:rPr>
          <w:lang w:val="en_US" w:bidi="en_US"/>
        </w:rPr>
      </w:r>
      <w:r>
        <w:rPr>
          <w:vertAlign w:val="superscript"/>
          <w:lang w:val="en_US" w:bidi="en_US"/>
        </w:rPr>
        <w:t>104</w:t>
      </w:r>
      <w:r>
        <w:rPr>
          <w:lang w:val="en_US" w:bidi="en_US"/>
        </w:rPr>
        <w:t xml:space="preserve"> Through your precepts, I get understanding; therefore I hate every false way.</w:t>
      </w:r>
      <w:r>
        <w:rPr>
          <w:lang w:val="en_US" w:bidi="en_US"/>
        </w:rPr>
      </w:r>
      <w:r>
        <w:rPr>
          <w:lang w:val="en_US" w:bidi="en_US"/>
        </w:rPr>
      </w:r>
    </w:p>
    <w:p>
      <w:pPr/>
      <w:r>
        <w:rPr>
          <w:lang w:val="en_US" w:bidi="en_US"/>
        </w:rPr>
      </w:r>
    </w:p>
    <w:p>
      <w:pPr/>
      <w:r>
        <w:rPr>
          <w:lang w:val="en_US" w:bidi="en_US"/>
        </w:rPr>
      </w:r>
      <w:r>
        <w:rPr>
          <w:vertAlign w:val="superscript"/>
          <w:lang w:val="en_US" w:bidi="en_US"/>
        </w:rPr>
        <w:t>105</w:t>
      </w:r>
      <w:r>
        <w:rPr>
          <w:lang w:val="en_US" w:bidi="en_US"/>
        </w:rPr>
        <w:t xml:space="preserve"> Your word is a lamp to my feet, and a light for my path.</w:t>
      </w:r>
      <w:r>
        <w:rPr>
          <w:lang w:val="en_US" w:bidi="en_US"/>
        </w:rPr>
      </w:r>
      <w:r>
        <w:rPr>
          <w:lang w:val="en_US" w:bidi="en_US"/>
        </w:rPr>
      </w:r>
    </w:p>
    <w:p>
      <w:pPr/>
      <w:r>
        <w:rPr>
          <w:lang w:val="en_US" w:bidi="en_US"/>
        </w:rPr>
      </w:r>
    </w:p>
    <w:p>
      <w:pPr/>
      <w:r>
        <w:rPr>
          <w:lang w:val="en_US" w:bidi="en_US"/>
        </w:rPr>
      </w:r>
      <w:r>
        <w:rPr>
          <w:vertAlign w:val="superscript"/>
          <w:lang w:val="en_US" w:bidi="en_US"/>
        </w:rPr>
        <w:t>106</w:t>
      </w:r>
      <w:r>
        <w:rPr>
          <w:lang w:val="en_US" w:bidi="en_US"/>
        </w:rPr>
        <w:t xml:space="preserve"> I have sworn, and have confirmed it, that I will obey your righteous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107</w:t>
      </w:r>
      <w:r>
        <w:rPr>
          <w:lang w:val="en_US" w:bidi="en_US"/>
        </w:rPr>
        <w:t xml:space="preserve"> I am afflicted very much. Revive me, LORD,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108</w:t>
      </w:r>
      <w:r>
        <w:rPr>
          <w:lang w:val="en_US" w:bidi="en_US"/>
        </w:rPr>
        <w:t xml:space="preserve"> Accept, I beg you, the willing offerings of my mouth. LORD, teach me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109</w:t>
      </w:r>
      <w:r>
        <w:rPr>
          <w:lang w:val="en_US" w:bidi="en_US"/>
        </w:rPr>
        <w:t xml:space="preserve"> My soul is continually in my hand, yet I won’t forget your law.</w:t>
      </w:r>
      <w:r>
        <w:rPr>
          <w:lang w:val="en_US" w:bidi="en_US"/>
        </w:rPr>
      </w:r>
      <w:r>
        <w:rPr>
          <w:lang w:val="en_US" w:bidi="en_US"/>
        </w:rPr>
      </w:r>
    </w:p>
    <w:p>
      <w:pPr/>
      <w:r>
        <w:rPr>
          <w:lang w:val="en_US" w:bidi="en_US"/>
        </w:rPr>
      </w:r>
    </w:p>
    <w:p>
      <w:pPr/>
      <w:r>
        <w:rPr>
          <w:lang w:val="en_US" w:bidi="en_US"/>
        </w:rPr>
      </w:r>
      <w:r>
        <w:rPr>
          <w:vertAlign w:val="superscript"/>
          <w:lang w:val="en_US" w:bidi="en_US"/>
        </w:rPr>
        <w:t>110</w:t>
      </w:r>
      <w:r>
        <w:rPr>
          <w:lang w:val="en_US" w:bidi="en_US"/>
        </w:rPr>
        <w:t xml:space="preserve"> The wicked have laid a snare for me, yet I haven’t gone astray from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111</w:t>
      </w:r>
      <w:r>
        <w:rPr>
          <w:lang w:val="en_US" w:bidi="en_US"/>
        </w:rPr>
        <w:t xml:space="preserve"> I have taken your testimonies as a heritage forever, for they are the joy of my heart.</w:t>
      </w:r>
      <w:r>
        <w:rPr>
          <w:lang w:val="en_US" w:bidi="en_US"/>
        </w:rPr>
      </w:r>
      <w:r>
        <w:rPr>
          <w:lang w:val="en_US" w:bidi="en_US"/>
        </w:rPr>
      </w:r>
    </w:p>
    <w:p>
      <w:pPr/>
      <w:r>
        <w:rPr>
          <w:lang w:val="en_US" w:bidi="en_US"/>
        </w:rPr>
      </w:r>
    </w:p>
    <w:p>
      <w:pPr/>
      <w:r>
        <w:rPr>
          <w:lang w:val="en_US" w:bidi="en_US"/>
        </w:rPr>
      </w:r>
      <w:r>
        <w:rPr>
          <w:vertAlign w:val="superscript"/>
          <w:lang w:val="en_US" w:bidi="en_US"/>
        </w:rPr>
        <w:t>112</w:t>
      </w:r>
      <w:r>
        <w:rPr>
          <w:lang w:val="en_US" w:bidi="en_US"/>
        </w:rPr>
        <w:t xml:space="preserve"> I have set my heart to perform your statutes forever,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113</w:t>
      </w:r>
      <w:r>
        <w:rPr>
          <w:lang w:val="en_US" w:bidi="en_US"/>
        </w:rPr>
        <w:t xml:space="preserve"> I hate double-minded men, but I love your law.</w:t>
      </w:r>
      <w:r>
        <w:rPr>
          <w:lang w:val="en_US" w:bidi="en_US"/>
        </w:rPr>
      </w:r>
      <w:r>
        <w:rPr>
          <w:lang w:val="en_US" w:bidi="en_US"/>
        </w:rPr>
      </w:r>
    </w:p>
    <w:p>
      <w:pPr/>
      <w:r>
        <w:rPr>
          <w:lang w:val="en_US" w:bidi="en_US"/>
        </w:rPr>
      </w:r>
    </w:p>
    <w:p>
      <w:pPr/>
      <w:r>
        <w:rPr>
          <w:lang w:val="en_US" w:bidi="en_US"/>
        </w:rPr>
      </w:r>
      <w:r>
        <w:rPr>
          <w:vertAlign w:val="superscript"/>
          <w:lang w:val="en_US" w:bidi="en_US"/>
        </w:rPr>
        <w:t>114</w:t>
      </w:r>
      <w:r>
        <w:rPr>
          <w:lang w:val="en_US" w:bidi="en_US"/>
        </w:rPr>
        <w:t xml:space="preserve"> You are my hiding place and my shield. I hope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115</w:t>
      </w:r>
      <w:r>
        <w:rPr>
          <w:lang w:val="en_US" w:bidi="en_US"/>
        </w:rPr>
        <w:t xml:space="preserve"> Depart from me, you evildoers, that I may keep the commandments of my God.</w:t>
      </w:r>
      <w:r>
        <w:rPr>
          <w:lang w:val="en_US" w:bidi="en_US"/>
        </w:rPr>
      </w:r>
      <w:r>
        <w:rPr>
          <w:lang w:val="en_US" w:bidi="en_US"/>
        </w:rPr>
      </w:r>
    </w:p>
    <w:p>
      <w:pPr/>
      <w:r>
        <w:rPr>
          <w:lang w:val="en_US" w:bidi="en_US"/>
        </w:rPr>
      </w:r>
    </w:p>
    <w:p>
      <w:pPr/>
      <w:r>
        <w:rPr>
          <w:lang w:val="en_US" w:bidi="en_US"/>
        </w:rPr>
      </w:r>
      <w:r>
        <w:rPr>
          <w:vertAlign w:val="superscript"/>
          <w:lang w:val="en_US" w:bidi="en_US"/>
        </w:rPr>
        <w:t>116</w:t>
      </w:r>
      <w:r>
        <w:rPr>
          <w:lang w:val="en_US" w:bidi="en_US"/>
        </w:rPr>
        <w:t xml:space="preserve"> Uphold me according to your word, that I may live. Let me not be ashamed of my hope.</w:t>
      </w:r>
      <w:r>
        <w:rPr>
          <w:lang w:val="en_US" w:bidi="en_US"/>
        </w:rPr>
      </w:r>
      <w:r>
        <w:rPr>
          <w:lang w:val="en_US" w:bidi="en_US"/>
        </w:rPr>
      </w:r>
    </w:p>
    <w:p>
      <w:pPr/>
      <w:r>
        <w:rPr>
          <w:lang w:val="en_US" w:bidi="en_US"/>
        </w:rPr>
      </w:r>
    </w:p>
    <w:p>
      <w:pPr/>
      <w:r>
        <w:rPr>
          <w:lang w:val="en_US" w:bidi="en_US"/>
        </w:rPr>
      </w:r>
      <w:r>
        <w:rPr>
          <w:vertAlign w:val="superscript"/>
          <w:lang w:val="en_US" w:bidi="en_US"/>
        </w:rPr>
        <w:t>117</w:t>
      </w:r>
      <w:r>
        <w:rPr>
          <w:lang w:val="en_US" w:bidi="en_US"/>
        </w:rPr>
        <w:t xml:space="preserve"> Hold me up, and I will be safe, and will have respect for your statutes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118</w:t>
      </w:r>
      <w:r>
        <w:rPr>
          <w:lang w:val="en_US" w:bidi="en_US"/>
        </w:rPr>
        <w:t xml:space="preserve"> You reject all those who stray from your statutes, for their deceit is in vain.</w:t>
      </w:r>
      <w:r>
        <w:rPr>
          <w:lang w:val="en_US" w:bidi="en_US"/>
        </w:rPr>
      </w:r>
      <w:r>
        <w:rPr>
          <w:lang w:val="en_US" w:bidi="en_US"/>
        </w:rPr>
      </w:r>
    </w:p>
    <w:p>
      <w:pPr/>
      <w:r>
        <w:rPr>
          <w:lang w:val="en_US" w:bidi="en_US"/>
        </w:rPr>
      </w:r>
    </w:p>
    <w:p>
      <w:pPr/>
      <w:r>
        <w:rPr>
          <w:lang w:val="en_US" w:bidi="en_US"/>
        </w:rPr>
      </w:r>
      <w:r>
        <w:rPr>
          <w:vertAlign w:val="superscript"/>
          <w:lang w:val="en_US" w:bidi="en_US"/>
        </w:rPr>
        <w:t>119</w:t>
      </w:r>
      <w:r>
        <w:rPr>
          <w:lang w:val="en_US" w:bidi="en_US"/>
        </w:rPr>
        <w:t xml:space="preserve"> You put away all the wicked of the earth like dross. Therefore I love your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120</w:t>
      </w:r>
      <w:r>
        <w:rPr>
          <w:lang w:val="en_US" w:bidi="en_US"/>
        </w:rPr>
        <w:t xml:space="preserve"> My flesh trembles for fear of you. I am afraid of your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121</w:t>
      </w:r>
      <w:r>
        <w:rPr>
          <w:lang w:val="en_US" w:bidi="en_US"/>
        </w:rPr>
        <w:t xml:space="preserve"> I have done what is just and righteous. Don’t leave me to my oppressors.</w:t>
      </w:r>
      <w:r>
        <w:rPr>
          <w:lang w:val="en_US" w:bidi="en_US"/>
        </w:rPr>
      </w:r>
      <w:r>
        <w:rPr>
          <w:lang w:val="en_US" w:bidi="en_US"/>
        </w:rPr>
      </w:r>
    </w:p>
    <w:p>
      <w:pPr/>
      <w:r>
        <w:rPr>
          <w:lang w:val="en_US" w:bidi="en_US"/>
        </w:rPr>
      </w:r>
    </w:p>
    <w:p>
      <w:pPr/>
      <w:r>
        <w:rPr>
          <w:lang w:val="en_US" w:bidi="en_US"/>
        </w:rPr>
      </w:r>
      <w:r>
        <w:rPr>
          <w:vertAlign w:val="superscript"/>
          <w:lang w:val="en_US" w:bidi="en_US"/>
        </w:rPr>
        <w:t>122</w:t>
      </w:r>
      <w:r>
        <w:rPr>
          <w:lang w:val="en_US" w:bidi="en_US"/>
        </w:rPr>
        <w:t xml:space="preserve"> Ensure your servant’s well-being. Don’t let the proud oppress me.</w:t>
      </w:r>
      <w:r>
        <w:rPr>
          <w:lang w:val="en_US" w:bidi="en_US"/>
        </w:rPr>
      </w:r>
      <w:r>
        <w:rPr>
          <w:lang w:val="en_US" w:bidi="en_US"/>
        </w:rPr>
      </w:r>
    </w:p>
    <w:p>
      <w:pPr/>
      <w:r>
        <w:rPr>
          <w:lang w:val="en_US" w:bidi="en_US"/>
        </w:rPr>
      </w:r>
    </w:p>
    <w:p>
      <w:pPr/>
      <w:r>
        <w:rPr>
          <w:lang w:val="en_US" w:bidi="en_US"/>
        </w:rPr>
      </w:r>
      <w:r>
        <w:rPr>
          <w:vertAlign w:val="superscript"/>
          <w:lang w:val="en_US" w:bidi="en_US"/>
        </w:rPr>
        <w:t>123</w:t>
      </w:r>
      <w:r>
        <w:rPr>
          <w:lang w:val="en_US" w:bidi="en_US"/>
        </w:rPr>
        <w:t xml:space="preserve"> My eyes fail looking for your salvation, for your righteous word.</w:t>
      </w:r>
      <w:r>
        <w:rPr>
          <w:lang w:val="en_US" w:bidi="en_US"/>
        </w:rPr>
      </w:r>
      <w:r>
        <w:rPr>
          <w:lang w:val="en_US" w:bidi="en_US"/>
        </w:rPr>
      </w:r>
    </w:p>
    <w:p>
      <w:pPr/>
      <w:r>
        <w:rPr>
          <w:lang w:val="en_US" w:bidi="en_US"/>
        </w:rPr>
      </w:r>
    </w:p>
    <w:p>
      <w:pPr/>
      <w:r>
        <w:rPr>
          <w:lang w:val="en_US" w:bidi="en_US"/>
        </w:rPr>
      </w:r>
      <w:r>
        <w:rPr>
          <w:vertAlign w:val="superscript"/>
          <w:lang w:val="en_US" w:bidi="en_US"/>
        </w:rPr>
        <w:t>124</w:t>
      </w:r>
      <w:r>
        <w:rPr>
          <w:lang w:val="en_US" w:bidi="en_US"/>
        </w:rPr>
        <w:t xml:space="preserve"> Deal with your servant according to your loving kindness.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125</w:t>
      </w:r>
      <w:r>
        <w:rPr>
          <w:lang w:val="en_US" w:bidi="en_US"/>
        </w:rPr>
        <w:t xml:space="preserve"> I am your servant. Give me understanding, that I may know your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126</w:t>
      </w:r>
      <w:r>
        <w:rPr>
          <w:lang w:val="en_US" w:bidi="en_US"/>
        </w:rPr>
        <w:t xml:space="preserve"> It is time to act, LORD, for they break your law.</w:t>
      </w:r>
      <w:r>
        <w:rPr>
          <w:lang w:val="en_US" w:bidi="en_US"/>
        </w:rPr>
      </w:r>
      <w:r>
        <w:rPr>
          <w:lang w:val="en_US" w:bidi="en_US"/>
        </w:rPr>
      </w:r>
    </w:p>
    <w:p>
      <w:pPr/>
      <w:r>
        <w:rPr>
          <w:lang w:val="en_US" w:bidi="en_US"/>
        </w:rPr>
      </w:r>
    </w:p>
    <w:p>
      <w:pPr/>
      <w:r>
        <w:rPr>
          <w:lang w:val="en_US" w:bidi="en_US"/>
        </w:rPr>
      </w:r>
      <w:r>
        <w:rPr>
          <w:vertAlign w:val="superscript"/>
          <w:lang w:val="en_US" w:bidi="en_US"/>
        </w:rPr>
        <w:t>127</w:t>
      </w:r>
      <w:r>
        <w:rPr>
          <w:lang w:val="en_US" w:bidi="en_US"/>
        </w:rPr>
        <w:t xml:space="preserve"> Therefore I love your commandments more than gold, yes, more than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128</w:t>
      </w:r>
      <w:r>
        <w:rPr>
          <w:lang w:val="en_US" w:bidi="en_US"/>
        </w:rPr>
        <w:t xml:space="preserve"> Therefore I consider all of your precepts to be right. I hate every false way.</w:t>
      </w:r>
      <w:r>
        <w:rPr>
          <w:lang w:val="en_US" w:bidi="en_US"/>
        </w:rPr>
      </w:r>
      <w:r>
        <w:rPr>
          <w:lang w:val="en_US" w:bidi="en_US"/>
        </w:rPr>
      </w:r>
    </w:p>
    <w:p>
      <w:pPr/>
      <w:r>
        <w:rPr>
          <w:lang w:val="en_US" w:bidi="en_US"/>
        </w:rPr>
      </w:r>
    </w:p>
    <w:p>
      <w:pPr/>
      <w:r>
        <w:rPr>
          <w:lang w:val="en_US" w:bidi="en_US"/>
        </w:rPr>
      </w:r>
      <w:r>
        <w:rPr>
          <w:vertAlign w:val="superscript"/>
          <w:lang w:val="en_US" w:bidi="en_US"/>
        </w:rPr>
        <w:t>129</w:t>
      </w:r>
      <w:r>
        <w:rPr>
          <w:lang w:val="en_US" w:bidi="en_US"/>
        </w:rPr>
        <w:t xml:space="preserve"> Your testimonies are wonderful, therefore my soul keeps them.</w:t>
      </w:r>
      <w:r>
        <w:rPr>
          <w:lang w:val="en_US" w:bidi="en_US"/>
        </w:rPr>
      </w:r>
      <w:r>
        <w:rPr>
          <w:lang w:val="en_US" w:bidi="en_US"/>
        </w:rPr>
      </w:r>
    </w:p>
    <w:p>
      <w:pPr/>
      <w:r>
        <w:rPr>
          <w:lang w:val="en_US" w:bidi="en_US"/>
        </w:rPr>
      </w:r>
    </w:p>
    <w:p>
      <w:pPr/>
      <w:r>
        <w:rPr>
          <w:lang w:val="en_US" w:bidi="en_US"/>
        </w:rPr>
      </w:r>
      <w:r>
        <w:rPr>
          <w:vertAlign w:val="superscript"/>
          <w:lang w:val="en_US" w:bidi="en_US"/>
        </w:rPr>
        <w:t>130</w:t>
      </w:r>
      <w:r>
        <w:rPr>
          <w:lang w:val="en_US" w:bidi="en_US"/>
        </w:rPr>
        <w:t xml:space="preserve"> The entrance of your words gives light. It gives understanding to the simple.</w:t>
      </w:r>
      <w:r>
        <w:rPr>
          <w:lang w:val="en_US" w:bidi="en_US"/>
        </w:rPr>
      </w:r>
      <w:r>
        <w:rPr>
          <w:lang w:val="en_US" w:bidi="en_US"/>
        </w:rPr>
      </w:r>
    </w:p>
    <w:p>
      <w:pPr/>
      <w:r>
        <w:rPr>
          <w:lang w:val="en_US" w:bidi="en_US"/>
        </w:rPr>
      </w:r>
    </w:p>
    <w:p>
      <w:pPr/>
      <w:r>
        <w:rPr>
          <w:lang w:val="en_US" w:bidi="en_US"/>
        </w:rPr>
      </w:r>
      <w:r>
        <w:rPr>
          <w:vertAlign w:val="superscript"/>
          <w:lang w:val="en_US" w:bidi="en_US"/>
        </w:rPr>
        <w:t>131</w:t>
      </w:r>
      <w:r>
        <w:rPr>
          <w:lang w:val="en_US" w:bidi="en_US"/>
        </w:rPr>
        <w:t xml:space="preserve"> I opened my mouth wide and panted, for I longed for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132</w:t>
      </w:r>
      <w:r>
        <w:rPr>
          <w:lang w:val="en_US" w:bidi="en_US"/>
        </w:rPr>
        <w:t xml:space="preserve"> Turn to me, and have mercy on me, as you always do to those who love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133</w:t>
      </w:r>
      <w:r>
        <w:rPr>
          <w:lang w:val="en_US" w:bidi="en_US"/>
        </w:rPr>
        <w:t xml:space="preserve"> Establish my footsteps in your word. Don’t let any iniquity have dominion over me.</w:t>
      </w:r>
      <w:r>
        <w:rPr>
          <w:lang w:val="en_US" w:bidi="en_US"/>
        </w:rPr>
      </w:r>
      <w:r>
        <w:rPr>
          <w:lang w:val="en_US" w:bidi="en_US"/>
        </w:rPr>
      </w:r>
    </w:p>
    <w:p>
      <w:pPr/>
      <w:r>
        <w:rPr>
          <w:lang w:val="en_US" w:bidi="en_US"/>
        </w:rPr>
      </w:r>
    </w:p>
    <w:p>
      <w:pPr/>
      <w:r>
        <w:rPr>
          <w:lang w:val="en_US" w:bidi="en_US"/>
        </w:rPr>
      </w:r>
      <w:r>
        <w:rPr>
          <w:vertAlign w:val="superscript"/>
          <w:lang w:val="en_US" w:bidi="en_US"/>
        </w:rPr>
        <w:t>134</w:t>
      </w:r>
      <w:r>
        <w:rPr>
          <w:lang w:val="en_US" w:bidi="en_US"/>
        </w:rPr>
        <w:t xml:space="preserve"> Redeem me from the oppression of man, so I will observe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135</w:t>
      </w:r>
      <w:r>
        <w:rPr>
          <w:lang w:val="en_US" w:bidi="en_US"/>
        </w:rPr>
        <w:t xml:space="preserve"> Make your face shine on your servant.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136</w:t>
      </w:r>
      <w:r>
        <w:rPr>
          <w:lang w:val="en_US" w:bidi="en_US"/>
        </w:rPr>
        <w:t xml:space="preserve"> Streams of tears run down my eyes, because they don’t observe your law.</w:t>
      </w:r>
      <w:r>
        <w:rPr>
          <w:lang w:val="en_US" w:bidi="en_US"/>
        </w:rPr>
      </w:r>
      <w:r>
        <w:rPr>
          <w:lang w:val="en_US" w:bidi="en_US"/>
        </w:rPr>
      </w:r>
    </w:p>
    <w:p>
      <w:pPr/>
      <w:r>
        <w:rPr>
          <w:lang w:val="en_US" w:bidi="en_US"/>
        </w:rPr>
      </w:r>
    </w:p>
    <w:p>
      <w:pPr/>
      <w:r>
        <w:rPr>
          <w:lang w:val="en_US" w:bidi="en_US"/>
        </w:rPr>
      </w:r>
      <w:r>
        <w:rPr>
          <w:vertAlign w:val="superscript"/>
          <w:lang w:val="en_US" w:bidi="en_US"/>
        </w:rPr>
        <w:t>137</w:t>
      </w:r>
      <w:r>
        <w:rPr>
          <w:lang w:val="en_US" w:bidi="en_US"/>
        </w:rPr>
        <w:t xml:space="preserve"> You are righteous, LORD. Your judgments are upright.</w:t>
      </w:r>
      <w:r>
        <w:rPr>
          <w:lang w:val="en_US" w:bidi="en_US"/>
        </w:rPr>
      </w:r>
      <w:r>
        <w:rPr>
          <w:lang w:val="en_US" w:bidi="en_US"/>
        </w:rPr>
      </w:r>
    </w:p>
    <w:p>
      <w:pPr/>
      <w:r>
        <w:rPr>
          <w:lang w:val="en_US" w:bidi="en_US"/>
        </w:rPr>
      </w:r>
    </w:p>
    <w:p>
      <w:pPr/>
      <w:r>
        <w:rPr>
          <w:lang w:val="en_US" w:bidi="en_US"/>
        </w:rPr>
      </w:r>
      <w:r>
        <w:rPr>
          <w:vertAlign w:val="superscript"/>
          <w:lang w:val="en_US" w:bidi="en_US"/>
        </w:rPr>
        <w:t>138</w:t>
      </w:r>
      <w:r>
        <w:rPr>
          <w:lang w:val="en_US" w:bidi="en_US"/>
        </w:rPr>
        <w:t xml:space="preserve"> You have commanded your statutes in righteousness. They are fully trustworthy.</w:t>
      </w:r>
      <w:r>
        <w:rPr>
          <w:lang w:val="en_US" w:bidi="en_US"/>
        </w:rPr>
      </w:r>
      <w:r>
        <w:rPr>
          <w:lang w:val="en_US" w:bidi="en_US"/>
        </w:rPr>
      </w:r>
    </w:p>
    <w:p>
      <w:pPr/>
      <w:r>
        <w:rPr>
          <w:lang w:val="en_US" w:bidi="en_US"/>
        </w:rPr>
      </w:r>
    </w:p>
    <w:p>
      <w:pPr/>
      <w:r>
        <w:rPr>
          <w:lang w:val="en_US" w:bidi="en_US"/>
        </w:rPr>
      </w:r>
      <w:r>
        <w:rPr>
          <w:vertAlign w:val="superscript"/>
          <w:lang w:val="en_US" w:bidi="en_US"/>
        </w:rPr>
        <w:t>139</w:t>
      </w:r>
      <w:r>
        <w:rPr>
          <w:lang w:val="en_US" w:bidi="en_US"/>
        </w:rPr>
        <w:t xml:space="preserve"> My zeal wears me out, because my enemies ignore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140</w:t>
      </w:r>
      <w:r>
        <w:rPr>
          <w:lang w:val="en_US" w:bidi="en_US"/>
        </w:rPr>
        <w:t xml:space="preserve"> Your promises have been thoroughly tested, and your servant loves them.</w:t>
      </w:r>
      <w:r>
        <w:rPr>
          <w:lang w:val="en_US" w:bidi="en_US"/>
        </w:rPr>
      </w:r>
      <w:r>
        <w:rPr>
          <w:lang w:val="en_US" w:bidi="en_US"/>
        </w:rPr>
      </w:r>
    </w:p>
    <w:p>
      <w:pPr/>
      <w:r>
        <w:rPr>
          <w:lang w:val="en_US" w:bidi="en_US"/>
        </w:rPr>
      </w:r>
    </w:p>
    <w:p>
      <w:pPr/>
      <w:r>
        <w:rPr>
          <w:lang w:val="en_US" w:bidi="en_US"/>
        </w:rPr>
      </w:r>
      <w:r>
        <w:rPr>
          <w:vertAlign w:val="superscript"/>
          <w:lang w:val="en_US" w:bidi="en_US"/>
        </w:rPr>
        <w:t>141</w:t>
      </w:r>
      <w:r>
        <w:rPr>
          <w:lang w:val="en_US" w:bidi="en_US"/>
        </w:rPr>
        <w:t xml:space="preserve"> I am small and despised. I don’t forget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142</w:t>
      </w:r>
      <w:r>
        <w:rPr>
          <w:lang w:val="en_US" w:bidi="en_US"/>
        </w:rPr>
        <w:t xml:space="preserve"> Your righteousness is an everlasting righteousness. Your law is truth.</w:t>
      </w:r>
      <w:r>
        <w:rPr>
          <w:lang w:val="en_US" w:bidi="en_US"/>
        </w:rPr>
      </w:r>
      <w:r>
        <w:rPr>
          <w:lang w:val="en_US" w:bidi="en_US"/>
        </w:rPr>
      </w:r>
    </w:p>
    <w:p>
      <w:pPr/>
      <w:r>
        <w:rPr>
          <w:lang w:val="en_US" w:bidi="en_US"/>
        </w:rPr>
      </w:r>
    </w:p>
    <w:p>
      <w:pPr/>
      <w:r>
        <w:rPr>
          <w:lang w:val="en_US" w:bidi="en_US"/>
        </w:rPr>
      </w:r>
      <w:r>
        <w:rPr>
          <w:vertAlign w:val="superscript"/>
          <w:lang w:val="en_US" w:bidi="en_US"/>
        </w:rPr>
        <w:t>143</w:t>
      </w:r>
      <w:r>
        <w:rPr>
          <w:lang w:val="en_US" w:bidi="en_US"/>
        </w:rPr>
        <w:t xml:space="preserve"> Trouble and anguish have taken hold of me. Your commandments are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144</w:t>
      </w:r>
      <w:r>
        <w:rPr>
          <w:lang w:val="en_US" w:bidi="en_US"/>
        </w:rPr>
        <w:t xml:space="preserve"> Your testimonies are righteous forever. Give me understanding, that I may live.</w:t>
      </w:r>
      <w:r>
        <w:rPr>
          <w:lang w:val="en_US" w:bidi="en_US"/>
        </w:rPr>
      </w:r>
      <w:r>
        <w:rPr>
          <w:lang w:val="en_US" w:bidi="en_US"/>
        </w:rPr>
      </w:r>
    </w:p>
    <w:p>
      <w:pPr/>
      <w:r>
        <w:rPr>
          <w:lang w:val="en_US" w:bidi="en_US"/>
        </w:rPr>
      </w:r>
    </w:p>
    <w:p>
      <w:pPr/>
      <w:r>
        <w:rPr>
          <w:lang w:val="en_US" w:bidi="en_US"/>
        </w:rPr>
      </w:r>
      <w:r>
        <w:rPr>
          <w:vertAlign w:val="superscript"/>
          <w:lang w:val="en_US" w:bidi="en_US"/>
        </w:rPr>
        <w:t>145</w:t>
      </w:r>
      <w:r>
        <w:rPr>
          <w:lang w:val="en_US" w:bidi="en_US"/>
        </w:rPr>
        <w:t xml:space="preserve"> I have called with my whole heart. Answer me, LORD! I will keep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146</w:t>
      </w:r>
      <w:r>
        <w:rPr>
          <w:lang w:val="en_US" w:bidi="en_US"/>
        </w:rPr>
        <w:t xml:space="preserve"> I have called to you. Save me! I will obey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147</w:t>
      </w:r>
      <w:r>
        <w:rPr>
          <w:lang w:val="en_US" w:bidi="en_US"/>
        </w:rPr>
        <w:t xml:space="preserve"> I rise before dawn and cry for help. I put my hope in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148</w:t>
      </w:r>
      <w:r>
        <w:rPr>
          <w:lang w:val="en_US" w:bidi="en_US"/>
        </w:rPr>
        <w:t xml:space="preserve"> My eyes stay open through the night watches, that I might meditate on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149</w:t>
      </w:r>
      <w:r>
        <w:rPr>
          <w:lang w:val="en_US" w:bidi="en_US"/>
        </w:rPr>
        <w:t xml:space="preserve"> Hear my voice according to your loving kindness. Revive me, LORD, according to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150</w:t>
      </w:r>
      <w:r>
        <w:rPr>
          <w:lang w:val="en_US" w:bidi="en_US"/>
        </w:rPr>
        <w:t xml:space="preserve"> They draw near who follow after wickedness. They are far from your law.</w:t>
      </w:r>
      <w:r>
        <w:rPr>
          <w:lang w:val="en_US" w:bidi="en_US"/>
        </w:rPr>
      </w:r>
      <w:r>
        <w:rPr>
          <w:lang w:val="en_US" w:bidi="en_US"/>
        </w:rPr>
      </w:r>
    </w:p>
    <w:p>
      <w:pPr/>
      <w:r>
        <w:rPr>
          <w:lang w:val="en_US" w:bidi="en_US"/>
        </w:rPr>
      </w:r>
    </w:p>
    <w:p>
      <w:pPr/>
      <w:r>
        <w:rPr>
          <w:lang w:val="en_US" w:bidi="en_US"/>
        </w:rPr>
      </w:r>
      <w:r>
        <w:rPr>
          <w:vertAlign w:val="superscript"/>
          <w:lang w:val="en_US" w:bidi="en_US"/>
        </w:rPr>
        <w:t>151</w:t>
      </w:r>
      <w:r>
        <w:rPr>
          <w:lang w:val="en_US" w:bidi="en_US"/>
        </w:rPr>
        <w:t xml:space="preserve"> You are near, LORD. All your commandments are truth.</w:t>
      </w:r>
      <w:r>
        <w:rPr>
          <w:lang w:val="en_US" w:bidi="en_US"/>
        </w:rPr>
      </w:r>
      <w:r>
        <w:rPr>
          <w:lang w:val="en_US" w:bidi="en_US"/>
        </w:rPr>
      </w:r>
    </w:p>
    <w:p>
      <w:pPr/>
      <w:r>
        <w:rPr>
          <w:lang w:val="en_US" w:bidi="en_US"/>
        </w:rPr>
      </w:r>
    </w:p>
    <w:p>
      <w:pPr/>
      <w:r>
        <w:rPr>
          <w:lang w:val="en_US" w:bidi="en_US"/>
        </w:rPr>
      </w:r>
      <w:r>
        <w:rPr>
          <w:vertAlign w:val="superscript"/>
          <w:lang w:val="en_US" w:bidi="en_US"/>
        </w:rPr>
        <w:t>152</w:t>
      </w:r>
      <w:r>
        <w:rPr>
          <w:lang w:val="en_US" w:bidi="en_US"/>
        </w:rPr>
        <w:t xml:space="preserve"> Of old I have known from your testimonies, that you have founded them forever.</w:t>
      </w:r>
      <w:r>
        <w:rPr>
          <w:lang w:val="en_US" w:bidi="en_US"/>
        </w:rPr>
      </w:r>
      <w:r>
        <w:rPr>
          <w:lang w:val="en_US" w:bidi="en_US"/>
        </w:rPr>
      </w:r>
    </w:p>
    <w:p>
      <w:pPr/>
      <w:r>
        <w:rPr>
          <w:lang w:val="en_US" w:bidi="en_US"/>
        </w:rPr>
      </w:r>
    </w:p>
    <w:p>
      <w:pPr/>
      <w:r>
        <w:rPr>
          <w:lang w:val="en_US" w:bidi="en_US"/>
        </w:rPr>
      </w:r>
      <w:r>
        <w:rPr>
          <w:vertAlign w:val="superscript"/>
          <w:lang w:val="en_US" w:bidi="en_US"/>
        </w:rPr>
        <w:t>153</w:t>
      </w:r>
      <w:r>
        <w:rPr>
          <w:lang w:val="en_US" w:bidi="en_US"/>
        </w:rPr>
        <w:t xml:space="preserve"> Consider my affliction, and deliver me, for I don’t forget your law.</w:t>
      </w:r>
      <w:r>
        <w:rPr>
          <w:lang w:val="en_US" w:bidi="en_US"/>
        </w:rPr>
      </w:r>
      <w:r>
        <w:rPr>
          <w:lang w:val="en_US" w:bidi="en_US"/>
        </w:rPr>
      </w:r>
    </w:p>
    <w:p>
      <w:pPr/>
      <w:r>
        <w:rPr>
          <w:lang w:val="en_US" w:bidi="en_US"/>
        </w:rPr>
      </w:r>
    </w:p>
    <w:p>
      <w:pPr/>
      <w:r>
        <w:rPr>
          <w:lang w:val="en_US" w:bidi="en_US"/>
        </w:rPr>
      </w:r>
      <w:r>
        <w:rPr>
          <w:vertAlign w:val="superscript"/>
          <w:lang w:val="en_US" w:bidi="en_US"/>
        </w:rPr>
        <w:t>154</w:t>
      </w:r>
      <w:r>
        <w:rPr>
          <w:lang w:val="en_US" w:bidi="en_US"/>
        </w:rPr>
        <w:t xml:space="preserve"> Plead my cause, and redeem me! Revive me according to your promise.</w:t>
      </w:r>
      <w:r>
        <w:rPr>
          <w:lang w:val="en_US" w:bidi="en_US"/>
        </w:rPr>
      </w:r>
      <w:r>
        <w:rPr>
          <w:lang w:val="en_US" w:bidi="en_US"/>
        </w:rPr>
      </w:r>
    </w:p>
    <w:p>
      <w:pPr/>
      <w:r>
        <w:rPr>
          <w:lang w:val="en_US" w:bidi="en_US"/>
        </w:rPr>
      </w:r>
    </w:p>
    <w:p>
      <w:pPr/>
      <w:r>
        <w:rPr>
          <w:lang w:val="en_US" w:bidi="en_US"/>
        </w:rPr>
      </w:r>
      <w:r>
        <w:rPr>
          <w:vertAlign w:val="superscript"/>
          <w:lang w:val="en_US" w:bidi="en_US"/>
        </w:rPr>
        <w:t>155</w:t>
      </w:r>
      <w:r>
        <w:rPr>
          <w:lang w:val="en_US" w:bidi="en_US"/>
        </w:rPr>
        <w:t xml:space="preserve"> Salvation is far from the wicked, for they don’t seek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156</w:t>
      </w:r>
      <w:r>
        <w:rPr>
          <w:lang w:val="en_US" w:bidi="en_US"/>
        </w:rPr>
        <w:t xml:space="preserve"> Great are your tender mercies, LORD. Revive me according to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157</w:t>
      </w:r>
      <w:r>
        <w:rPr>
          <w:lang w:val="en_US" w:bidi="en_US"/>
        </w:rPr>
        <w:t xml:space="preserve"> Many are my persecutors and my adversaries. I haven’t swerved from your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158</w:t>
      </w:r>
      <w:r>
        <w:rPr>
          <w:lang w:val="en_US" w:bidi="en_US"/>
        </w:rPr>
        <w:t xml:space="preserve"> I look at the faithless with loathing, because they don’t observe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159</w:t>
      </w:r>
      <w:r>
        <w:rPr>
          <w:lang w:val="en_US" w:bidi="en_US"/>
        </w:rPr>
        <w:t xml:space="preserve"> Consider how I love your precepts. Revive me, LORD, according to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160</w:t>
      </w:r>
      <w:r>
        <w:rPr>
          <w:lang w:val="en_US" w:bidi="en_US"/>
        </w:rPr>
        <w:t xml:space="preserve"> All of your words are truth. Every one of your righteous ordinances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161</w:t>
      </w:r>
      <w:r>
        <w:rPr>
          <w:lang w:val="en_US" w:bidi="en_US"/>
        </w:rPr>
        <w:t xml:space="preserve"> Princes have persecuted me without a cause, but my heart stands in awe of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162</w:t>
      </w:r>
      <w:r>
        <w:rPr>
          <w:lang w:val="en_US" w:bidi="en_US"/>
        </w:rPr>
        <w:t xml:space="preserve"> I rejoice at your word, as one who finds great plunder.</w:t>
      </w:r>
      <w:r>
        <w:rPr>
          <w:lang w:val="en_US" w:bidi="en_US"/>
        </w:rPr>
      </w:r>
      <w:r>
        <w:rPr>
          <w:lang w:val="en_US" w:bidi="en_US"/>
        </w:rPr>
      </w:r>
    </w:p>
    <w:p>
      <w:pPr/>
      <w:r>
        <w:rPr>
          <w:lang w:val="en_US" w:bidi="en_US"/>
        </w:rPr>
      </w:r>
    </w:p>
    <w:p>
      <w:pPr/>
      <w:r>
        <w:rPr>
          <w:lang w:val="en_US" w:bidi="en_US"/>
        </w:rPr>
      </w:r>
      <w:r>
        <w:rPr>
          <w:vertAlign w:val="superscript"/>
          <w:lang w:val="en_US" w:bidi="en_US"/>
        </w:rPr>
        <w:t>163</w:t>
      </w:r>
      <w:r>
        <w:rPr>
          <w:lang w:val="en_US" w:bidi="en_US"/>
        </w:rPr>
        <w:t xml:space="preserve"> I hate and abhor falsehood. I love your law.</w:t>
      </w:r>
      <w:r>
        <w:rPr>
          <w:lang w:val="en_US" w:bidi="en_US"/>
        </w:rPr>
      </w:r>
      <w:r>
        <w:rPr>
          <w:lang w:val="en_US" w:bidi="en_US"/>
        </w:rPr>
      </w:r>
    </w:p>
    <w:p>
      <w:pPr/>
      <w:r>
        <w:rPr>
          <w:lang w:val="en_US" w:bidi="en_US"/>
        </w:rPr>
      </w:r>
    </w:p>
    <w:p>
      <w:pPr/>
      <w:r>
        <w:rPr>
          <w:lang w:val="en_US" w:bidi="en_US"/>
        </w:rPr>
      </w:r>
      <w:r>
        <w:rPr>
          <w:vertAlign w:val="superscript"/>
          <w:lang w:val="en_US" w:bidi="en_US"/>
        </w:rPr>
        <w:t>164</w:t>
      </w:r>
      <w:r>
        <w:rPr>
          <w:lang w:val="en_US" w:bidi="en_US"/>
        </w:rPr>
        <w:t xml:space="preserve"> Seven times a day, I praise you, because of your righteous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165</w:t>
      </w:r>
      <w:r>
        <w:rPr>
          <w:lang w:val="en_US" w:bidi="en_US"/>
        </w:rPr>
        <w:t xml:space="preserve"> Those who love your law have great peace. Nothing causes them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166</w:t>
      </w:r>
      <w:r>
        <w:rPr>
          <w:lang w:val="en_US" w:bidi="en_US"/>
        </w:rPr>
        <w:t xml:space="preserve"> I have hoped for your salvation, LORD. I have done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167</w:t>
      </w:r>
      <w:r>
        <w:rPr>
          <w:lang w:val="en_US" w:bidi="en_US"/>
        </w:rPr>
        <w:t xml:space="preserve"> My soul has observed your testimonies. I love them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168</w:t>
      </w:r>
      <w:r>
        <w:rPr>
          <w:lang w:val="en_US" w:bidi="en_US"/>
        </w:rPr>
        <w:t xml:space="preserve"> I have obeyed your precepts and your testimonies, for all my ways are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169</w:t>
      </w:r>
      <w:r>
        <w:rPr>
          <w:lang w:val="en_US" w:bidi="en_US"/>
        </w:rPr>
        <w:t xml:space="preserve"> Let my cry come before you, LORD. Give me understanding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170</w:t>
      </w:r>
      <w:r>
        <w:rPr>
          <w:lang w:val="en_US" w:bidi="en_US"/>
        </w:rPr>
        <w:t xml:space="preserve"> Let my supplication come before you. Deliver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171</w:t>
      </w:r>
      <w:r>
        <w:rPr>
          <w:lang w:val="en_US" w:bidi="en_US"/>
        </w:rPr>
        <w:t xml:space="preserve"> Let my lips utter praise, for you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172</w:t>
      </w:r>
      <w:r>
        <w:rPr>
          <w:lang w:val="en_US" w:bidi="en_US"/>
        </w:rPr>
        <w:t xml:space="preserve"> Let my tongue sing of your word, for all your commandments are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173</w:t>
      </w:r>
      <w:r>
        <w:rPr>
          <w:lang w:val="en_US" w:bidi="en_US"/>
        </w:rPr>
        <w:t xml:space="preserve"> Let your hand be ready to help me, for I have chosen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174</w:t>
      </w:r>
      <w:r>
        <w:rPr>
          <w:lang w:val="en_US" w:bidi="en_US"/>
        </w:rPr>
        <w:t xml:space="preserve"> I have longed for your salvation, LORD. Your law is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175</w:t>
      </w:r>
      <w:r>
        <w:rPr>
          <w:lang w:val="en_US" w:bidi="en_US"/>
        </w:rPr>
        <w:t xml:space="preserve"> Let my soul live, that I may praise you. Let your ordinances help me.</w:t>
      </w:r>
      <w:r>
        <w:rPr>
          <w:lang w:val="en_US" w:bidi="en_US"/>
        </w:rPr>
      </w:r>
      <w:r>
        <w:rPr>
          <w:lang w:val="en_US" w:bidi="en_US"/>
        </w:rPr>
      </w:r>
    </w:p>
    <w:p>
      <w:pPr/>
      <w:r>
        <w:rPr>
          <w:lang w:val="en_US" w:bidi="en_US"/>
        </w:rPr>
      </w:r>
    </w:p>
    <w:p>
      <w:pPr/>
      <w:r>
        <w:rPr>
          <w:lang w:val="en_US" w:bidi="en_US"/>
        </w:rPr>
      </w:r>
      <w:r>
        <w:rPr>
          <w:vertAlign w:val="superscript"/>
          <w:lang w:val="en_US" w:bidi="en_US"/>
        </w:rPr>
        <w:t>176</w:t>
      </w:r>
      <w:r>
        <w:rPr>
          <w:lang w:val="en_US" w:bidi="en_US"/>
        </w:rPr>
        <w:t xml:space="preserve"> I have gone astray like a lost sheep. Seek your servant, for I don’t forget your commandments.</w:t>
      </w:r>
      <w:r>
        <w:rPr>
          <w:lang w:val="en_US" w:bidi="en_US"/>
        </w:rPr>
      </w:r>
      <w:r>
        <w:rPr>
          <w:lang w:val="en_US" w:bidi="en_US"/>
        </w:rPr>
      </w:r>
    </w:p>
    <w:p>
      <w:pPr/>
      <w:r>
        <w:rPr>
          <w:lang w:val="en_US" w:bidi="en_US"/>
        </w:rPr>
      </w:r>
    </w:p>
    <w:p>
      <w:pPr>
        <w:pStyle w:val="Heading2"/>
      </w:pPr>
      <w:r>
        <w:rPr>
          <w:lang w:val="en_US" w:bidi="en_US"/>
        </w:rPr>
        <w:t>Psalms 120:1</w:t>
      </w:r>
      <w:r>
        <w:rPr>
          <w:lang w:val="en_US" w:bidi="en_US"/>
        </w:rPr>
      </w:r>
    </w:p>
    <w:p>
      <w:pPr/>
      <w:r>
        <w:rPr>
          <w:lang w:val="en_US" w:bidi="en_US"/>
        </w:rPr>
      </w:r>
      <w:r>
        <w:rPr>
          <w:vertAlign w:val="superscript"/>
          <w:lang w:val="en_US" w:bidi="en_US"/>
        </w:rPr>
        <w:t>1</w:t>
      </w:r>
      <w:r>
        <w:rPr>
          <w:lang w:val="en_US" w:bidi="en_US"/>
        </w:rPr>
        <w:t xml:space="preserve"> A Song of Ascents. In my distress, I cried to the LORD. He answered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Deliver my soul, LORD, from lying lips, from a deceitful tongue.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will be given to you, and what will be done more to you, you deceitful tongue?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Sharp arrows of the mighty, with coals of juniper.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Woe is me, that I live in Meshech, that I dwell among the tents of Kedar!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soul has had her dwelling too long with him who hates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am for peace, but when I speak, they are for war.</w:t>
      </w:r>
      <w:r>
        <w:rPr>
          <w:lang w:val="en_US" w:bidi="en_US"/>
        </w:rPr>
      </w:r>
      <w:r>
        <w:rPr>
          <w:lang w:val="en_US" w:bidi="en_US"/>
        </w:rPr>
      </w:r>
    </w:p>
    <w:p>
      <w:pPr/>
      <w:r>
        <w:rPr>
          <w:lang w:val="en_US" w:bidi="en_US"/>
        </w:rPr>
      </w:r>
    </w:p>
    <w:p>
      <w:pPr>
        <w:pStyle w:val="Heading2"/>
      </w:pPr>
      <w:r>
        <w:rPr>
          <w:lang w:val="en_US" w:bidi="en_US"/>
        </w:rPr>
        <w:t>Psalms 121:1</w:t>
      </w:r>
      <w:r>
        <w:rPr>
          <w:lang w:val="en_US" w:bidi="en_US"/>
        </w:rPr>
      </w:r>
    </w:p>
    <w:p>
      <w:pPr/>
      <w:r>
        <w:rPr>
          <w:lang w:val="en_US" w:bidi="en_US"/>
        </w:rPr>
      </w:r>
      <w:r>
        <w:rPr>
          <w:vertAlign w:val="superscript"/>
          <w:lang w:val="en_US" w:bidi="en_US"/>
        </w:rPr>
        <w:t>1</w:t>
      </w:r>
      <w:r>
        <w:rPr>
          <w:lang w:val="en_US" w:bidi="en_US"/>
        </w:rPr>
        <w:t xml:space="preserve"> A Song of Ascents. I will lift up my eyes to the hills. Where does my help come from?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help comes from the LORD, who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not allow your foot to be moved. He who keeps you will not slumber.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he who keeps Israel will neither slumber nor sleep.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is your keeper. The LORD is your shade on your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sun will not harm you by day, nor the moon by night.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will keep you from all evil. He will keep your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will keep your going out and your coming in, from this time forward, and forever more.</w:t>
      </w:r>
      <w:r>
        <w:rPr>
          <w:lang w:val="en_US" w:bidi="en_US"/>
        </w:rPr>
      </w:r>
      <w:r>
        <w:rPr>
          <w:lang w:val="en_US" w:bidi="en_US"/>
        </w:rPr>
      </w:r>
    </w:p>
    <w:p>
      <w:pPr/>
      <w:r>
        <w:rPr>
          <w:lang w:val="en_US" w:bidi="en_US"/>
        </w:rPr>
      </w:r>
    </w:p>
    <w:p>
      <w:pPr>
        <w:pStyle w:val="Heading2"/>
      </w:pPr>
      <w:r>
        <w:rPr>
          <w:lang w:val="en_US" w:bidi="en_US"/>
        </w:rPr>
        <w:t>Psalms 122:1</w:t>
      </w:r>
      <w:r>
        <w:rPr>
          <w:lang w:val="en_US" w:bidi="en_US"/>
        </w:rPr>
      </w:r>
    </w:p>
    <w:p>
      <w:pPr/>
      <w:r>
        <w:rPr>
          <w:lang w:val="en_US" w:bidi="en_US"/>
        </w:rPr>
      </w:r>
      <w:r>
        <w:rPr>
          <w:vertAlign w:val="superscript"/>
          <w:lang w:val="en_US" w:bidi="en_US"/>
        </w:rPr>
        <w:t>1</w:t>
      </w:r>
      <w:r>
        <w:rPr>
          <w:lang w:val="en_US" w:bidi="en_US"/>
        </w:rPr>
        <w:t xml:space="preserve"> A Song of Ascents. By David. I was glad when they said to me, “Let’s go 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Our feet are standing within your gates,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Jerusalem is built as a city that is compact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 the tribes go up, even the LORD’s tribes, according to an ordinance for Israel, to give thanks to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there are set thrones for judgment, the thrones of David’s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Pray for the peace of Jerusalem. Those who love you will prosper.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Peace be within your walls, and prosperity within your palaces.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my brothers’ and companions’ sakes, I will now say, “Peace be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sake of the house of the LORD our God, I will seek your good.</w:t>
      </w:r>
      <w:r>
        <w:rPr>
          <w:lang w:val="en_US" w:bidi="en_US"/>
        </w:rPr>
      </w:r>
      <w:r>
        <w:rPr>
          <w:lang w:val="en_US" w:bidi="en_US"/>
        </w:rPr>
      </w:r>
    </w:p>
    <w:p>
      <w:pPr/>
      <w:r>
        <w:rPr>
          <w:lang w:val="en_US" w:bidi="en_US"/>
        </w:rPr>
      </w:r>
    </w:p>
    <w:p>
      <w:pPr>
        <w:pStyle w:val="Heading2"/>
      </w:pPr>
      <w:r>
        <w:rPr>
          <w:lang w:val="en_US" w:bidi="en_US"/>
        </w:rPr>
        <w:t>Psalms 123:1</w:t>
      </w:r>
      <w:r>
        <w:rPr>
          <w:lang w:val="en_US" w:bidi="en_US"/>
        </w:rPr>
      </w:r>
    </w:p>
    <w:p>
      <w:pPr/>
      <w:r>
        <w:rPr>
          <w:lang w:val="en_US" w:bidi="en_US"/>
        </w:rPr>
      </w:r>
      <w:r>
        <w:rPr>
          <w:vertAlign w:val="superscript"/>
          <w:lang w:val="en_US" w:bidi="en_US"/>
        </w:rPr>
        <w:t>1</w:t>
      </w:r>
      <w:r>
        <w:rPr>
          <w:lang w:val="en_US" w:bidi="en_US"/>
        </w:rPr>
        <w:t xml:space="preserve"> A Song of Ascents. I lift up my eyes to you, you who sit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as the eyes of servants look to the hand of their master, as the eyes of a maid to the hand of her mistress, so our eyes look to the LORD, our God, until he has mercy on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Have mercy on us, LORD, have mercy on us, for we have endured much contempt.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Our soul is exceedingly filled with the scoffing of those who are at ease, with the contempt of the proud.</w:t>
      </w:r>
      <w:r>
        <w:rPr>
          <w:lang w:val="en_US" w:bidi="en_US"/>
        </w:rPr>
      </w:r>
      <w:r>
        <w:rPr>
          <w:lang w:val="en_US" w:bidi="en_US"/>
        </w:rPr>
      </w:r>
    </w:p>
    <w:p>
      <w:pPr/>
      <w:r>
        <w:rPr>
          <w:lang w:val="en_US" w:bidi="en_US"/>
        </w:rPr>
      </w:r>
    </w:p>
    <w:p>
      <w:pPr>
        <w:pStyle w:val="Heading2"/>
      </w:pPr>
      <w:r>
        <w:rPr>
          <w:lang w:val="en_US" w:bidi="en_US"/>
        </w:rPr>
        <w:t>Psalms 124:1</w:t>
      </w:r>
      <w:r>
        <w:rPr>
          <w:lang w:val="en_US" w:bidi="en_US"/>
        </w:rPr>
      </w:r>
    </w:p>
    <w:p>
      <w:pPr/>
      <w:r>
        <w:rPr>
          <w:lang w:val="en_US" w:bidi="en_US"/>
        </w:rPr>
      </w:r>
      <w:r>
        <w:rPr>
          <w:vertAlign w:val="superscript"/>
          <w:lang w:val="en_US" w:bidi="en_US"/>
        </w:rPr>
        <w:t>1</w:t>
      </w:r>
      <w:r>
        <w:rPr>
          <w:lang w:val="en_US" w:bidi="en_US"/>
        </w:rPr>
        <w:t xml:space="preserve"> A Song of Ascents. By David. If it had not been the LORD who was on our side, let Israel now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it had not been the LORD who was on our side, when men rose up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they would have swallowed us up alive, when their wrath was kindled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waters would have overwhelmed us, the stream would have gone over our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proud waters would have gone over our soul.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be the LORD, who has not given us as a prey to their teeth.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soul has escaped like a bird out of the fowler’s snare. The snare is broken, and we have escaped.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Our help is in the LORD’s name, who made heaven and earth.</w:t>
      </w:r>
      <w:r>
        <w:rPr>
          <w:lang w:val="en_US" w:bidi="en_US"/>
        </w:rPr>
      </w:r>
      <w:r>
        <w:rPr>
          <w:lang w:val="en_US" w:bidi="en_US"/>
        </w:rPr>
      </w:r>
    </w:p>
    <w:p>
      <w:pPr/>
      <w:r>
        <w:rPr>
          <w:lang w:val="en_US" w:bidi="en_US"/>
        </w:rPr>
      </w:r>
    </w:p>
    <w:p>
      <w:pPr>
        <w:pStyle w:val="Heading2"/>
      </w:pPr>
      <w:r>
        <w:rPr>
          <w:lang w:val="en_US" w:bidi="en_US"/>
        </w:rPr>
        <w:t>Psalms 125:1</w:t>
      </w:r>
      <w:r>
        <w:rPr>
          <w:lang w:val="en_US" w:bidi="en_US"/>
        </w:rPr>
      </w:r>
    </w:p>
    <w:p>
      <w:pPr/>
      <w:r>
        <w:rPr>
          <w:lang w:val="en_US" w:bidi="en_US"/>
        </w:rPr>
      </w:r>
      <w:r>
        <w:rPr>
          <w:vertAlign w:val="superscript"/>
          <w:lang w:val="en_US" w:bidi="en_US"/>
        </w:rPr>
        <w:t>1</w:t>
      </w:r>
      <w:r>
        <w:rPr>
          <w:lang w:val="en_US" w:bidi="en_US"/>
        </w:rPr>
        <w:t xml:space="preserve"> A Song of Ascents. Those who trust in the LORD are as Mount Zion, which can’t be moved, but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the mountains surround Jerusalem, so the LORD surrounds his people from this time forward and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scepter of wickedness won’t remain over the allotment of the righteous, so that the righteous won’t use their hands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good, LORD, to those who are good, to those who are upright in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as for those who turn away to their crooked ways, the LORD will lead them away with the workers of iniquity. Peace be on Israel.</w:t>
      </w:r>
      <w:r>
        <w:rPr>
          <w:lang w:val="en_US" w:bidi="en_US"/>
        </w:rPr>
      </w:r>
      <w:r>
        <w:rPr>
          <w:lang w:val="en_US" w:bidi="en_US"/>
        </w:rPr>
      </w:r>
    </w:p>
    <w:p>
      <w:pPr/>
      <w:r>
        <w:rPr>
          <w:lang w:val="en_US" w:bidi="en_US"/>
        </w:rPr>
      </w:r>
    </w:p>
    <w:p>
      <w:pPr>
        <w:pStyle w:val="Heading2"/>
      </w:pPr>
      <w:r>
        <w:rPr>
          <w:lang w:val="en_US" w:bidi="en_US"/>
        </w:rPr>
        <w:t>Psalms 126:1</w:t>
      </w:r>
      <w:r>
        <w:rPr>
          <w:lang w:val="en_US" w:bidi="en_US"/>
        </w:rPr>
      </w:r>
    </w:p>
    <w:p>
      <w:pPr/>
      <w:r>
        <w:rPr>
          <w:lang w:val="en_US" w:bidi="en_US"/>
        </w:rPr>
      </w:r>
      <w:r>
        <w:rPr>
          <w:vertAlign w:val="superscript"/>
          <w:lang w:val="en_US" w:bidi="en_US"/>
        </w:rPr>
        <w:t>1</w:t>
      </w:r>
      <w:r>
        <w:rPr>
          <w:lang w:val="en_US" w:bidi="en_US"/>
        </w:rPr>
        <w:t xml:space="preserve"> A Song of Ascents. When the LORD brought back those who returned to Zion, we were like those who dream.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our mouth was filled with laughter, and our tongue with singing. Then they said among the nations, “The LORD has done great things for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has done great things for us, and we are glad.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Restore our fortunes again, LORD, like the streams in the Negev.</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sow in tears will reap in joy.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goes out weeping, carrying seed for sowing, will certainly come again with joy, carrying his sheaves.</w:t>
      </w:r>
      <w:r>
        <w:rPr>
          <w:lang w:val="en_US" w:bidi="en_US"/>
        </w:rPr>
      </w:r>
      <w:r>
        <w:rPr>
          <w:lang w:val="en_US" w:bidi="en_US"/>
        </w:rPr>
      </w:r>
    </w:p>
    <w:p>
      <w:pPr/>
      <w:r>
        <w:rPr>
          <w:lang w:val="en_US" w:bidi="en_US"/>
        </w:rPr>
      </w:r>
    </w:p>
    <w:p>
      <w:pPr>
        <w:pStyle w:val="Heading2"/>
      </w:pPr>
      <w:r>
        <w:rPr>
          <w:lang w:val="en_US" w:bidi="en_US"/>
        </w:rPr>
        <w:t>Psalms 127:1</w:t>
      </w:r>
      <w:r>
        <w:rPr>
          <w:lang w:val="en_US" w:bidi="en_US"/>
        </w:rPr>
      </w:r>
    </w:p>
    <w:p>
      <w:pPr/>
      <w:r>
        <w:rPr>
          <w:lang w:val="en_US" w:bidi="en_US"/>
        </w:rPr>
      </w:r>
      <w:r>
        <w:rPr>
          <w:vertAlign w:val="superscript"/>
          <w:lang w:val="en_US" w:bidi="en_US"/>
        </w:rPr>
        <w:t>1</w:t>
      </w:r>
      <w:r>
        <w:rPr>
          <w:lang w:val="en_US" w:bidi="en_US"/>
        </w:rPr>
        <w:t xml:space="preserve"> A Song of Ascents. By Solomon. Unless the LORD builds the house, they who build it labor in vain. Unless the LORD watches over the city, the watchman guards it in vain.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vain for you to rise up early, to stay up late, eating the bread of toil, for he gives sleep to his loved 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children are a heritage of the LORD. The fruit of the womb is his reward.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arrows in the hand of a mighty man, so are the children of youth.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Happy is the man who has his quiver full of them. They won’t be disappointed when they speak with their enemies in the gate.</w:t>
      </w:r>
      <w:r>
        <w:rPr>
          <w:lang w:val="en_US" w:bidi="en_US"/>
        </w:rPr>
      </w:r>
      <w:r>
        <w:rPr>
          <w:lang w:val="en_US" w:bidi="en_US"/>
        </w:rPr>
      </w:r>
    </w:p>
    <w:p>
      <w:pPr/>
      <w:r>
        <w:rPr>
          <w:lang w:val="en_US" w:bidi="en_US"/>
        </w:rPr>
      </w:r>
    </w:p>
    <w:p>
      <w:pPr>
        <w:pStyle w:val="Heading2"/>
      </w:pPr>
      <w:r>
        <w:rPr>
          <w:lang w:val="en_US" w:bidi="en_US"/>
        </w:rPr>
        <w:t>Psalms 128:1</w:t>
      </w:r>
      <w:r>
        <w:rPr>
          <w:lang w:val="en_US" w:bidi="en_US"/>
        </w:rPr>
      </w:r>
    </w:p>
    <w:p>
      <w:pPr/>
      <w:r>
        <w:rPr>
          <w:lang w:val="en_US" w:bidi="en_US"/>
        </w:rPr>
      </w:r>
      <w:r>
        <w:rPr>
          <w:vertAlign w:val="superscript"/>
          <w:lang w:val="en_US" w:bidi="en_US"/>
        </w:rPr>
        <w:t>1</w:t>
      </w:r>
      <w:r>
        <w:rPr>
          <w:lang w:val="en_US" w:bidi="en_US"/>
        </w:rPr>
        <w:t xml:space="preserve"> A Song of Ascents. Blessed is everyone who fears the LORD, who walks in his ways.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will eat the labor of your hands. You will be happy, and it will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wife will be as a fruitful vine in the innermost parts of your house, your children like olive shoots around your table.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this is how the man who fears the LORD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May the LORD bless you out of Zion, and may you see the good of Jerusalem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Yes, may you see your children’s children. Peace be upon Israel.</w:t>
      </w:r>
      <w:r>
        <w:rPr>
          <w:lang w:val="en_US" w:bidi="en_US"/>
        </w:rPr>
      </w:r>
      <w:r>
        <w:rPr>
          <w:lang w:val="en_US" w:bidi="en_US"/>
        </w:rPr>
      </w:r>
    </w:p>
    <w:p>
      <w:pPr/>
      <w:r>
        <w:rPr>
          <w:lang w:val="en_US" w:bidi="en_US"/>
        </w:rPr>
      </w:r>
    </w:p>
    <w:p>
      <w:pPr>
        <w:pStyle w:val="Heading2"/>
      </w:pPr>
      <w:r>
        <w:rPr>
          <w:lang w:val="en_US" w:bidi="en_US"/>
        </w:rPr>
        <w:t>Psalms 129:1</w:t>
      </w:r>
      <w:r>
        <w:rPr>
          <w:lang w:val="en_US" w:bidi="en_US"/>
        </w:rPr>
      </w:r>
    </w:p>
    <w:p>
      <w:pPr/>
      <w:r>
        <w:rPr>
          <w:lang w:val="en_US" w:bidi="en_US"/>
        </w:rPr>
      </w:r>
      <w:r>
        <w:rPr>
          <w:vertAlign w:val="superscript"/>
          <w:lang w:val="en_US" w:bidi="en_US"/>
        </w:rPr>
        <w:t>1</w:t>
      </w:r>
      <w:r>
        <w:rPr>
          <w:lang w:val="en_US" w:bidi="en_US"/>
        </w:rPr>
        <w:t xml:space="preserve"> A Song of Ascents. Many times they have afflicted me from my youth up. Let Israel now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times they have afflicted me from my youth up, yet they have not prevailed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plowers plowed on my back. They made their furrows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is righteous. He has cut apart the cords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be disappointed and turned backward, all those who hate Zion.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them be as the grass on the housetops, which withers before it grows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with which the reaper doesn’t fill his hand, nor he who binds sheaves, his bosom.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Neither do those who go by say, “The blessing of the LORD be on you. We bless you in the LORD’s name.”</w:t>
      </w:r>
      <w:r>
        <w:rPr>
          <w:lang w:val="en_US" w:bidi="en_US"/>
        </w:rPr>
      </w:r>
      <w:r>
        <w:rPr>
          <w:lang w:val="en_US" w:bidi="en_US"/>
        </w:rPr>
      </w:r>
    </w:p>
    <w:p>
      <w:pPr/>
      <w:r>
        <w:rPr>
          <w:lang w:val="en_US" w:bidi="en_US"/>
        </w:rPr>
      </w:r>
    </w:p>
    <w:p>
      <w:pPr>
        <w:pStyle w:val="Heading2"/>
      </w:pPr>
      <w:r>
        <w:rPr>
          <w:lang w:val="en_US" w:bidi="en_US"/>
        </w:rPr>
        <w:t>Psalms 130:1</w:t>
      </w:r>
      <w:r>
        <w:rPr>
          <w:lang w:val="en_US" w:bidi="en_US"/>
        </w:rPr>
      </w:r>
    </w:p>
    <w:p>
      <w:pPr/>
      <w:r>
        <w:rPr>
          <w:lang w:val="en_US" w:bidi="en_US"/>
        </w:rPr>
      </w:r>
      <w:r>
        <w:rPr>
          <w:vertAlign w:val="superscript"/>
          <w:lang w:val="en_US" w:bidi="en_US"/>
        </w:rPr>
        <w:t>1</w:t>
      </w:r>
      <w:r>
        <w:rPr>
          <w:lang w:val="en_US" w:bidi="en_US"/>
        </w:rPr>
        <w:t xml:space="preserve"> A Song of Ascents. Out of the depths I have cried to you,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Lord, hear my voice. Let your ears be attentive to the voice of my petitions.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you, LORD, kept a record of sins, Lord, who could stand?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there is forgiveness with you, therefore you are feared.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wait for the LORD. My soul waits. I hope in his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soul longs for the Lord more than watchmen long for the morning, more than watchmen for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Israel, hope in the LORD, for there is loving kindness with the LORD. Abundant redemption is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redeem Israel from all their sins.</w:t>
      </w:r>
      <w:r>
        <w:rPr>
          <w:lang w:val="en_US" w:bidi="en_US"/>
        </w:rPr>
      </w:r>
      <w:r>
        <w:rPr>
          <w:lang w:val="en_US" w:bidi="en_US"/>
        </w:rPr>
      </w:r>
    </w:p>
    <w:p>
      <w:pPr/>
      <w:r>
        <w:rPr>
          <w:lang w:val="en_US" w:bidi="en_US"/>
        </w:rPr>
      </w:r>
    </w:p>
    <w:p>
      <w:pPr>
        <w:pStyle w:val="Heading2"/>
      </w:pPr>
      <w:r>
        <w:rPr>
          <w:lang w:val="en_US" w:bidi="en_US"/>
        </w:rPr>
        <w:t>Psalms 131:1</w:t>
      </w:r>
      <w:r>
        <w:rPr>
          <w:lang w:val="en_US" w:bidi="en_US"/>
        </w:rPr>
      </w:r>
    </w:p>
    <w:p>
      <w:pPr/>
      <w:r>
        <w:rPr>
          <w:lang w:val="en_US" w:bidi="en_US"/>
        </w:rPr>
      </w:r>
      <w:r>
        <w:rPr>
          <w:vertAlign w:val="superscript"/>
          <w:lang w:val="en_US" w:bidi="en_US"/>
        </w:rPr>
        <w:t>1</w:t>
      </w:r>
      <w:r>
        <w:rPr>
          <w:lang w:val="en_US" w:bidi="en_US"/>
        </w:rPr>
        <w:t xml:space="preserve"> A Song of Ascents. By David. LORD, my heart isn’t arrogant, nor my eyes lofty; nor do I concern myself with great matters, or things too wonderful for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Surely I have stilled and quieted my soul, like a weaned child with his mother, like a weaned child is my soul within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hope in the LORD, from this time forward and forever more.</w:t>
      </w:r>
      <w:r>
        <w:rPr>
          <w:lang w:val="en_US" w:bidi="en_US"/>
        </w:rPr>
      </w:r>
      <w:r>
        <w:rPr>
          <w:lang w:val="en_US" w:bidi="en_US"/>
        </w:rPr>
      </w:r>
    </w:p>
    <w:p>
      <w:pPr/>
      <w:r>
        <w:rPr>
          <w:lang w:val="en_US" w:bidi="en_US"/>
        </w:rPr>
      </w:r>
    </w:p>
    <w:p>
      <w:pPr>
        <w:pStyle w:val="Heading2"/>
      </w:pPr>
      <w:r>
        <w:rPr>
          <w:lang w:val="en_US" w:bidi="en_US"/>
        </w:rPr>
        <w:t>Psalms 132:1</w:t>
      </w:r>
      <w:r>
        <w:rPr>
          <w:lang w:val="en_US" w:bidi="en_US"/>
        </w:rPr>
      </w:r>
    </w:p>
    <w:p>
      <w:pPr/>
      <w:r>
        <w:rPr>
          <w:lang w:val="en_US" w:bidi="en_US"/>
        </w:rPr>
      </w:r>
      <w:r>
        <w:rPr>
          <w:vertAlign w:val="superscript"/>
          <w:lang w:val="en_US" w:bidi="en_US"/>
        </w:rPr>
        <w:t>1</w:t>
      </w:r>
      <w:r>
        <w:rPr>
          <w:lang w:val="en_US" w:bidi="en_US"/>
        </w:rPr>
        <w:t xml:space="preserve"> A Song of Ascents. LORD, remember David and all his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he swore to the LORD, and vowed to the Mighty One of Jacob: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I will not come into the structure of my house, nor go up into my bed;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not give sleep to my eyes, or slumber to my eyelids,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until I find out a place for the LORD, a dwelling for the Mighty One of Jacob.”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we heard of it in Ephrathah. We found it in the field of Jaar.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“We will go into his dwelling place. We will worship at his footstool.”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Arise, LORD, into your resting place, you, and the ark of your strength.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your priests be clothed with righteousness. Let your saints shout for joy!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your servant David’s sake, don’t turn away the face of your anointed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has sworn to David in truth. He will not turn from it: “I will set the fruit of your body on your throne.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your children will keep my covenant, my testimony that I will teach them, their children also will sit on your throne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LORD has chosen Zion. He has desired it for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my resting place forever. I will live here, for I have desired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abundantly bless her provision. I will satisfy her poor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also clothe her priests with salvation. Her saints will shout aloud for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make the horn of David to bud there. I have ordained a lamp for my anointed.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clothe his enemies with shame, but on himself, his crown will shine.”</w:t>
      </w:r>
      <w:r>
        <w:rPr>
          <w:lang w:val="en_US" w:bidi="en_US"/>
        </w:rPr>
      </w:r>
      <w:r>
        <w:rPr>
          <w:lang w:val="en_US" w:bidi="en_US"/>
        </w:rPr>
      </w:r>
    </w:p>
    <w:p>
      <w:pPr/>
      <w:r>
        <w:rPr>
          <w:lang w:val="en_US" w:bidi="en_US"/>
        </w:rPr>
      </w:r>
    </w:p>
    <w:p>
      <w:pPr>
        <w:pStyle w:val="Heading2"/>
      </w:pPr>
      <w:r>
        <w:rPr>
          <w:lang w:val="en_US" w:bidi="en_US"/>
        </w:rPr>
        <w:t>Psalms 133:1</w:t>
      </w:r>
      <w:r>
        <w:rPr>
          <w:lang w:val="en_US" w:bidi="en_US"/>
        </w:rPr>
      </w:r>
    </w:p>
    <w:p>
      <w:pPr/>
      <w:r>
        <w:rPr>
          <w:lang w:val="en_US" w:bidi="en_US"/>
        </w:rPr>
      </w:r>
      <w:r>
        <w:rPr>
          <w:vertAlign w:val="superscript"/>
          <w:lang w:val="en_US" w:bidi="en_US"/>
        </w:rPr>
        <w:t>1</w:t>
      </w:r>
      <w:r>
        <w:rPr>
          <w:lang w:val="en_US" w:bidi="en_US"/>
        </w:rPr>
        <w:t xml:space="preserve"> A Song of Ascents. By David. See how good and how pleasant it is for brothers to live together in unity!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like the precious oil on the head, that ran down on the beard, even Aaron’s beard, that came down on the edge of his robes,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like the dew of Hermon, that comes down on the hills of Zion; for there the LORD gives the blessing, even life forever more.</w:t>
      </w:r>
      <w:r>
        <w:rPr>
          <w:lang w:val="en_US" w:bidi="en_US"/>
        </w:rPr>
      </w:r>
      <w:r>
        <w:rPr>
          <w:lang w:val="en_US" w:bidi="en_US"/>
        </w:rPr>
      </w:r>
    </w:p>
    <w:p>
      <w:pPr/>
      <w:r>
        <w:rPr>
          <w:lang w:val="en_US" w:bidi="en_US"/>
        </w:rPr>
      </w:r>
    </w:p>
    <w:p>
      <w:pPr>
        <w:pStyle w:val="Heading2"/>
      </w:pPr>
      <w:r>
        <w:rPr>
          <w:lang w:val="en_US" w:bidi="en_US"/>
        </w:rPr>
        <w:t>Psalms 134:1</w:t>
      </w:r>
      <w:r>
        <w:rPr>
          <w:lang w:val="en_US" w:bidi="en_US"/>
        </w:rPr>
      </w:r>
    </w:p>
    <w:p>
      <w:pPr/>
      <w:r>
        <w:rPr>
          <w:lang w:val="en_US" w:bidi="en_US"/>
        </w:rPr>
      </w:r>
      <w:r>
        <w:rPr>
          <w:vertAlign w:val="superscript"/>
          <w:lang w:val="en_US" w:bidi="en_US"/>
        </w:rPr>
        <w:t>1</w:t>
      </w:r>
      <w:r>
        <w:rPr>
          <w:lang w:val="en_US" w:bidi="en_US"/>
        </w:rPr>
        <w:t xml:space="preserve"> A Song of Ascents. Look! Praise the LORD, all you servants of the LORD, who stand by night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your hands in the sanctuary. Praise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May the LORD bless you from Zion, even he who made heaven and earth.</w:t>
      </w:r>
      <w:r>
        <w:rPr>
          <w:lang w:val="en_US" w:bidi="en_US"/>
        </w:rPr>
      </w:r>
      <w:r>
        <w:rPr>
          <w:lang w:val="en_US" w:bidi="en_US"/>
        </w:rPr>
      </w:r>
    </w:p>
    <w:p>
      <w:pPr/>
      <w:r>
        <w:rPr>
          <w:lang w:val="en_US" w:bidi="en_US"/>
        </w:rPr>
      </w:r>
    </w:p>
    <w:p>
      <w:pPr>
        <w:pStyle w:val="Heading2"/>
      </w:pPr>
      <w:r>
        <w:rPr>
          <w:lang w:val="en_US" w:bidi="en_US"/>
        </w:rPr>
        <w:t>Psalms 135:1</w:t>
      </w:r>
      <w:r>
        <w:rPr>
          <w:lang w:val="en_US" w:bidi="en_US"/>
        </w:rPr>
      </w:r>
    </w:p>
    <w:p>
      <w:pPr/>
      <w:r>
        <w:rPr>
          <w:lang w:val="en_US" w:bidi="en_US"/>
        </w:rPr>
      </w:r>
      <w:r>
        <w:rPr>
          <w:vertAlign w:val="superscript"/>
          <w:lang w:val="en_US" w:bidi="en_US"/>
        </w:rPr>
        <w:t>1</w:t>
      </w:r>
      <w:r>
        <w:rPr>
          <w:lang w:val="en_US" w:bidi="en_US"/>
        </w:rPr>
        <w:t xml:space="preserve"> Praise the LORD! Praise the LORD’s name! Praise him, you servants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who stand in the LORD’s house, in the courts of our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Praise the LORD, for the LORD is good. Sing praises to his name, for that is pleasant.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has chosen Jacob for himself, Israel for his own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know that the LORD is great, that our Lord is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Whatever the LORD pleased, that he has done, in heaven and in earth, in the seas and in all deeps.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causes the clouds to rise from the ends of the earth. He makes lightnings with the rain. He brings the wind out of his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struck the firstborn of Egypt, both of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sent signs and wonders into the middle of you, Egypt, on Pharaoh, and on all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struck many nations, and killed mighty kings—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Sihon king of the Amorites, Og king of Bashan, and all the kingdoms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gave their land for a heritage, a heritage to Israel,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name, LORD, endures forever; your renown, LORD, throughout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LORD will judge his people and have compassion on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idols of the nations are silver and gold, the work of men’s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have mouths, but they can’t speak. They have eyes, but they can’t see.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have ears, but they can’t hear, neither is there any breath in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Those who make them will be like them, yes, everyone who trusts in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House of Israel, praise the LORD! House of Aaron, praise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House of Levi, praise the LORD! You who fear the LORD, praise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Blessed be the LORD from Zion, who dwells in Jerusalem. Praise the LORD!</w:t>
      </w:r>
      <w:r>
        <w:rPr>
          <w:lang w:val="en_US" w:bidi="en_US"/>
        </w:rPr>
      </w:r>
      <w:r>
        <w:rPr>
          <w:lang w:val="en_US" w:bidi="en_US"/>
        </w:rPr>
      </w:r>
    </w:p>
    <w:p>
      <w:pPr/>
      <w:r>
        <w:rPr>
          <w:lang w:val="en_US" w:bidi="en_US"/>
        </w:rPr>
      </w:r>
    </w:p>
    <w:p>
      <w:pPr>
        <w:pStyle w:val="Heading2"/>
      </w:pPr>
      <w:r>
        <w:rPr>
          <w:lang w:val="en_US" w:bidi="en_US"/>
        </w:rPr>
        <w:t>Psalms 136:1</w:t>
      </w:r>
      <w:r>
        <w:rPr>
          <w:lang w:val="en_US" w:bidi="en_US"/>
        </w:rPr>
      </w:r>
    </w:p>
    <w:p>
      <w:pPr/>
      <w:r>
        <w:rPr>
          <w:lang w:val="en_US" w:bidi="en_US"/>
        </w:rPr>
      </w:r>
      <w:r>
        <w:rPr>
          <w:vertAlign w:val="superscript"/>
          <w:lang w:val="en_US" w:bidi="en_US"/>
        </w:rPr>
        <w:t>1</w:t>
      </w:r>
      <w:r>
        <w:rPr>
          <w:lang w:val="en_US" w:bidi="en_US"/>
        </w:rPr>
        <w:t xml:space="preserve"> Give thanks to the LORD,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Give thanks to the God of gods,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thanks to the Lord of lords,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him who alone does great wonders,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him who by understanding made the heavens,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him who spread out the earth above the waters,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him who made the great lights,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sun to rule by day,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moon and stars to rule by night,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him who struck down the Egyptian firstborn,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brought out Israel from among them,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with a strong hand, and with an outstretched arm,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him who divided the Red Sea apart,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made Israel to pass through the middle of it,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overthrew Pharaoh and his army in the Red Sea,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him who led his people through the wilderness,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him who struck great kings,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killed mighty kings,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Sihon king of the Amorites,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Og king of Bashan,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gave their land as an inheritance,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a heritage to Israel his servant,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remembered us in our low estate,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has delivered us from our adversaries,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gives food to every creature,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Oh give thanks to the God of heaven, for his loving kindness endures forever.</w:t>
      </w:r>
      <w:r>
        <w:rPr>
          <w:lang w:val="en_US" w:bidi="en_US"/>
        </w:rPr>
      </w:r>
      <w:r>
        <w:rPr>
          <w:lang w:val="en_US" w:bidi="en_US"/>
        </w:rPr>
      </w:r>
    </w:p>
    <w:p>
      <w:pPr/>
      <w:r>
        <w:rPr>
          <w:lang w:val="en_US" w:bidi="en_US"/>
        </w:rPr>
      </w:r>
    </w:p>
    <w:p>
      <w:pPr>
        <w:pStyle w:val="Heading2"/>
      </w:pPr>
      <w:r>
        <w:rPr>
          <w:lang w:val="en_US" w:bidi="en_US"/>
        </w:rPr>
        <w:t>Psalms 137:1</w:t>
      </w:r>
      <w:r>
        <w:rPr>
          <w:lang w:val="en_US" w:bidi="en_US"/>
        </w:rPr>
      </w:r>
    </w:p>
    <w:p>
      <w:pPr/>
      <w:r>
        <w:rPr>
          <w:lang w:val="en_US" w:bidi="en_US"/>
        </w:rPr>
      </w:r>
      <w:r>
        <w:rPr>
          <w:vertAlign w:val="superscript"/>
          <w:lang w:val="en_US" w:bidi="en_US"/>
        </w:rPr>
        <w:t>1</w:t>
      </w:r>
      <w:r>
        <w:rPr>
          <w:lang w:val="en_US" w:bidi="en_US"/>
        </w:rPr>
        <w:t xml:space="preserve"> By the rivers of Babylon, there we sat down. Yes, we wept, when we remembered Zion.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willows in that land, we hung up our harps.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there, those who led us captive asked us for songs. Those who tormented us demanded songs of joy: “Sing us one of the songs of Zion!”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can we sing the LORD’s song in a foreign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I forget you, Jerusalem, let my right hand forget its skill.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my tongue stick to the roof of my mouth if I don’t remember you, if I don’t prefer Jerusalem above my chief joy.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LORD, against the children of Edom in the day of Jerusalem, who said, “Raze it! Raze it even to its foundation!”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Daughter of Babylon, doomed to destruction, he will be happy who repays you, as you have done to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Happy shall he be, who takes and dashes your little ones against the rock.</w:t>
      </w:r>
      <w:r>
        <w:rPr>
          <w:lang w:val="en_US" w:bidi="en_US"/>
        </w:rPr>
      </w:r>
      <w:r>
        <w:rPr>
          <w:lang w:val="en_US" w:bidi="en_US"/>
        </w:rPr>
      </w:r>
    </w:p>
    <w:p>
      <w:pPr/>
      <w:r>
        <w:rPr>
          <w:lang w:val="en_US" w:bidi="en_US"/>
        </w:rPr>
      </w:r>
    </w:p>
    <w:p>
      <w:pPr>
        <w:pStyle w:val="Heading2"/>
      </w:pPr>
      <w:r>
        <w:rPr>
          <w:lang w:val="en_US" w:bidi="en_US"/>
        </w:rPr>
        <w:t>Psalms 138:1</w:t>
      </w:r>
      <w:r>
        <w:rPr>
          <w:lang w:val="en_US" w:bidi="en_US"/>
        </w:rPr>
      </w:r>
    </w:p>
    <w:p>
      <w:pPr/>
      <w:r>
        <w:rPr>
          <w:lang w:val="en_US" w:bidi="en_US"/>
        </w:rPr>
      </w:r>
      <w:r>
        <w:rPr>
          <w:vertAlign w:val="superscript"/>
          <w:lang w:val="en_US" w:bidi="en_US"/>
        </w:rPr>
        <w:t>1</w:t>
      </w:r>
      <w:r>
        <w:rPr>
          <w:lang w:val="en_US" w:bidi="en_US"/>
        </w:rPr>
        <w:t xml:space="preserve"> By David. I will give you thanks with my whole heart. Before the gods, I will sing praises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bow down toward your holy temple, and give thanks to your Name for your loving kindness and for your truth; for you have exalted your Name and your Word above 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day that I called, you answered me. You encouraged me with strength in my soul.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kings of the earth will give you thanks, LORD, for they have heard the words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they will sing of the ways of the LORD, for the LORD’s glory is great!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though the LORD is high, yet he looks after the lowly; but he knows the proud from afar.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I walk in the middle of trouble, you will revive me. You will stretch out your hand against the wrath of my enemies. Your right hand will save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will fulfill that which concerns me. Your loving kindness, LORD, endures forever. Don’t forsake the works of your own hands.</w:t>
      </w:r>
      <w:r>
        <w:rPr>
          <w:lang w:val="en_US" w:bidi="en_US"/>
        </w:rPr>
      </w:r>
      <w:r>
        <w:rPr>
          <w:lang w:val="en_US" w:bidi="en_US"/>
        </w:rPr>
      </w:r>
    </w:p>
    <w:p>
      <w:pPr/>
      <w:r>
        <w:rPr>
          <w:lang w:val="en_US" w:bidi="en_US"/>
        </w:rPr>
      </w:r>
    </w:p>
    <w:p>
      <w:pPr>
        <w:pStyle w:val="Heading2"/>
      </w:pPr>
      <w:r>
        <w:rPr>
          <w:lang w:val="en_US" w:bidi="en_US"/>
        </w:rPr>
        <w:t>Psalms 139:1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LORD, you have searched me, and you know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know my sitting down and my rising up. You perceive my thoughts from afar.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search out my path and my lying down, and are acquainted with all my ways.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there is not a word on my tongue, but behold, LORD, you know it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hem me in behind and before. You laid your hand on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knowledge is beyond me. It’s lofty. I can’t attain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Where could I go from your Spirit? Or where could I flee from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I ascend up into heaven, you are there. If I make my bed in Sheol, behold, you are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 take the wings of the dawn, and settle in the uttermost parts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there your hand will lead me, and your right hand will hold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I say, “Surely the darkness will overwhelm me. The light around me will be night,”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even the darkness doesn’t hide from you, but the night shines as the day. The darkness is like light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formed my inmost being. You knit me together in my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give thanks to you, for I am fearfully and wonderfully made. Your works are wonderful. My soul knows that very well.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frame wasn’t hidden from you, when I was made in secret, woven together in the depths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eyes saw my body. In your book they were all written, the days that were ordained for me, when as yet there were none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 precious to me are your thoughts, God! How vast is their sum!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would count them, they are more in number than the sand. When I wake up, I am still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only you, God, would kill the wicked. Get away from me, you bloodthirsty 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they speak against you wickedly. Your enemies take your name in vain.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LORD, don’t I hate those who hate you? Am I not grieved with those who rise up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hate them with perfect hatred. They have become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Search me, God, and know my heart. Try me, and know my thoughts.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See if there is any wicked way in me, and lead me in the everlasting way.</w:t>
      </w:r>
      <w:r>
        <w:rPr>
          <w:lang w:val="en_US" w:bidi="en_US"/>
        </w:rPr>
      </w:r>
      <w:r>
        <w:rPr>
          <w:lang w:val="en_US" w:bidi="en_US"/>
        </w:rPr>
      </w:r>
    </w:p>
    <w:p>
      <w:pPr/>
      <w:r>
        <w:rPr>
          <w:lang w:val="en_US" w:bidi="en_US"/>
        </w:rPr>
      </w:r>
    </w:p>
    <w:p>
      <w:pPr>
        <w:pStyle w:val="Heading2"/>
      </w:pPr>
      <w:r>
        <w:rPr>
          <w:lang w:val="en_US" w:bidi="en_US"/>
        </w:rPr>
        <w:t>Psalms 140:1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Deliver me, LORD, from evil men. Preserve me from violent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those who devise mischief in their hearts. They continually gather themselves together for war.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sharpened their tongues like a serpent. Viper’s poison is under their lips.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LORD, keep me from the hands of the wicked. Preserve me from the violent men who have determined to trip my feet.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proud have hidden a snare for me, they have spread the cords of a net by the path. They have set traps for me.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to the LORD, “You are my God.” Listen to the cry of my petitions,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LORD, the Lord, the strength of my salvation, you have covered my head in the day of battle.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LORD, don’t grant the desires of the wicked. Don’t let their evil plans succeed, or they will become proud.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for the head of those who surround me, let the mischief of their own lips cover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burning coals fall on them. Let them be thrown into the fire, into miry pits, from where they never rise.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 evil speaker won’t be established in the earth. Evil will hunt the violent man to overthrow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that the LORD will maintain the cause of the afflicted, and justice for the needy.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Surely the righteous will give thanks to your name. The upright will dwell in your presence.</w:t>
      </w:r>
      <w:r>
        <w:rPr>
          <w:lang w:val="en_US" w:bidi="en_US"/>
        </w:rPr>
      </w:r>
      <w:r>
        <w:rPr>
          <w:lang w:val="en_US" w:bidi="en_US"/>
        </w:rPr>
      </w:r>
    </w:p>
    <w:p>
      <w:pPr/>
      <w:r>
        <w:rPr>
          <w:lang w:val="en_US" w:bidi="en_US"/>
        </w:rPr>
      </w:r>
    </w:p>
    <w:p>
      <w:pPr>
        <w:pStyle w:val="Heading2"/>
      </w:pPr>
      <w:r>
        <w:rPr>
          <w:lang w:val="en_US" w:bidi="en_US"/>
        </w:rPr>
        <w:t>Psalms 141:1</w:t>
      </w:r>
      <w:r>
        <w:rPr>
          <w:lang w:val="en_US" w:bidi="en_US"/>
        </w:rPr>
      </w:r>
    </w:p>
    <w:p>
      <w:pPr/>
      <w:r>
        <w:rPr>
          <w:lang w:val="en_US" w:bidi="en_US"/>
        </w:rPr>
      </w:r>
      <w:r>
        <w:rPr>
          <w:vertAlign w:val="superscript"/>
          <w:lang w:val="en_US" w:bidi="en_US"/>
        </w:rPr>
        <w:t>1</w:t>
      </w:r>
      <w:r>
        <w:rPr>
          <w:lang w:val="en_US" w:bidi="en_US"/>
        </w:rPr>
        <w:t xml:space="preserve"> A Psalm by David. LORD, I have called on you. Come to me quickly! Listen to my voice when I call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my prayer be set before you like incense; the lifting up of my hands like the evening sacrifice.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Set a watch, LORD, before my mouth. Keep the door of my lips.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incline my heart to any evil thing, to practice deeds of wickedness with men who work iniquity. Don’t let me eat of their delicacies.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righteous strike me, it is kindness; let him reprove me, it is like oil on the head; don’t let my head refuse it; Yet my prayer is always against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Their judges are thrown down by the sides of the rock. They will hear my words, for they are well spoken.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when one plows and breaks up the earth, our bones are scattered at the mouth of Sheol.”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my eyes are on you, LORD, the Lord. I take refuge in you. Don’t leave my soul destitute.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Keep me from the snare which they have laid for me, from the traps of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the wicked fall together into their own nets while I pass by.</w:t>
      </w:r>
      <w:r>
        <w:rPr>
          <w:lang w:val="en_US" w:bidi="en_US"/>
        </w:rPr>
      </w:r>
      <w:r>
        <w:rPr>
          <w:lang w:val="en_US" w:bidi="en_US"/>
        </w:rPr>
      </w:r>
    </w:p>
    <w:p>
      <w:pPr/>
      <w:r>
        <w:rPr>
          <w:lang w:val="en_US" w:bidi="en_US"/>
        </w:rPr>
      </w:r>
    </w:p>
    <w:p>
      <w:pPr>
        <w:pStyle w:val="Heading2"/>
      </w:pPr>
      <w:r>
        <w:rPr>
          <w:lang w:val="en_US" w:bidi="en_US"/>
        </w:rPr>
        <w:t>Psalms 142:1</w:t>
      </w:r>
      <w:r>
        <w:rPr>
          <w:lang w:val="en_US" w:bidi="en_US"/>
        </w:rPr>
      </w:r>
    </w:p>
    <w:p>
      <w:pPr/>
      <w:r>
        <w:rPr>
          <w:lang w:val="en_US" w:bidi="en_US"/>
        </w:rPr>
      </w:r>
      <w:r>
        <w:rPr>
          <w:vertAlign w:val="superscript"/>
          <w:lang w:val="en_US" w:bidi="en_US"/>
        </w:rPr>
        <w:t>1</w:t>
      </w:r>
      <w:r>
        <w:rPr>
          <w:lang w:val="en_US" w:bidi="en_US"/>
        </w:rPr>
        <w:t xml:space="preserve"> A contemplation by David, when he was in the cave. A Prayer. I cry with my voice to the LORD. With my voice, I ask the LORD for mercy.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pour out my complaint before him. I tell him my troubles.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my spirit was overwhelmed within me, you knew my route. On the path in which I walk, they have hidden a snare for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Look on my right, and see; for there is no one who is concerned for me. Refuge has fled from me. No one cares for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cried to you, LORD. I said, “You are my refuge, my portion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Listen to my cry, for I am in desperate need. Deliver me from my persecutors, for they are too strong for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Bring my soul out of prison, that I may give thanks to your name. The righteous will surround me, for you will be good to me.</w:t>
      </w:r>
      <w:r>
        <w:rPr>
          <w:lang w:val="en_US" w:bidi="en_US"/>
        </w:rPr>
      </w:r>
      <w:r>
        <w:rPr>
          <w:lang w:val="en_US" w:bidi="en_US"/>
        </w:rPr>
      </w:r>
    </w:p>
    <w:p>
      <w:pPr/>
      <w:r>
        <w:rPr>
          <w:lang w:val="en_US" w:bidi="en_US"/>
        </w:rPr>
      </w:r>
    </w:p>
    <w:p>
      <w:pPr>
        <w:pStyle w:val="Heading2"/>
      </w:pPr>
      <w:r>
        <w:rPr>
          <w:lang w:val="en_US" w:bidi="en_US"/>
        </w:rPr>
        <w:t>Psalms 143:1</w:t>
      </w:r>
      <w:r>
        <w:rPr>
          <w:lang w:val="en_US" w:bidi="en_US"/>
        </w:rPr>
      </w:r>
    </w:p>
    <w:p>
      <w:pPr/>
      <w:r>
        <w:rPr>
          <w:lang w:val="en_US" w:bidi="en_US"/>
        </w:rPr>
      </w:r>
      <w:r>
        <w:rPr>
          <w:vertAlign w:val="superscript"/>
          <w:lang w:val="en_US" w:bidi="en_US"/>
        </w:rPr>
        <w:t>1</w:t>
      </w:r>
      <w:r>
        <w:rPr>
          <w:lang w:val="en_US" w:bidi="en_US"/>
        </w:rPr>
        <w:t xml:space="preserve"> A Psalm by David. Hear my prayer, LORD. Listen to my petitions. In your faithfulness and righteousness, relieve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enter into judgment with your servant, for in your sight no man living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enemy pursues my soul. He has struck my life down to the ground. He has made me live in dark places, as those who have been long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my spirit is overwhelmed within me. My heart within me is desolate.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remember the days of old. I meditate on all your doings. I contemplate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spread out my hands to you. My soul thirsts for you, like a parched land.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Hurry to answer me, LORD. My spirit fails. Don’t hide your face from me, so that I don’t become like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Cause me to hear your loving kindness in the morning, for I trust in you. Cause me to know the way in which I should walk, for I lift up my soul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Deliver me, LORD, from my enemies. I flee to you to hide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Teach me to do your will, for you are my God. Your Spirit is good. Lead me in the land of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Revive me, LORD, for your name’s sake. In your righteousness, bring my soul out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your loving kindness, cut off my enemies, and destroy all those who afflict my soul, for I am your servant.</w:t>
      </w:r>
      <w:r>
        <w:rPr>
          <w:lang w:val="en_US" w:bidi="en_US"/>
        </w:rPr>
      </w:r>
      <w:r>
        <w:rPr>
          <w:lang w:val="en_US" w:bidi="en_US"/>
        </w:rPr>
      </w:r>
    </w:p>
    <w:p>
      <w:pPr/>
      <w:r>
        <w:rPr>
          <w:lang w:val="en_US" w:bidi="en_US"/>
        </w:rPr>
      </w:r>
    </w:p>
    <w:p>
      <w:pPr>
        <w:pStyle w:val="Heading2"/>
      </w:pPr>
      <w:r>
        <w:rPr>
          <w:lang w:val="en_US" w:bidi="en_US"/>
        </w:rPr>
        <w:t>Psalms 144:1</w:t>
      </w:r>
      <w:r>
        <w:rPr>
          <w:lang w:val="en_US" w:bidi="en_US"/>
        </w:rPr>
      </w:r>
    </w:p>
    <w:p>
      <w:pPr/>
      <w:r>
        <w:rPr>
          <w:lang w:val="en_US" w:bidi="en_US"/>
        </w:rPr>
      </w:r>
      <w:r>
        <w:rPr>
          <w:vertAlign w:val="superscript"/>
          <w:lang w:val="en_US" w:bidi="en_US"/>
        </w:rPr>
        <w:t>1</w:t>
      </w:r>
      <w:r>
        <w:rPr>
          <w:lang w:val="en_US" w:bidi="en_US"/>
        </w:rPr>
        <w:t xml:space="preserve"> By David. Blessed be the LORD, my rock, who trains my hands to war, and my fingers to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loving kindness, my fortress, my high tower, my deliverer, my shield, and he in whom I take refuge, who subdues my people under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LORD, what is man, that you care for him? Or the son of man, that you think of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Man is like a breath. His days are like a shadow that passes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Part your heavens, LORD, and come down. Touch the mountains, and they will smoke.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Throw out lightning, and scatter them. Send out your arrows, and rout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Stretch out your hand from above, rescue me, and deliver me out of great waters, out of the hands of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whose mouths speak deceit, whose right hand is a right hand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sing a new song to you, God. On a ten-stringed lyre, I will sing praises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he who gives salvation to kings, who rescues David, his servant, from the deadly sword.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Rescue me, and deliver me out of the hands of foreigners, whose mouths speak deceit, whose right hand is a right hand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our sons will be like well-nurtured plants, our daughters like pillars carved to adorn a palace.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Our barns are full, filled with all kinds of provision. Our sheep produce thousands and ten thousands in our fields.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Our oxen will pull heavy loads. There is no breaking in, and no going away, and no outcry in our streets.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Happy are the people who are in such a situation. Happy are the people whose God is the LORD.</w:t>
      </w:r>
      <w:r>
        <w:rPr>
          <w:lang w:val="en_US" w:bidi="en_US"/>
        </w:rPr>
      </w:r>
      <w:r>
        <w:rPr>
          <w:lang w:val="en_US" w:bidi="en_US"/>
        </w:rPr>
      </w:r>
    </w:p>
    <w:p>
      <w:pPr/>
      <w:r>
        <w:rPr>
          <w:lang w:val="en_US" w:bidi="en_US"/>
        </w:rPr>
      </w:r>
    </w:p>
    <w:p>
      <w:pPr>
        <w:pStyle w:val="Heading2"/>
      </w:pPr>
      <w:r>
        <w:rPr>
          <w:lang w:val="en_US" w:bidi="en_US"/>
        </w:rPr>
        <w:t>Psalms 145:1</w:t>
      </w:r>
      <w:r>
        <w:rPr>
          <w:lang w:val="en_US" w:bidi="en_US"/>
        </w:rPr>
      </w:r>
    </w:p>
    <w:p>
      <w:pPr/>
      <w:r>
        <w:rPr>
          <w:lang w:val="en_US" w:bidi="en_US"/>
        </w:rPr>
      </w:r>
      <w:r>
        <w:rPr>
          <w:vertAlign w:val="superscript"/>
          <w:lang w:val="en_US" w:bidi="en_US"/>
        </w:rPr>
        <w:t>1</w:t>
      </w:r>
      <w:r>
        <w:rPr>
          <w:lang w:val="en_US" w:bidi="en_US"/>
        </w:rPr>
        <w:t xml:space="preserve"> A praise psalm by David. I will exalt you, my God, the King. I will praise your name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 day I will praise you. I will extol your name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Great is the LORD, and greatly to be praised! His greatness is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generation will commend your works to another, and will declare your mighty acts.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meditate on the glorious majesty of your honor, on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Men will speak of the might of your awesome acts. I will declare your greatness.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utter the memory of your great goodness, and will sing of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is gracious, merciful, slow to anger, and of great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is good to all. His tender mercies are over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your works will give thanks to you, LORD. Your saints will extol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speak of the glory of your kingdom, and talk about your power,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make known to the sons of men his mighty acts, the glory of the majesty of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kingdom is an everlasting kingdom. Your dominion endures throughout all generations. The LORD is faithful in all his words, and loving in all his deeds.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upholds all who fall, and raises up all those who are bowed down.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eyes of all wait for you. You give them their food in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open your hand, and satisfy the desire of every living thing.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is righteous in all his ways, and gracious in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is near to all those who call on him, to all who call on him in truth.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fulfill the desire of those who fear him. He also will hear their cry, and will save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preserves all those who love him, but he will destroy all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My mouth will speak the praise of the LORD. Let all flesh bless his holy name forever and ever.</w:t>
      </w:r>
      <w:r>
        <w:rPr>
          <w:lang w:val="en_US" w:bidi="en_US"/>
        </w:rPr>
      </w:r>
      <w:r>
        <w:rPr>
          <w:lang w:val="en_US" w:bidi="en_US"/>
        </w:rPr>
      </w:r>
    </w:p>
    <w:p>
      <w:pPr/>
      <w:r>
        <w:rPr>
          <w:lang w:val="en_US" w:bidi="en_US"/>
        </w:rPr>
      </w:r>
    </w:p>
    <w:p>
      <w:pPr>
        <w:pStyle w:val="Heading2"/>
      </w:pPr>
      <w:r>
        <w:rPr>
          <w:lang w:val="en_US" w:bidi="en_US"/>
        </w:rPr>
        <w:t>Psalms 146:1</w:t>
      </w:r>
      <w:r>
        <w:rPr>
          <w:lang w:val="en_US" w:bidi="en_US"/>
        </w:rPr>
      </w:r>
    </w:p>
    <w:p>
      <w:pPr/>
      <w:r>
        <w:rPr>
          <w:lang w:val="en_US" w:bidi="en_US"/>
        </w:rPr>
      </w:r>
      <w:r>
        <w:rPr>
          <w:vertAlign w:val="superscript"/>
          <w:lang w:val="en_US" w:bidi="en_US"/>
        </w:rPr>
        <w:t>1</w:t>
      </w:r>
      <w:r>
        <w:rPr>
          <w:lang w:val="en_US" w:bidi="en_US"/>
        </w:rPr>
        <w:t xml:space="preserve"> Praise the LORD! Praise the LORD,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While I live, I will praise the LORD. I will sing praises to my God as long as I exist.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put your trust in princes, in a son of man in whom there is no help.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spirit departs, and he returns to the earth. In that very day, his thoughts perish.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Happy is he who has the God of Jacob for his help, whose hope is in the LORD, his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made heaven and earth, the sea, and all that is in them; who keeps truth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executes justice for the oppressed; who gives food to the hungry. The LORD frees the prisoners.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opens the eyes of the blind. The LORD raises up those who are bowed down. The LORD loves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preserves the foreigners. He upholds the fatherless and widow, but he turns the way of the wicked upside down.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will reign forever; your God, O Zion, to all generations. Praise the LORD!</w:t>
      </w:r>
      <w:r>
        <w:rPr>
          <w:lang w:val="en_US" w:bidi="en_US"/>
        </w:rPr>
      </w:r>
      <w:r>
        <w:rPr>
          <w:lang w:val="en_US" w:bidi="en_US"/>
        </w:rPr>
      </w:r>
    </w:p>
    <w:p>
      <w:pPr/>
      <w:r>
        <w:rPr>
          <w:lang w:val="en_US" w:bidi="en_US"/>
        </w:rPr>
      </w:r>
    </w:p>
    <w:p>
      <w:pPr>
        <w:pStyle w:val="Heading2"/>
      </w:pPr>
      <w:r>
        <w:rPr>
          <w:lang w:val="en_US" w:bidi="en_US"/>
        </w:rPr>
        <w:t>Psalms 147:1</w:t>
      </w:r>
      <w:r>
        <w:rPr>
          <w:lang w:val="en_US" w:bidi="en_US"/>
        </w:rPr>
      </w:r>
    </w:p>
    <w:p>
      <w:pPr/>
      <w:r>
        <w:rPr>
          <w:lang w:val="en_US" w:bidi="en_US"/>
        </w:rPr>
      </w:r>
      <w:r>
        <w:rPr>
          <w:vertAlign w:val="superscript"/>
          <w:lang w:val="en_US" w:bidi="en_US"/>
        </w:rPr>
        <w:t>1</w:t>
      </w:r>
      <w:r>
        <w:rPr>
          <w:lang w:val="en_US" w:bidi="en_US"/>
        </w:rPr>
        <w:t xml:space="preserve"> Praise the LORD, for it is good to sing praises to our God; for it is pleasant and fitting to praise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builds up Jerusalem. He gathers together the outcasts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heals the broken in heart, and binds up their wounds.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counts the number of the stars. He calls them all by their names.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Great is our Lord, and mighty in power. His understanding is infinite.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upholds the humble. He brings the wicked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Sing to the LORD with thanksgiving. Sing praises on the harp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covers the sky with clouds, who prepares rain for the earth, who makes grass grow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provides food for the livestock, and for the young ravens when they call.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doesn’t delight in the strength of the horse. He takes no pleasure in the legs of a man.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takes pleasure in those who fear him, in those who hope in his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Praise the LORD, Jerusalem! Praise your God, Zion!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he has strengthened the bars of your gates. He has blessed your children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makes peace in your borders. He fills you with the finest of the wheat.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sends out his commandment to the earth. His word runs very swiftly.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gives snow like wool, and scatters frost like ashes.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hurls down his hail like pebbles. Who can stand before his cold?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sends out his word, and melts them. He causes his wind to blow, and the waters flow.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shows his word to Jacob, his statutes and his ordinances to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has not done this for just any nation. They don’t know his ordinances. Praise the LORD!</w:t>
      </w:r>
      <w:r>
        <w:rPr>
          <w:lang w:val="en_US" w:bidi="en_US"/>
        </w:rPr>
      </w:r>
      <w:r>
        <w:rPr>
          <w:lang w:val="en_US" w:bidi="en_US"/>
        </w:rPr>
      </w:r>
    </w:p>
    <w:p>
      <w:pPr/>
      <w:r>
        <w:rPr>
          <w:lang w:val="en_US" w:bidi="en_US"/>
        </w:rPr>
      </w:r>
    </w:p>
    <w:p>
      <w:pPr>
        <w:pStyle w:val="Heading2"/>
      </w:pPr>
      <w:r>
        <w:rPr>
          <w:lang w:val="en_US" w:bidi="en_US"/>
        </w:rPr>
        <w:t>Psalms 148:1</w:t>
      </w:r>
      <w:r>
        <w:rPr>
          <w:lang w:val="en_US" w:bidi="en_US"/>
        </w:rPr>
      </w:r>
    </w:p>
    <w:p>
      <w:pPr/>
      <w:r>
        <w:rPr>
          <w:lang w:val="en_US" w:bidi="en_US"/>
        </w:rPr>
      </w:r>
      <w:r>
        <w:rPr>
          <w:vertAlign w:val="superscript"/>
          <w:lang w:val="en_US" w:bidi="en_US"/>
        </w:rPr>
        <w:t>1</w:t>
      </w:r>
      <w:r>
        <w:rPr>
          <w:lang w:val="en_US" w:bidi="en_US"/>
        </w:rPr>
        <w:t xml:space="preserve"> Praise the LORD! Praise the LORD from the heavens! Praise him in the heights!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Praise him, all his angels! Praise him, all his army!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Praise him, sun and moon! Praise him, all you shining stars!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Praise him, you heavens of heavens, you waters that are above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praise the LORD’s name, for he commanded, and they were created.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also established them forever and ever. He has made a decree which will not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Praise the LORD from the earth, you great sea creatures, and all depths,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lightning and hail, snow and clouds, stormy wind, fulfilling his 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mountains and all hills, fruit trees and all cedars,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wild animals and all livestock, small creatures and flying birds,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kings of the earth and all peoples, princes and all judges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both young men and maidens, old men and children.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them praise the LORD’s name, for his name alone is exalted. His glory is above the earth and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has lifted up the horn of his people, the praise of all his saints, even of the children of Israel, a people near to him. Praise the LORD!</w:t>
      </w:r>
      <w:r>
        <w:rPr>
          <w:lang w:val="en_US" w:bidi="en_US"/>
        </w:rPr>
      </w:r>
      <w:r>
        <w:rPr>
          <w:lang w:val="en_US" w:bidi="en_US"/>
        </w:rPr>
      </w:r>
    </w:p>
    <w:p>
      <w:pPr/>
      <w:r>
        <w:rPr>
          <w:lang w:val="en_US" w:bidi="en_US"/>
        </w:rPr>
      </w:r>
    </w:p>
    <w:p>
      <w:pPr>
        <w:pStyle w:val="Heading2"/>
      </w:pPr>
      <w:r>
        <w:rPr>
          <w:lang w:val="en_US" w:bidi="en_US"/>
        </w:rPr>
        <w:t>Psalms 149:1</w:t>
      </w:r>
      <w:r>
        <w:rPr>
          <w:lang w:val="en_US" w:bidi="en_US"/>
        </w:rPr>
      </w:r>
    </w:p>
    <w:p>
      <w:pPr/>
      <w:r>
        <w:rPr>
          <w:lang w:val="en_US" w:bidi="en_US"/>
        </w:rPr>
      </w:r>
      <w:r>
        <w:rPr>
          <w:vertAlign w:val="superscript"/>
          <w:lang w:val="en_US" w:bidi="en_US"/>
        </w:rPr>
        <w:t>1</w:t>
      </w:r>
      <w:r>
        <w:rPr>
          <w:lang w:val="en_US" w:bidi="en_US"/>
        </w:rPr>
        <w:t xml:space="preserve"> Praise the LORD! Sing to the LORD a new song, his praise in the assembly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Israel rejoice in him who made them. Let the children of Zion be joyful in their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them praise his name in the dance! Let them sing praises to him with tambourine and harp!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takes pleasure in his people. He crowns the humble with salvation.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saints rejoice in honor. Let them sing for joy on their beds.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May the high praises of God be in their mouths, and a two-edged sword in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execute vengeance on the nations, and punishments on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to bind their kings with chains, and their nobles with fetters of iron;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execute on them the written judgment. All his saints have this honor. Praise the LORD!</w:t>
      </w:r>
      <w:r>
        <w:rPr>
          <w:lang w:val="en_US" w:bidi="en_US"/>
        </w:rPr>
      </w:r>
      <w:r>
        <w:rPr>
          <w:lang w:val="en_US" w:bidi="en_US"/>
        </w:rPr>
      </w:r>
    </w:p>
    <w:p>
      <w:pPr/>
      <w:r>
        <w:rPr>
          <w:lang w:val="en_US" w:bidi="en_US"/>
        </w:rPr>
      </w:r>
    </w:p>
    <w:p>
      <w:pPr>
        <w:pStyle w:val="Heading2"/>
      </w:pPr>
      <w:r>
        <w:rPr>
          <w:lang w:val="en_US" w:bidi="en_US"/>
        </w:rPr>
        <w:t>Psalms 150:1</w:t>
      </w:r>
      <w:r>
        <w:rPr>
          <w:lang w:val="en_US" w:bidi="en_US"/>
        </w:rPr>
      </w:r>
    </w:p>
    <w:p>
      <w:pPr/>
      <w:r>
        <w:rPr>
          <w:lang w:val="en_US" w:bidi="en_US"/>
        </w:rPr>
      </w:r>
      <w:r>
        <w:rPr>
          <w:vertAlign w:val="superscript"/>
          <w:lang w:val="en_US" w:bidi="en_US"/>
        </w:rPr>
        <w:t>1</w:t>
      </w:r>
      <w:r>
        <w:rPr>
          <w:lang w:val="en_US" w:bidi="en_US"/>
        </w:rPr>
        <w:t xml:space="preserve"> Praise the LORD! Praise God in his sanctuary! Praise him in his heavens for his acts of power!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Praise him for his mighty acts! Praise him according to his excellent greatness!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Praise him with the sounding of the trumpet! Praise him with harp and lyre!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Praise him with tambourine and dancing! Praise him with stringed instruments and flute!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Praise him with loud cymbals! Praise him with resounding cymbals!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everything that has breath praise the LORD! Praise the LORD!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