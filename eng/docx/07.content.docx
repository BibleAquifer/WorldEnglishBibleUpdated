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1:1</w:t>
      </w:r>
      <w:r>
        <w:rPr>
          <w:lang w:val="en_US" w:bidi="en_US"/>
        </w:rPr>
      </w:r>
    </w:p>
    <w:p>
      <w:pPr/>
      <w:r>
        <w:rPr>
          <w:lang w:val="en_US" w:bidi="en_US"/>
        </w:rPr>
      </w:r>
      <w:r>
        <w:rPr>
          <w:vertAlign w:val="superscript"/>
          <w:lang w:val="en_US" w:bidi="en_US"/>
        </w:rPr>
        <w:t>1</w:t>
      </w:r>
      <w:r>
        <w:rPr>
          <w:lang w:val="en_US" w:bidi="en_US"/>
        </w:rPr>
        <w:t xml:space="preserve"> After the death of Joshua, the children of Israel asked of the LORD, saying, “Who should go up for us first against the Canaanites, to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“Judah shall go up. Behold, I have delivered the land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said to Simeon his brother, “Come up with me into my lot, that we may fight against the Canaanites; and I likewise will go with you into your lot.” So Simeon went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Judah went up, and the LORD delivered the Canaanites and the Perizzites into their hand. They struck ten thousand men in Bezek.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found Adoni-Bezek in Bezek, and they fought against him. They struck the Canaanites and the Perizzites.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Adoni-Bezek fled. They pursued him, caught him, and cut off his thumbs and his big toes.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Adoni-Bezek said, “Seventy kings, having their thumbs and their big toes cut off, scavenged under my table. As I have done, so God has done to me.” They brought him to Jerusalem, and he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Judah fought against Jerusalem, took it, struck it with the edge of the sword, and set the city on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that, the children of Judah went down to fight against the Canaanites who lived in the hill country, and in the South, and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Judah went against the Canaanites who lived in Hebron. (The name of Hebron before that was Kiriath Arba.) They struck Sheshai, Ahiman, and Talmai.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there he went against the inhabitants of Debir. (The name of Debir before that was Kiriath Sepher.)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Caleb said, “I will give Achsah my daughter as wife to the man who strikes Kiriath Sepher, and takes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Othniel the son of Kenaz, Caleb’s younger brother, took it, so he gave him Achsah his daughter as his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came, she got him to ask her father for a field. She got off her donkey; and Caleb said to her, “What would you like?”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him, “Give me a blessing; because you have set me in the land of the South, give me also springs of water.” Then Caleb gave her the upper springs and the lower springs.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the Kenite, Moses’ brother-in-law, went up out of the city of palm trees with the children of Judah into the wilderness of Judah, which is in the south of Arad; and they went and lived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Judah went with Simeon his brother, and they struck the Canaanites who inhabited Zephath, and utterly destroyed it. The name of the city was called Hormah.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Also Judah took Gaza with its border, and Ashkelon with its border, and Ekron with its border.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was with Judah, and drove out the inhabitants of the hill country; for he could not drive out the inhabitants of the valley, because they had chariots of iron.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gave Hebron to Caleb, as Moses had said, and he drove the three sons of Anak out of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Benjamin didn’t drive out the Jebusites who inhabited Jerusalem, but the Jebusites dwell with the children of Benjamin in Jerusalem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house of Joseph also went up against Bethel, and the LORD was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house of Joseph sent to spy out Bethel. (The name of the city before that was Luz.)</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watchers saw a man come out of the city, and they said to him, “Please show us the entrance into the city, and we will deal kindly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showed them the entrance into the city, and they struck the city with the edge of the sword; but they let the man and all his family go.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went into the land of the Hittites, built a city, and called its name Luz, which is its name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Manasseh didn’t drive out the inhabitants of Beth Shean and its towns, nor Taanach and its towns, nor the inhabitants of Dor and its towns, nor the inhabitants of Ibleam and its towns, nor the inhabitants of Megiddo and its towns; but the Canaanites would dwell in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Israel had grown strong, they put the Canaanites to forced labor, and didn’t utterly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Ephraim didn’t drive out the Canaanites who lived in Gezer, but the Canaanites lived in Gezer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Zebulun didn’t drive out the inhabitants of Kitron, nor the inhabitants of Nahalol; but the Canaanites lived among them, and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Asher didn’t drive out the inhabitants of Acco, nor the inhabitants of Sidon, nor of Ahlab, nor of Achzib, nor of Helbah, nor of Aphik, nor of Rehob;</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 Asherites lived among the Canaanites, the inhabitants of the land, for they didn’t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Naphtali didn’t drive out the inhabitants of Beth Shemesh, nor the inhabitants of Beth Anath; but he lived among the Canaanites, the inhabitants of the land. Nevertheless the inhabitants of Beth Shemesh and of Beth Anath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Amorites forced the children of Dan into the hill country, for they would not allow them to come down to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the Amorites would dwell in Mount Heres, in Aijalon, and in Shaalbim. Yet the hand of the house of Joseph prevailed, so that they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border of the Amorites was from the ascent of Akrabbim, from the rock, and upward.</w:t>
      </w:r>
      <w:r>
        <w:rPr>
          <w:lang w:val="en_US" w:bidi="en_US"/>
        </w:rPr>
      </w:r>
      <w:r>
        <w:rPr>
          <w:lang w:val="en_US" w:bidi="en_US"/>
        </w:rPr>
      </w:r>
    </w:p>
    <w:p>
      <w:pPr/>
      <w:r>
        <w:rPr>
          <w:lang w:val="en_US" w:bidi="en_US"/>
        </w:rPr>
      </w:r>
    </w:p>
    <w:p>
      <w:pPr>
        <w:pStyle w:val="Heading2"/>
      </w:pPr>
      <w:r>
        <w:rPr>
          <w:lang w:val="en_US" w:bidi="en_US"/>
        </w:rPr>
        <w:t>Judges 2:1</w:t>
      </w:r>
      <w:r>
        <w:rPr>
          <w:lang w:val="en_US" w:bidi="en_US"/>
        </w:rPr>
      </w:r>
    </w:p>
    <w:p>
      <w:pPr/>
      <w:r>
        <w:rPr>
          <w:lang w:val="en_US" w:bidi="en_US"/>
        </w:rPr>
      </w:r>
      <w:r>
        <w:rPr>
          <w:vertAlign w:val="superscript"/>
          <w:lang w:val="en_US" w:bidi="en_US"/>
        </w:rPr>
        <w:t>1</w:t>
      </w:r>
      <w:r>
        <w:rPr>
          <w:lang w:val="en_US" w:bidi="en_US"/>
        </w:rPr>
        <w:t xml:space="preserve"> The LORD’s angel came up from Gilgal to Bochim. He said, “I brought you out of Egypt, and have brought you to the land which I swore to give your fathers. I said, ‘I will never break my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no covenant with the inhabitants of this land. You shall break down their altars.’ But you have not listened to my voice. Why have you done this?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I also said, ‘I will not drive them out from before you; but they shall be in your sides, and their gods will be a snare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LORD’s angel spoke these words to all the children of Israel, the people lifted up their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called the name of that place Bochim, and they sacrificed there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when Joshua had sent the people away, the children of Israel each went to his inheritance to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served the LORD all the days of Joshua, and all the days of the elders who outlived Joshua, who had seen all the great work of the LORD that he had worked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Joshua the son of Nun, the servant of the LORD, died, being one hundred ten years 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buried him in the border of his inheritance in Timnath Heres, in the hill country of Ephraim, on the north of the mountain of Gaash.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all that generation were gathered to their fathers, another generation arose after them who didn’t know the LORD, nor the work which he had done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Israel did that which was evil in the LORD’s sight, and served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abandoned the LORD, the God of their fathers, who brought them out of the land of Egypt, and followed other gods, of the gods of the peoples who were around them, and bowed themselves down to them; and they provoked the LORD to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abandoned the LORD, and served Baal and the Ashtaroth.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LORD’s anger burned against Israel, and he delivered them into the hands of raiders who plundered them. He sold them into the hands of their enemies all around, so that they could no longer stand before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Wherever they went out, the LORD’s hand was against them for evil, as the LORD had spoken, and as the LORD had sworn to them; and they were very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raised up judges, who saved them out of the hand of those who plundered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they didn’t listen to their judges; for they prostituted themselves to other gods, and bowed themselves down to them. They quickly turned away from the way in which their fathers walked, obeying the LORD’s commandments. They didn’t do 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LORD raised up judges for them, then the LORD was with the judge, and saved them out of the hand of their enemies all the days of the judge; for it grieved the LORD because of their groaning by reason of those who oppressed them and troubled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 judge was dead, they turned back, and dealt more corruptly than their fathers in following other gods to serve them and to bow down to them. They didn’t cease what they were doing, or give up their stubborn ways.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LORD’s anger burned against Israel; and he said, “Because this nation transgressed my covenant which I commanded their fathers, and has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also will no longer drive out any of the nations that Joshua left when he died from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by them I may test Israel, to see if they will keep the LORD’s way to walk therein, as their fathers kept it, or not.”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 LORD left those nations, without driving them out hastily. He didn’t deliver them into Joshua’s hand.</w:t>
      </w:r>
      <w:r>
        <w:rPr>
          <w:lang w:val="en_US" w:bidi="en_US"/>
        </w:rPr>
      </w:r>
      <w:r>
        <w:rPr>
          <w:lang w:val="en_US" w:bidi="en_US"/>
        </w:rPr>
      </w:r>
    </w:p>
    <w:p>
      <w:pPr/>
      <w:r>
        <w:rPr>
          <w:lang w:val="en_US" w:bidi="en_US"/>
        </w:rPr>
      </w:r>
    </w:p>
    <w:p>
      <w:pPr>
        <w:pStyle w:val="Heading2"/>
      </w:pPr>
      <w:r>
        <w:rPr>
          <w:lang w:val="en_US" w:bidi="en_US"/>
        </w:rPr>
        <w:t>Judges 3:1</w:t>
      </w:r>
      <w:r>
        <w:rPr>
          <w:lang w:val="en_US" w:bidi="en_US"/>
        </w:rPr>
      </w:r>
    </w:p>
    <w:p>
      <w:pPr/>
      <w:r>
        <w:rPr>
          <w:lang w:val="en_US" w:bidi="en_US"/>
        </w:rPr>
      </w:r>
      <w:r>
        <w:rPr>
          <w:vertAlign w:val="superscript"/>
          <w:lang w:val="en_US" w:bidi="en_US"/>
        </w:rPr>
        <w:t>1</w:t>
      </w:r>
      <w:r>
        <w:rPr>
          <w:lang w:val="en_US" w:bidi="en_US"/>
        </w:rPr>
        <w:t xml:space="preserve"> Now these are the nations which the LORD left, to test Israel by them, even as many as had not known all the wars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only that the generations of the children of Israel might know, to teach them war, at least those who knew nothing of it before: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five lords of the Philistines, all the Canaanites, the Sidonians, and the Hivites who lived on Mount Lebanon, from Mount Baal Hermon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left to test Israel by them, to know whether they would listen to the LORD’s commandments, which he commanded their fathers by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lived among the Canaanites, the Hittites, the Amorites, the Perizzites, the Hivites, and the Jebusites.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took their daughters to be their wives, and gave their own daughters to their sons and served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Israel did that which was evil in the LORD’s sight, and forgot the LORD their God, and served the Baals and the Asheroth.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LORD’s anger burned against Israel, and he sold them into the hand of Cushan Rishathaim king of Mesopotamia; and the children of Israel served Cushan Rishathaim 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children of Israel cried to the LORD, the LORD raised up a savior to the children of Israel, who saved them, even Othniel the son of Kenaz, Caleb’s younger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LORD’s Spirit came on him, and he judged Israel; and he went out to war, and the LORD delivered Cushan Rishathaim king of Mesopotamia into his hand. His hand prevailed against Cushan Rishathaim.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land had rest forty years, then Othniel the son of Kenaz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again did that which was evil in the LORD’s sight, and the LORD strengthened Eglon the king of Moab against Israel, because they had done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gathered the children of Ammon and Amalek to himself; and he went and struck Israel, and they possessed the city of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Israel served Eglon the king of Moab eighteen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 children of Israel cried to the LORD, the LORD raised up a savior for them: Ehud the son of Gera, the Benjamite, a left-handed man. The children of Israel sent tribute by him to Eglon the king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Ehud made himself a sword which had two edges, a cubit in length; and he wore it under his clothing on his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offered the tribute to Eglon king of Moab. Now Eglon was a very fat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Ehud had finished offering the tribute, he sent away the people who carried the tribute.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he himself turned back from the stone idols that were by Gilgal, and said, “I have a secret message for you, O king.” The king said, “Keep silence!” All who stood by him left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Ehud came to him; and he was sitting by himself alone in the cool upper room. Ehud said, “I have a message from God to you.” He arose out of his seat.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Ehud put out his left hand, and took the sword from his right thigh, and thrust it into his body.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handle also went in after the blade; and the fat closed on the blade, for he didn’t draw the sword out of his body; and it came out behind.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Ehud went out onto the porch, and shut the doors of the upper room on him, and locked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he had gone, his servants came and saw that the doors of the upper room were locked. They said, “Surely he is covering his feet in the upper room.”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waited until they were ashamed; and behold, he didn’t open the doors of the upper room. Therefore they took the key and opened them, and behold, their lord had fallen down dead on the floor.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Ehud escaped while they waited, passed beyond the stone idols, and escaped to Seirah.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had come, he blew a trumpet in the hill country of Ephraim; and the children of Israel went down with him from the hill country, and he led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“Follow me; for the LORD has delivered your enemies the Moabites into your hand.” They followed him, and took the fords of the Jordan against the Moabites, and didn’t allow any man to pass over.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struck at that time about ten thousand men of Moab, every strong man and every man of valor. No man escaped.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Moab was subdued that day under the hand of Israel. Then the land had rest eighty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him was Shamgar the son of Anath, who struck six hundred men of the Philistines with an ox goad. He also saved Israel.</w:t>
      </w:r>
      <w:r>
        <w:rPr>
          <w:lang w:val="en_US" w:bidi="en_US"/>
        </w:rPr>
      </w:r>
      <w:r>
        <w:rPr>
          <w:lang w:val="en_US" w:bidi="en_US"/>
        </w:rPr>
      </w:r>
    </w:p>
    <w:p>
      <w:pPr/>
      <w:r>
        <w:rPr>
          <w:lang w:val="en_US" w:bidi="en_US"/>
        </w:rPr>
      </w:r>
    </w:p>
    <w:p>
      <w:pPr>
        <w:pStyle w:val="Heading2"/>
      </w:pPr>
      <w:r>
        <w:rPr>
          <w:lang w:val="en_US" w:bidi="en_US"/>
        </w:rPr>
        <w:t>Judges 4:1</w:t>
      </w:r>
      <w:r>
        <w:rPr>
          <w:lang w:val="en_US" w:bidi="en_US"/>
        </w:rPr>
      </w:r>
    </w:p>
    <w:p>
      <w:pPr/>
      <w:r>
        <w:rPr>
          <w:lang w:val="en_US" w:bidi="en_US"/>
        </w:rPr>
      </w:r>
      <w:r>
        <w:rPr>
          <w:vertAlign w:val="superscript"/>
          <w:lang w:val="en_US" w:bidi="en_US"/>
        </w:rPr>
        <w:t>1</w:t>
      </w:r>
      <w:r>
        <w:rPr>
          <w:lang w:val="en_US" w:bidi="en_US"/>
        </w:rPr>
        <w:t xml:space="preserve"> The children of Israel again did that which was evil in the LORD’s sight, when Ehud was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sold them into the hand of Jabin king of Canaan, who reigned in Hazor; the captain of whose army was Sisera, who lived in Harosheth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Israel cried to the LORD, for he had nine hundred chariots of iron; and he mightily oppressed the children of Israel for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Deborah, a prophetess, the wife of Lappidoth, judged Israel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lived under Deborah’s palm tree between Ramah and Bethel in the hill country of Ephraim; and the children of Israel came up to her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sent and called Barak the son of Abinoam out of Kedesh Naphtali, and said to him, “Hasn’t the LORD, the God of Israel, commanded, ‘Go and lead the way to Mount Tabor, and take with you ten thousand men of the children of Naphtali and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draw to you, to the river Kishon, Sisera, the captain of Jabin’s army, with his chariots and his multitude; and I will deliver him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Barak said to her, “If you will go with me, then I will go; but if you will not go with me, I will not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“I will surely go with you. Nevertheless, the journey that you take won’t be for your honor; for the LORD will sell Sisera into a woman’s hand.” Deborah arose, and went with Barak to Kedesh.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Barak called Zebulun and Naphtali together to Kedesh. Ten thousand men followed him; and Deborah went up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Heber the Kenite had separated himself from the Kenites, even from the children of Hobab, Moses’ brother-in-law, and had pitched his tent as far as the oak in Zaanannim, which is by Kedesh.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told Sisera that Barak the son of Abinoam had gone up to Mount Tabor.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Sisera gathered together all his chariots, even nine hundred chariots of iron, and all the people who were with him, from Harosheth of the Gentiles, to the river Kishon.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Deborah said to Barak, “Go; for this is the day in which the LORD has delivered Sisera into your hand. Hasn’t the LORD gone out before you?” So Barak went down from Mount Tabor, and ten thousand men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confused Sisera, all his chariots, and all his army, with the edge of the sword before Barak. Sisera abandoned his chariot and fled away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Barak pursued the chariots and the army to Harosheth of the Gentiles; and all the army of Sisera fell by the edge of the sword. There was not a man left.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However Sisera fled away on his feet to the tent of Jael the wife of Heber the Kenite; for there was peace between Jabin the king of Hazor and the house of Heber the Kenite.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Jael went out to meet Sisera, and said to him, “Turn in, my lord, turn in to me; don’t be afraid.” He came in to her into the tent, and she covered him with a rug.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her, “Please give me a little water to drink; for I am thirsty.” She opened a container of milk, and gave him a drink, and covered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her, “Stand in the door of the tent, and if any man comes and inquires of you, and says, ‘Is there any man here?’ you shall say, ‘No.’”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Jael, Heber’s wife, took a tent peg, and took a hammer in her hand, and went softly to him, and struck the pin into his temples, and it pierced through into the ground, for he was in a deep sleep; so he fainted and died.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as Barak pursued Sisera, Jael came out to meet him, and said to him, “Come, and I will show you the man whom you seek.” He came to her; and behold, Sisera lay dead, and the tent peg was in his temples.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God subdued Jabin the king of Canaan before the children of Israel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hand of the children of Israel prevailed more and more against Jabin the king of Canaan, until they had destroyed Jabin king of Canaan.</w:t>
      </w:r>
      <w:r>
        <w:rPr>
          <w:lang w:val="en_US" w:bidi="en_US"/>
        </w:rPr>
      </w:r>
      <w:r>
        <w:rPr>
          <w:lang w:val="en_US" w:bidi="en_US"/>
        </w:rPr>
      </w:r>
    </w:p>
    <w:p>
      <w:pPr/>
      <w:r>
        <w:rPr>
          <w:lang w:val="en_US" w:bidi="en_US"/>
        </w:rPr>
      </w:r>
    </w:p>
    <w:p>
      <w:pPr>
        <w:pStyle w:val="Heading2"/>
      </w:pPr>
      <w:r>
        <w:rPr>
          <w:lang w:val="en_US" w:bidi="en_US"/>
        </w:rPr>
        <w:t>Judges 5:1</w:t>
      </w:r>
      <w:r>
        <w:rPr>
          <w:lang w:val="en_US" w:bidi="en_US"/>
        </w:rPr>
      </w:r>
    </w:p>
    <w:p>
      <w:pPr/>
      <w:r>
        <w:rPr>
          <w:lang w:val="en_US" w:bidi="en_US"/>
        </w:rPr>
      </w:r>
      <w:r>
        <w:rPr>
          <w:vertAlign w:val="superscript"/>
          <w:lang w:val="en_US" w:bidi="en_US"/>
        </w:rPr>
        <w:t>1</w:t>
      </w:r>
      <w:r>
        <w:rPr>
          <w:lang w:val="en_US" w:bidi="en_US"/>
        </w:rPr>
        <w:t xml:space="preserve"> Then Deborah and Barak the son of Abinoam sang on that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the leaders took the lead in Israel, because the people offered themselves willingly, be blessed,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“Hear, you kings! Give ear, you princes! I, even I, will sing to the LORD. I will sing praise to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“LORD, when you went out of Seir, when you marched out of the field of Edom, the earth trembled, the sky also dropped. Yes, the clouds dropped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quaked at the LORD’s presence, even Sinai at the presence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days of Shamgar the son of Anath, in the days of Jael, the highways were unoccupied. The travelers walked through byways.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rulers ceased in Israel. They ceased until I, Deborah, arose; Until I arose a mother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chose new gods. Then war was in the gates. Was there a shield or spear seen among forty thousand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heart is toward the governors of Israel, who offered themselves willingly among the people. Bless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you who ride on white donkeys, you who sit on rich carpets, and you who walk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Far from the noise of archers, in the places of drawing water, there they will rehearse the LORD’s righteous acts, the righteous acts of his rule in Israel. “Then the LORD’s people went down to the gates.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‘Awake, awake, Deborah! Awake, awake, utter a song! Arise, Barak, and lead away your captives, you son of Abinoam.’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a remnant of the nobles and the people came down. The LORD came down for me against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whose root is in Amalek came out of Ephraim, after you, Benjamin, among your peoples. Governors come down out of Machir. Those who handle the marshal’s staff came out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of Issachar were with Deborah. As was Issachar, so was Barak. They rushed into the valley at his feet. By the watercourses of Reuben, there were great resolves of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did you sit among the sheepfolds? To hear the whistling for the flocks? At the watercourses of Reuben, there were great searchings of heart.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Gilead lived beyond the Jordan. Why did Dan remain in ships? Asher sat still at the haven of the sea, and lived by his creeks.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Zebulun was a people that jeopardized their lives to the death; Naphtali also, on the high places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kings came and fought, then the kings of Canaan fought at Taanach by the waters of Megiddo. They took no plunder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From the sky the stars fought. From their courses, they fought against Sisera.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river Kishon swept them away, that ancient river, the river Kishon. My soul, march on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horse hoofs stamped because of the prancing, the prancing of their strong 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‘Curse Meroz,’ said the LORD’s angel. ‘Curse bitterly its inhabitants, because they didn’t come to help the LORD, to help the LORD against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“Jael shall be blessed above women, the wife of Heber the Kenite; blessed shall she be above women in the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asked for water. She gave him milk. She brought him butter in a lordly dish.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put her hand to the tent peg, and her right hand to the workmen’s hammer. With the hammer she struck Sisera. She struck through his head. Yes, she pierced and struck through his temples.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her feet he bowed, he fell, he lay. At her feet he bowed, he fell. Where he bowed, there he fell down dead.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“Through the window she looked out, and cried: Sisera’s mother looked through the lattice. ‘Why is his chariot so long in coming? Why do the wheels of his chariots wait?’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Her wise ladies answered her, Yes, she returned answer to herself,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‘Have they not found, have they not divided the plunder? A lady, two ladies to every man; to Sisera a plunder of dyed garments, a plunder of dyed garments embroidered, of dyed garments embroidered on both sides, on the necks of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let all your enemies perish, LORD, but let those who love him be as the sun when it rises in its strength.” Then the land had rest forty years.</w:t>
      </w:r>
      <w:r>
        <w:rPr>
          <w:lang w:val="en_US" w:bidi="en_US"/>
        </w:rPr>
      </w:r>
      <w:r>
        <w:rPr>
          <w:lang w:val="en_US" w:bidi="en_US"/>
        </w:rPr>
      </w:r>
    </w:p>
    <w:p>
      <w:pPr/>
      <w:r>
        <w:rPr>
          <w:lang w:val="en_US" w:bidi="en_US"/>
        </w:rPr>
      </w:r>
    </w:p>
    <w:p>
      <w:pPr>
        <w:pStyle w:val="Heading2"/>
      </w:pPr>
      <w:r>
        <w:rPr>
          <w:lang w:val="en_US" w:bidi="en_US"/>
        </w:rPr>
        <w:t>Judges 6:1</w:t>
      </w:r>
      <w:r>
        <w:rPr>
          <w:lang w:val="en_US" w:bidi="en_US"/>
        </w:rPr>
      </w:r>
    </w:p>
    <w:p>
      <w:pPr/>
      <w:r>
        <w:rPr>
          <w:lang w:val="en_US" w:bidi="en_US"/>
        </w:rPr>
      </w:r>
      <w:r>
        <w:rPr>
          <w:vertAlign w:val="superscript"/>
          <w:lang w:val="en_US" w:bidi="en_US"/>
        </w:rPr>
        <w:t>1</w:t>
      </w:r>
      <w:r>
        <w:rPr>
          <w:lang w:val="en_US" w:bidi="en_US"/>
        </w:rPr>
        <w:t xml:space="preserve"> The children of Israel did that which was evil in the LORD’s sight, so the LORD delivered them into the hand of Midian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hand of Midian prevailed against Israel; and because of Midian the children of Israel made themselves the dens which are in the mountains, the caves, and the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it was, when Israel had sown, that the Midianites, the Amalekites, and the children of the east came up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encamped against them, and destroyed the increase of the earth, until you come to Gaza. They left no sustenance in Israel, and no sheep, ox, or donkey.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came up with their livestock and their tents. They came in as locusts for multitude. Both they and their camels were without number; and they came into the land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Israel was brought very low because of Midian; and the children of Israel cried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children of Israel cried to the LORD because of Midian,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sent a prophet to the children of Israel; and he said to them, “The LORD, the God of Israel, says, ‘I brought you up from Egypt, and brought you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delivered you out of the hand of the Egyptians and out of the hand of all who oppressed you, and drove them out from before you, and gave you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to you, “I am the LORD your God. You shall not fear the gods of the Amorites, in whose land you dwell.” But you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LORD’s angel came and sat under the oak which was in Ophrah, that belonged to Joash the Abiezrite. His son Gideon was beating out wheat in the wine press, to hide it from the Midianites.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LORD’s angel appeared to him, and said to him, “The LORD is with you, you mighty man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Gideon said to him, “Oh, my lord, if the LORD is with us, why then has all this happened to us? Where are all his wondrous works which our fathers told us of, saying, ‘Didn’t the LORD bring us up from Egypt?’ But now the LORD has cast us off, and delivered us into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looked at him, and said, “Go in this your might, and save Israel from the hand of Midian. Haven’t I sent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him, “O Lord, how shall I save Israel? Behold, my family is the poorest in Manasseh, and I am the least in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said to him, “Surely I will be with you, and you shall strike the Midianites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“If now I have found favor in your sight, then show me a sign that it is you who talk with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Please don’t go away until I come to you, and bring out my present, and lay it before you.” He said, “I will wait until you come back.”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Gideon went in and prepared a young goat and unleavened cakes of an ephah of meal. He put the meat in a basket and he put the broth in a pot, and brought it out to him under the oak, and presented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angel of God said to him, “Take the meat and the unleavened cakes, and lay them on this rock, and pour out the broth.” He did so.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LORD’s angel stretched out the end of the staff that was in his hand, and touched the meat and the unleavened cakes; and fire went up out of the rock and consumed the meat and the unleavened cakes. Then the LORD’s angel departed out of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Gideon saw that he was the LORD’s angel; and Gideon said, “Alas, Lord GOD! Because I have seen the LORD’s angel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said to him, “Peace be to you! Don’t be afraid. You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Gideon built an altar there to the LORD, and called it “The LORD is Peace.” To this day it is still in Ophrah of the Abiezrites.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same night, the LORD said to him, “Take your father’s bull, even the second bull seven years old, and throw down the altar of Baal that your father has, and cut down the Asherah that is by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build an altar to the LORD your God on the top of this stronghold, in an orderly way, and take the second bull, and offer a burnt offering with the wood of the Asherah which you shall cut down.”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Gideon took ten men of his servants, and did as the LORD had spoken to him. Because he feared his father’s household and the men of the city, he could not do it by day, but he did it by night.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 men of the city arose early in the morning, behold, the altar of Baal was broken down, and the Asherah was cut down that was by it, and the second bull was offered on the altar that was built.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said to one another, “Who has done this thing?” When they inquired and asked, they said, “Gideon the son of Joash has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men of the city said to Joash, “Bring out your son, that he may die, because he has broken down the altar of Baal, and because he has cut down the Asherah that was by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Joash said to all who stood against him, “Will you contend for Baal? Or will you save him? He who will contend for him, let him be put to death by morning! If he is a god, let him contend for himself, because someone has broken down his altar!”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on that day he named him Jerub-Baal, saying, “Let Baal contend against him, because he has broken down his altar.”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all the Midianites and the Amalekites and the children of the east assembled themselves together; and they passed over, and encamped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LORD’s Spirit came on Gideon, and he blew a trumpet; and Abiezer was gathered together to follow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sent messengers throughout all Manasseh, and they also were gathered together to follow him. He sent messengers to Asher, to Zebulun, and to Naphtali; and they came up to meet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Gideon said to God, “If you will save Israel by my hand,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I will put a fleece of wool on the threshing floor. If there is dew on the fleece only, and it is dry on all the ground, then I’ll know that you will save Israel by my hand,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was so; for he rose up early on the next day, and pressed the fleece together, and wrung the dew out of the fleece, a bowl full of water.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Gideon said to God, “Don’t let your anger be kindled against me, and I will speak but this once. Please let me make a trial just this once with the fleece. Let it now be dry only on the fleece, and on all the ground let there be dew.”</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did so that night; for it was dry on the fleece only, and there was dew on all the ground.</w:t>
      </w:r>
      <w:r>
        <w:rPr>
          <w:lang w:val="en_US" w:bidi="en_US"/>
        </w:rPr>
      </w:r>
      <w:r>
        <w:rPr>
          <w:lang w:val="en_US" w:bidi="en_US"/>
        </w:rPr>
      </w:r>
    </w:p>
    <w:p>
      <w:pPr/>
      <w:r>
        <w:rPr>
          <w:lang w:val="en_US" w:bidi="en_US"/>
        </w:rPr>
      </w:r>
    </w:p>
    <w:p>
      <w:pPr>
        <w:pStyle w:val="Heading2"/>
      </w:pPr>
      <w:r>
        <w:rPr>
          <w:lang w:val="en_US" w:bidi="en_US"/>
        </w:rPr>
        <w:t>Judges 7:1</w:t>
      </w:r>
      <w:r>
        <w:rPr>
          <w:lang w:val="en_US" w:bidi="en_US"/>
        </w:rPr>
      </w:r>
    </w:p>
    <w:p>
      <w:pPr/>
      <w:r>
        <w:rPr>
          <w:lang w:val="en_US" w:bidi="en_US"/>
        </w:rPr>
      </w:r>
      <w:r>
        <w:rPr>
          <w:vertAlign w:val="superscript"/>
          <w:lang w:val="en_US" w:bidi="en_US"/>
        </w:rPr>
        <w:t>1</w:t>
      </w:r>
      <w:r>
        <w:rPr>
          <w:lang w:val="en_US" w:bidi="en_US"/>
        </w:rPr>
        <w:t xml:space="preserve"> Then Jerubbaal, who is Gideon, and all the people who were with him, rose up early and encamped beside the spring of Harod. Midian’s camp was on the north side of them, by the hill of Moreh,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Gideon, “The people who are with you are too many for me to give the Midianites into their hand, lest Israel brag against me, saying, ‘My own hand has saved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proclaim in the ears of the people, saying, ‘Whoever is fearful and trembling, let him return and depart from Mount Gilead.’” So twenty-two thousand of the people returned, and ten thousand remained.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Gideon, “There are still too many people. Bring them down to the water, and I will test them for you there. It shall be, that those whom I tell you, ‘This shall go with you,’ shall go with you; and whoever I tell you, ‘This shall not go with you,’ shall not go.”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brought down the people to the water; and the LORD said to Gideon, “Everyone who laps of the water with his tongue, like a dog laps, you shall set him by himself; likewise everyone who bows down on his knees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number of those who lapped, putting their hand to their mouth, was three hundred men; but all the rest of the people bowed down on their knees to drink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to Gideon, “I will save you by the three hundred men who lapped, and deliver the Midianites into your hand. Let all the other people go, each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people took food in their hand, and their trumpets; and he sent all the rest of the men of Israel to their own tents, but retained the three hundred men; and the camp of Midian was beneath him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same night, the LORD said to him, “Arise, go down into the camp, for I have delivered it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you are afraid to go down, go with Purah your servant down 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hear what they say; and afterward your hands will be strengthened to go down into the camp.” Then went he down with Purah his servant to the outermost part of the armed men who were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Midianites and the Amalekites and all the children of the east lay along in the valley like locusts for multitude; and their camels were without number, as the sand which is on the seashore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Gideon had come, behold, there was a man telling a dream to his fellow. He said, “Behold, I dreamed a dream; and behold, a cake of barley bread tumbled into the camp of Midian, came to the tent, and struck it so that it fell, and turned it upside down, so that the tent lay flat.”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fellow answered, “This is nothing other than the sword of Gideon the son of Joash, a man of Israel. God has delivered Midian into his hand, with all the army.”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was so, when Gideon heard the telling of the dream and its interpretation, that he worshiped. Then he returned into the camp of Israel and said, “Arise, for the LORD has delivered the army of Midian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divided the three hundred men into three companies, and he put into the hands of all of them trumpets and empty pitchers, with torches within the pitchers.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them, “Watch me, and do likewise. Behold, when I come to the outermost part of the camp, it shall be that, as I do, so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blow the trumpet, I and all who are with me, then blow the trumpets also on every side of all the camp, and shout, ‘For the LORD and for Gideon!’”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Gideon and the hundred men who were with him came to the outermost part of the camp in the beginning of the middle watch, when they had but newly set the watch. Then they blew the trumpets and broke in pieces the pitchers that were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three companies blew the trumpets, broke the pitchers, and held the torches in their left hands and the trumpets in their right hands with which to blow; and they shouted, “The sword of the LORD and of Gideon!”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each stood in his place around the camp, and all the army ran; and they shouted, and put them to flight.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blew the three hundred trumpets, and the LORD set every man’s sword against his fellow and against all the army; and the army fled as far as Beth Shittah toward Zererah, as far as the border of Abel Meholah, by Tabbath.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men of Israel were gathered together out of Naphtali, out of Asher, and out of all Manasseh, and pursued Midian.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Gideon sent messengers throughout all the hill country of Ephraim, saying, “Come down against Midian and take the waters before them as far as Beth Barah, even the Jordan!” So all the men of Ephraim were gathered together and took the waters as far as Beth Barah, even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the two princes of Midian, Oreb and Zeeb. They killed Oreb at Oreb’s rock, and Zeeb they killed at Zeeb’s wine press, as they pursued Midian. Then they brought the heads of Oreb and Zeeb to Gideon beyond the Jordan.</w:t>
      </w:r>
      <w:r>
        <w:rPr>
          <w:lang w:val="en_US" w:bidi="en_US"/>
        </w:rPr>
      </w:r>
      <w:r>
        <w:rPr>
          <w:lang w:val="en_US" w:bidi="en_US"/>
        </w:rPr>
      </w:r>
    </w:p>
    <w:p>
      <w:pPr/>
      <w:r>
        <w:rPr>
          <w:lang w:val="en_US" w:bidi="en_US"/>
        </w:rPr>
      </w:r>
    </w:p>
    <w:p>
      <w:pPr>
        <w:pStyle w:val="Heading2"/>
      </w:pPr>
      <w:r>
        <w:rPr>
          <w:lang w:val="en_US" w:bidi="en_US"/>
        </w:rPr>
        <w:t>Judges 8:1</w:t>
      </w:r>
      <w:r>
        <w:rPr>
          <w:lang w:val="en_US" w:bidi="en_US"/>
        </w:rPr>
      </w:r>
    </w:p>
    <w:p>
      <w:pPr/>
      <w:r>
        <w:rPr>
          <w:lang w:val="en_US" w:bidi="en_US"/>
        </w:rPr>
      </w:r>
      <w:r>
        <w:rPr>
          <w:vertAlign w:val="superscript"/>
          <w:lang w:val="en_US" w:bidi="en_US"/>
        </w:rPr>
        <w:t>1</w:t>
      </w:r>
      <w:r>
        <w:rPr>
          <w:lang w:val="en_US" w:bidi="en_US"/>
        </w:rPr>
        <w:t xml:space="preserve"> The men of Ephraim said to him, “Why have you treated us this way, that you didn’t call us when you went to fight with Midian?” They rebuked him sharply.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“What have I now done in comparison with you? Isn’t the gleaning of the grapes of Ephraim better than the vintage of Abiezer?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has delivered into your hand the princes of Midian, Oreb and Zeeb! What was I able to do in comparison with you?” Then their anger was abated toward him when he had said that.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Gideon came to the Jordan and passed over, he and the three hundred men who were with him, faint, yet pursuing.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 men of Succoth, “Please give loaves of bread to the people who follow me; for they are faint, and I am pursuing after Zebah and Zalmunna, the kings of Midian.”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princes of Succoth said, “Are the hands of Zebah and Zalmunna now in your hand, that we should give bread to your army?”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Gideon said, “Therefore when the LORD has delivered Zebah and Zalmunna into my hand, then I will tear your flesh with the thorns of the wilderness and with briers.”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went up there to Penuel, and spoke to them in the same way; and the men of Penuel answered him as the men of Succoth had answered.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spoke also to the men of Penuel, saying, “When I come again in peace, I will break down this tower.”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Zebah and Zalmunna were in Karkor, and their armies with them, about fifteen thousand men, all who were left of all the army of the children of the east; for there fell one hundred twenty thousand men who drew sword.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Gideon went up by the way of those who lived in tents on the east of Nobah and Jogbehah, and struck the army; for the army felt secure.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Zebah and Zalmunna fled and he pursued them. He took the two kings of Midian, Zebah and Zalmunna, and confused all the army.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Gideon the son of Joash returned from the battle from the ascent of Heres.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caught a young man of the men of Succoth, and inquired of him; and he described for him the princes of Succoth, and its elders, seventy-seven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came to the men of Succoth, and said, “See Zebah and Zalmunna, concerning whom you taunted me, saying, ‘Are the hands of Zebah and Zalmunna now in your hand, that we should give bread to your men who are weary?’”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 elders of the city, and thorns of the wilderness and briers, and with them he taught the men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broke down the tower of Penuel, and killed the men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he said to Zebah and Zalmunna, “What kind of men were they whom you killed at Tabor?” They answered, “They were like you. They all resembled the children of a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“They were my brothers, the sons of my mother. As the LORD lives, if you had saved them alive, I would not kill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Jether his firstborn, “Get up and kill them!” But the youth didn’t draw his sword; for he was afraid, because he was yet a youth.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Zebah and Zalmunna said, “You rise and fall on us; for as the man is, so is his strength.” Gideon arose, and killed Zebah and Zalmunna, and took the crescents that were on their camels’ necks.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men of Israel said to Gideon, “Rule over us, both you, your son, and your son’s son also; for you have saved us out of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Gideon said to them, “I will not rule over you, neither shall my son rule over you. The LORD shall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Gideon said to them, “I do have a request: that you would each give me the earrings of his plunder.” (For they had golden earrings, because they were Ishmaelites.)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answered, “We will willingly give them.” They spread a garment, and every man threw the earrings of his plunder into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weight of the golden earrings that he requested was one thousand and seven hundred shekels of gold, in addition to the crescents, and the pendants, and the purple clothing that was on the kings of Midian, and in addition to the chains that were about their camels’ necks.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Gideon made an ephod out of it, and put it in Ophrah, his city. Then all Israel played the prostitute with it there; and it became a snare to Gideon and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Midian was subdued before the children of Israel, and they lifted up their heads no more. The land had rest forty years in the days of Gideon.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Jerubbaal the son of Joash went and lived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Gideon had seventy sons conceived from his body, for he had many wives.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concubine who was in Shechem also bore him a son, and he named him Abimelech.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Gideon the son of Joash died in a good old age, and was buried in the tomb of Joash his father, in Ophrah of the Abiezrites.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soon as Gideon was dead, the children of Israel turned again and played the prostitute following the Baals, and made Baal Berith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Israel didn’t remember the LORD their God, who had delivered them out of the hand of all their enemies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neither did they show kindness to the house of Jerubbaal, that is, Gideon, according to all the goodness which he had shown to Israel.</w:t>
      </w:r>
      <w:r>
        <w:rPr>
          <w:lang w:val="en_US" w:bidi="en_US"/>
        </w:rPr>
      </w:r>
      <w:r>
        <w:rPr>
          <w:lang w:val="en_US" w:bidi="en_US"/>
        </w:rPr>
      </w:r>
    </w:p>
    <w:p>
      <w:pPr/>
      <w:r>
        <w:rPr>
          <w:lang w:val="en_US" w:bidi="en_US"/>
        </w:rPr>
      </w:r>
    </w:p>
    <w:p>
      <w:pPr>
        <w:pStyle w:val="Heading2"/>
      </w:pPr>
      <w:r>
        <w:rPr>
          <w:lang w:val="en_US" w:bidi="en_US"/>
        </w:rPr>
        <w:t>Judges 9:1</w:t>
      </w:r>
      <w:r>
        <w:rPr>
          <w:lang w:val="en_US" w:bidi="en_US"/>
        </w:rPr>
      </w:r>
    </w:p>
    <w:p>
      <w:pPr/>
      <w:r>
        <w:rPr>
          <w:lang w:val="en_US" w:bidi="en_US"/>
        </w:rPr>
      </w:r>
      <w:r>
        <w:rPr>
          <w:vertAlign w:val="superscript"/>
          <w:lang w:val="en_US" w:bidi="en_US"/>
        </w:rPr>
        <w:t>1</w:t>
      </w:r>
      <w:r>
        <w:rPr>
          <w:lang w:val="en_US" w:bidi="en_US"/>
        </w:rPr>
        <w:t xml:space="preserve"> Abimelech the son of Jerubbaal went to Shechem to his mother’s brothers, and spoke with them and with all the family of the house of his mother’s father,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speak in the ears of all the men of Shechem, ‘Is it better for you that all the sons of Jerubbaal, who are seventy persons, rule over you, or that one rule over you?’ Remember also that I am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mother’s brothers spoke of him in the ears of all the men of Shechem all these words. Their hearts inclined to follow Abimelech; for they said, “He is 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gave him seventy pieces of silver out of the house of Baal Berith, with which Abimelech hired vain and reckless fellows who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went to his father’s house at Ophrah, and killed his brothers the sons of Jerubbaal, being seventy persons, on one stone; but Jotham the youngest son of Jerubbaal was left, for he hid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men of Shechem assembled themselves together with all the house of Millo, and went and made Abimelech king by the oak of the pillar that was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told it to Jotham, he went and stood on the top of Mount Gerizim and lifted up his voice, cried out, and said to them, “Listen to me, you men of Shechem, that God may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trees set out to anoint a king over themselves. They said to the olive tree,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olive tree said to them, ‘Should I stop producing my oil, with which they honor God and man by me,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trees said to the fig tree,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fig tree said to them, ‘Should I leave my sweetness, and my good fruit,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trees said to the vine,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vine said to them, ‘Should I leave my new wine, which cheers God and man,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all the trees said to the bramble,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bramble said to the trees, ‘If in truth you anoint me king over you, then come and take refuge in my shade; and if not, let fire come out of the bramble, and devour the cedars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if you have dealt truly and righteously, in that you have made Abimelech king, and if you have dealt well with Jerubbaal and his house, and have done to him according to the deserving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my father fought for you, risked his life, and delivered you out of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you have risen up against my father’s house today and have slain his sons, seventy persons, on one stone, and have made Abimelech, the son of his female servant, king over the men of Shechem, because he is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then have dealt truly and righteously with Jerubbaal and with his house today, then rejoice in Abimelech, and let him also rejoice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not, let fire come out from Abimelech and devour the men of Shechem and the house of Millo; and let fire come out from the men of Shechem and from the house of Millo and devour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Jotham ran away and fled, and went to Beer and lived there, for fear of Abimelech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Abimelech was prince over Israel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God sent an evil spirit between Abimelech and the men of Shechem; and the men of Shechem dealt treacherously with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the violence done to the seventy sons of Jerubbaal might come, and that their blood might be laid on Abimelech their brother who killed them, and on the men of Shechem who strengthened his hands to kill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men of Shechem set an ambush for him on the tops of the mountains, and they robbed all who came along that way by them; and Abimelech was told about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Gaal the son of Ebed came with his brothers and went over to Shechem; and the men of Shechem put their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went out into the field, harvested their vineyards, trod the grapes, celebrated, and went into the house of their god and ate and drank, and cursed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Gaal the son of Ebed said, “Who is Abimelech, and who is Shechem, that we should serve him? Isn’t he the son of Jerubbaal? Isn’t Zebul his officer? Serve the men of Hamor the father of Shechem, but why should we serve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wish that this people were under my hand! Then I would remove Abimelech.” He said to Abimelech, “Increase your army and come out!”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Zebul the ruler of the city heard the words of Gaal the son of Ebed, his anger burned.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sent messengers to Abimelech craftily, saying, “Behold, Gaal the son of Ebed and his brothers have come to Shechem; and behold, they incite the city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go up by night, you and the people who are with you, and lie in wait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 shall be that in the morning, as soon as the sun is up, you shall rise early and rush on the city. Behold, when he and the people who are with him come out against you, then may you do to them as you shall find occasion.”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Abimelech rose up, and all the people who were with him, by night, and they laid wait against Shechem in four companies.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Gaal the son of Ebed went out, and stood in the entrance of the gate of the city. Abimelech rose up, and the people who were with him, from the ambush.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Gaal saw the people, he said to Zebul, “Behold, people are coming down from the tops of the mountains.” Zebul said to him, “You see the shadows of the mountains as if they were men.”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Gaal spoke again and said, “Behold, people are coming down by the middle of the land, and one company comes by the way of the oak of Meonenim.”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Zebul said to him, “Now where is your mouth, that you said, ‘Who is Abimelech, that we should serve him?’ Isn’t this the people that you have despised? Please go out now and fight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Gaal went out before the men of Shechem, and fought with Abimelech.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Abimelech chased him, and he fled before him, and many fell wounded, even to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Abimelech lived at Arumah; and Zebul drove out Gaal and his brothers, that they should not dwell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next day, the people went out into the field; and they told Abimelech.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took the people and divided them into three companies, and laid wait in the field; and he looked, and behold, the people came out of the city. So, he rose up against them and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Abimelech and the companies that were with him rushed forward and stood in the entrance of the gate of the city; and the two companies rushed on all who were in the field and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Abimelech fought against the city all that day; and he took the city and killed the people in it. He beat down the city and sowed it with salt.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all the men of the tower of Shechem heard of it, they entered into the stronghold of the house of Elberith.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Abimelech was told that all the men of the tower of Shechem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Abimelech went up to Mount Zalmon, he and all the people who were with him; and Abimelech took an ax in his hand, and cut down a bough from the trees, and took it up, and laid it on his shoulder. Then he said to the people who were with him, “What you have seen me do, make haste, and do as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the people likewise each cut down his bough, followed Abimelech, and put them at the base of the stronghold, and set the stronghold on fire over them, so that all the people of the tower of Shechem died also, about a thousand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Then Abimelech went to Thebez and encamped against Thebez,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there was a strong tower within the city, and all the men and women of the city fled there, and shut themselves in, and went up to the roof of the tower.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Abimelech came to the tower and fought against it, and came near to the door of the tower to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 certain woman cast an upper millstone on Abimelech’s head, and broke his skull.</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Then he called hastily to the young man, his armor bearer, and said to him, “Draw your sword and kill me, that men not say of me, ‘A woman killed him.’ His young man thrust him through,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the men of Israel saw that Abimelech was dead, they each departed to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Thus God repaid the wickedness of Abimelech, which he did to his father in killing his seventy brothers;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God repaid all the wickedness of the men of Shechem on their heads; and the curse of Jotham the son of Jerubbaal came on them.</w:t>
      </w:r>
      <w:r>
        <w:rPr>
          <w:lang w:val="en_US" w:bidi="en_US"/>
        </w:rPr>
      </w:r>
      <w:r>
        <w:rPr>
          <w:lang w:val="en_US" w:bidi="en_US"/>
        </w:rPr>
      </w:r>
    </w:p>
    <w:p>
      <w:pPr/>
      <w:r>
        <w:rPr>
          <w:lang w:val="en_US" w:bidi="en_US"/>
        </w:rPr>
      </w:r>
    </w:p>
    <w:p>
      <w:pPr>
        <w:pStyle w:val="Heading2"/>
      </w:pPr>
      <w:r>
        <w:rPr>
          <w:lang w:val="en_US" w:bidi="en_US"/>
        </w:rPr>
        <w:t>Judges 10:1</w:t>
      </w:r>
      <w:r>
        <w:rPr>
          <w:lang w:val="en_US" w:bidi="en_US"/>
        </w:rPr>
      </w:r>
    </w:p>
    <w:p>
      <w:pPr/>
      <w:r>
        <w:rPr>
          <w:lang w:val="en_US" w:bidi="en_US"/>
        </w:rPr>
      </w:r>
      <w:r>
        <w:rPr>
          <w:vertAlign w:val="superscript"/>
          <w:lang w:val="en_US" w:bidi="en_US"/>
        </w:rPr>
        <w:t>1</w:t>
      </w:r>
      <w:r>
        <w:rPr>
          <w:lang w:val="en_US" w:bidi="en_US"/>
        </w:rPr>
        <w:t xml:space="preserve"> After Abimelech, Tola the son of Puah, the son of Dodo, a man of Issachar, arose to save Israel. He lived in Shamir in the hill country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judged Israel twenty-three years, and died, and was buried in Shamir.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After him Jair, the Gileadite, arose. He judged Israel twenty-two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had thirty sons who rode on thirty donkey colts. They had thirty cities, which are called Havvoth Jair to this day, which are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Jair died, and was buried in Kamon.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again did that which was evil in the LORD’s sight, and served the Baals, the Ashtaroth, the gods of Syria, the gods of Sidon, the gods of Moab, the gods of the children of Ammon, and the gods of the Philistines. They abandoned the LORD, and didn’t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anger burned against Israel, and he sold them into the hand of the Philistines and into the hand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troubled and oppressed the children of Israel that year. For eighteen years they oppressed all the children of Israel that were beyond the Jordan in the land of the Amorites, which is in Gilead.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Ammon passed over the Jordan to fight also against Judah, and against Benjamin, and against the house of Ephraim, so that Israel was very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cried to the LORD, saying, “We have sinned against you, even because we have forsaken our God, and have served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the children of Israel, “Didn’t I save you from the Egyptians, and from the Amorites, from the children of Ammon, and from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Sidonians also, and the Amalekites, and the Maonites, oppressed you; and you cried to me, and I saved you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you have forsaken me and served other gods. Therefore I will save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 and cry to the gods which you have chosen. Let them save you in the time of your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Israel said to the LORD, “We have sinned! Do to us whatever seems good to you; only deliver us, please,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put away the foreign gods from among them and served the LORD; and his soul was grieved for the misery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children of Ammon were gathered together and encamped in Gilead. The children of Israel assembled themselves together and encamped in Mizpah.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people, the princes of Gilead, said to one another, “Who is the man who will begin to fight against the children of Ammon? He shall be head over all the inhabitants of Gilead.”</w:t>
      </w:r>
      <w:r>
        <w:rPr>
          <w:lang w:val="en_US" w:bidi="en_US"/>
        </w:rPr>
      </w:r>
      <w:r>
        <w:rPr>
          <w:lang w:val="en_US" w:bidi="en_US"/>
        </w:rPr>
      </w:r>
    </w:p>
    <w:p>
      <w:pPr/>
      <w:r>
        <w:rPr>
          <w:lang w:val="en_US" w:bidi="en_US"/>
        </w:rPr>
      </w:r>
    </w:p>
    <w:p>
      <w:pPr>
        <w:pStyle w:val="Heading2"/>
      </w:pPr>
      <w:r>
        <w:rPr>
          <w:lang w:val="en_US" w:bidi="en_US"/>
        </w:rPr>
        <w:t>Judges 11:1</w:t>
      </w:r>
      <w:r>
        <w:rPr>
          <w:lang w:val="en_US" w:bidi="en_US"/>
        </w:rPr>
      </w:r>
    </w:p>
    <w:p>
      <w:pPr/>
      <w:r>
        <w:rPr>
          <w:lang w:val="en_US" w:bidi="en_US"/>
        </w:rPr>
      </w:r>
      <w:r>
        <w:rPr>
          <w:vertAlign w:val="superscript"/>
          <w:lang w:val="en_US" w:bidi="en_US"/>
        </w:rPr>
        <w:t>1</w:t>
      </w:r>
      <w:r>
        <w:rPr>
          <w:lang w:val="en_US" w:bidi="en_US"/>
        </w:rPr>
        <w:t xml:space="preserve"> Now Jephthah the Gileadite was a mighty man of valor. He was the son of a prostitute. Gilead became the father of Jephthah.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Gilead’s wife bore him sons. When his wife’s sons grew up, they drove Jephthah out and said to him, “You will not inherit in our father’s house, for you are the son of another woman.”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Jephthah fled from his brothers and lived in the land of Tob. Outlaws joined up with Jephthah, and they went out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a while, the children of Ammon made war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children of Ammon made war against Israel, the elders of Gilead went to get Jephthah out of the land of Tob.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Jephthah, “Come and be our chief, that we may fight with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Jephthah said to the elders of Gilead, “Didn’t you hate me, and drive me out of my father’s house? Why have you come to me now when you are in distress?”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elders of Gilead said to Jephthah, “Therefore we have turned again to you now, that you may go with us and fight with the children of Ammon. You will be our head over all the inhabitants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Jephthah said to the elders of Gilead, “If you bring me home again to fight with the children of Ammon, and the LORD delivers them before me, will I be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elders of Gilead said to Jephthah, “The LORD will be witness between us. Surely we will do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Jephthah went with the elders of Gilead, and the people made him head and chief over them. Jephthah spoke all his words before the LORD in Mizpah.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Jephthah sent messengers to the king of the children of Ammon, saying, “What do you have to do with me, that you have come to me to fight against my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the children of Ammon answered the messengers of Jephthah, “Because Israel took away my land when he came up out of Egypt, from the Arnon even to the Jabbok, and to the Jordan. Now therefore restore that territory again peaceably.”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Jephthah sent messengers again to the king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said to him, “Jephthah says: Israel didn’t take away the land of Moab, nor the land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 they came up from Egypt, and Israel went through the wilderness to the Red Sea, and came to Kadesh,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Israel sent messengers to the king of Edom, saying, ‘Please let me pass through your land;’ but the king of Edom didn’t listen. In the same way, he sent to the king of Moab, but he refused; so Israel stayed in Kadesh.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went through the wilderness, and went around the land of Edom, and the land of Moab, and came by the east side of the land of Moab, and they encamped on the other side of the Arnon; but they didn’t come within the border of Moab, for the Arnon was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Israel sent messengers to Sihon king of the Amorites, the king of Heshbon; and Israel said to him, ‘Please let us pass through your land to my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Sihon didn’t trust Israel to pass through his border; but Sihon gathered all his people together, and encamped in Jahaz, and fought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the God of Israel, delivered Sihon and all his people into the hand of Israel, and they struck them. So Israel possessed all the land of the Amorites, the inhabitants of that country.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possessed all the border of the Amorites, from the Arnon even to the Jabbok, and from the wilderness even to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now the LORD, the God of Israel, has dispossessed the Amorites from before his people Israel, and should you possess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Won’t you possess that which Chemosh your god gives you to possess? So whoever the LORD our God has dispossessed from before us, them will we possess.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are you anything better than Balak the son of Zippor, king of Moab? Did he ever strive against Israel, or did he ever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Israel lived in Heshbon and its towns, and in Aroer and its towns, and in all the cities that are along the side of the Arnon for three hundred years! Why didn’t you recover them within that time?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I have not sinned against you, but you do me wrong to war against me. May the LORD the Judge be judge today between the children of Israel and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the king of the children of Ammon didn’t listen to the words of Jephthah which he sent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LORD’s Spirit came on Jephthah, and he passed over Gilead and Manasseh, and passed over Mizpah of Gilead, and from Mizpah of Gilead he passed over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Jephthah vowed a vow to the LORD, and said, “If you will indeed deliver the children of Ammon into my hand,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it shall be, that whatever comes out of the doors of my house to meet me when I return in peace from the children of Ammon, it shall be the LORD’s, and I will offer it up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Jephthah passed over to the children of Ammon to fight against them; and the LORD delivered them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struck them from Aroer until you come to Minnith, even twenty cities, and to Abelcheramim, with a very great slaughter. So the children of Ammon were subdued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Jephthah came to Mizpah to his house; and behold, his daughter came out to meet him with tambourines and with dances. She was his only child. Besides her he had neither son nor daughter.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saw her, he tore his clothes, and said, “Alas, my daughter! You have brought me very low, and you are one of those who trouble me; for I have opened my mouth to the LORD, and I can’t go back.”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She said to him, “My father, you have opened your mouth to the LORD; do to me according to that which has proceeded out of your mouth, because the LORD has taken vengeance for you on your enemies, even on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she said to her father, “Let this thing be done for me. Leave me alone two months, that I may depart and go down on the mountains, and bewail my virginity, I and my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“Go.” He sent her away for two months; and she departed, she and her companions, and mourned her virginity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At the end of two months, she returned to her father, who did with her according to his vow which he had vowed. She was a virgin. It became a custom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that the daughters of Israel went yearly to celebrate the daughter of Jephthah the Gileadite four days in a year.</w:t>
      </w:r>
      <w:r>
        <w:rPr>
          <w:lang w:val="en_US" w:bidi="en_US"/>
        </w:rPr>
      </w:r>
      <w:r>
        <w:rPr>
          <w:lang w:val="en_US" w:bidi="en_US"/>
        </w:rPr>
      </w:r>
    </w:p>
    <w:p>
      <w:pPr/>
      <w:r>
        <w:rPr>
          <w:lang w:val="en_US" w:bidi="en_US"/>
        </w:rPr>
      </w:r>
    </w:p>
    <w:p>
      <w:pPr>
        <w:pStyle w:val="Heading2"/>
      </w:pPr>
      <w:r>
        <w:rPr>
          <w:lang w:val="en_US" w:bidi="en_US"/>
        </w:rPr>
        <w:t>Judges 12:1</w:t>
      </w:r>
      <w:r>
        <w:rPr>
          <w:lang w:val="en_US" w:bidi="en_US"/>
        </w:rPr>
      </w:r>
    </w:p>
    <w:p>
      <w:pPr/>
      <w:r>
        <w:rPr>
          <w:lang w:val="en_US" w:bidi="en_US"/>
        </w:rPr>
      </w:r>
      <w:r>
        <w:rPr>
          <w:vertAlign w:val="superscript"/>
          <w:lang w:val="en_US" w:bidi="en_US"/>
        </w:rPr>
        <w:t>1</w:t>
      </w:r>
      <w:r>
        <w:rPr>
          <w:lang w:val="en_US" w:bidi="en_US"/>
        </w:rPr>
        <w:t xml:space="preserve"> The men of Ephraim were gathered together, and passed northward; and they said to Jephthah, “Why did you pass over to fight against the children of Ammon, and didn’t call us to go with you? We will burn your house around you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Jephthah said to them, “I and my people were at great strife with the children of Ammon; and when I called you, you didn’t save me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saw that you didn’t save me, I put my life in my hand, and passed over against the children of Ammon, and the LORD delivered them into my hand. Why then have you come up to me today, to fight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Jephthah gathered together all the men of Gilead, and fought with Ephraim. The men of Gilead struck Ephraim, because they said, “You are fugitives of Ephraim, you Gileadites, in the middle of Ephraim, and in the middle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Gileadites took the fords of the Jordan against the Ephraimites. Whenever a fugitive of Ephraim said, “Let me go over,” the men of Gilead said to him, “Are you an Ephraimite?” If he said, “No;”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said to him, “Now say ‘Shibboleth;’” and he said “Sibboleth”; for he couldn’t manage to pronounce it correctly, then they seized him and killed him at the fords of the Jordan. At that time, forty-two thousand of Ephraim fell.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Jephthah judged Israel six years. Then Jephthah the Gileadite died, and was buried in the cities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him Ibzan of Bethlehem judged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had thirty sons. He sent his thirty daughters outside his clan, and he brought in thirty daughters from outside his clan for his sons. He judged Israel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Ibzan died, and was buried at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him, Elon the Zebulunite judged Israel; and he judged Israel ten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Elon the Zebulunite died, and was buried in Aijalon in the land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him, Abdon the son of Hillel the Pirathonite judged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had forty sons and thirty sons’ sons who rode on seventy donkey colts. He judged Israel 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Abdon the son of Hillel the Pirathonite died, and was buried in Pirathon in the land of Ephraim, in the hill country of the Amalekites.</w:t>
      </w:r>
      <w:r>
        <w:rPr>
          <w:lang w:val="en_US" w:bidi="en_US"/>
        </w:rPr>
      </w:r>
      <w:r>
        <w:rPr>
          <w:lang w:val="en_US" w:bidi="en_US"/>
        </w:rPr>
      </w:r>
    </w:p>
    <w:p>
      <w:pPr/>
      <w:r>
        <w:rPr>
          <w:lang w:val="en_US" w:bidi="en_US"/>
        </w:rPr>
      </w:r>
    </w:p>
    <w:p>
      <w:pPr>
        <w:pStyle w:val="Heading2"/>
      </w:pPr>
      <w:r>
        <w:rPr>
          <w:lang w:val="en_US" w:bidi="en_US"/>
        </w:rPr>
        <w:t>Judges 13:1</w:t>
      </w:r>
      <w:r>
        <w:rPr>
          <w:lang w:val="en_US" w:bidi="en_US"/>
        </w:rPr>
      </w:r>
    </w:p>
    <w:p>
      <w:pPr/>
      <w:r>
        <w:rPr>
          <w:lang w:val="en_US" w:bidi="en_US"/>
        </w:rPr>
      </w:r>
      <w:r>
        <w:rPr>
          <w:vertAlign w:val="superscript"/>
          <w:lang w:val="en_US" w:bidi="en_US"/>
        </w:rPr>
        <w:t>1</w:t>
      </w:r>
      <w:r>
        <w:rPr>
          <w:lang w:val="en_US" w:bidi="en_US"/>
        </w:rPr>
        <w:t xml:space="preserve"> The children of Israel again did that which was evil in the LORD’s sight; and the LORD delivered them into the hand of the Philistines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certain man of Zorah, of the family of the Danites, whose name was Manoah; and his wife was barren, and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angel appeared to the woman, and said to her, “See now, you are barren and childless; but you shall conceive and bear a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therefore please beware and drink no wine nor strong drink, and don’t eat any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behold, you shall conceive and give birth to a son. No razor shall come on his head, for the child shall be a Nazirite to God from the womb. He shall begin to save Israel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woman came and told her husband, saying, “A man of God came to me, and his face was like the face of the angel of God, very awesome. I didn’t ask him where he was from, neither did he tell me his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he said to me, ‘Behold, you shall conceive and bear a son; and now drink no wine nor strong drink. Don’t eat any unclean thing, for the child shall be a Nazirite to God from the womb to the day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Manoah entreated the LORD, and said, “Oh, Lord, please let the man of God whom you sent come again to us, and teach us what we should do to the child who shall be born.”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listened to the voice of Manoah, and the angel of God came again to the woman as she sat in the field; but Manoah, her husband, wasn’t with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woman hurried and ran, and told her husband, saying to him, “Behold, the man who came to me that day has appeared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Manoah arose and followed his wife, and came to the man, and said to him, “Are you the man who spoke to my wife?”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Manoah said, “Now let your words happen. What shall the child’s way of life and mission be?”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LORD’s angel said to Manoah, “Of all that I said to the woman let her beware.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may not eat of anything that comes of the vine, neither let her drink wine or strong drink, nor eat any unclean thing. Let her observe all that I commanded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Manoah said to the LORD’s angel, “Please stay with us, that we may make a young goat ready for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LORD’s angel said to Manoah, “Though you detain me, I won’t eat your bread. If you will prepare a burnt offering, you must offer it to the LORD.” For Manoah didn’t know that he was the LORD’s angel.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Manoah said to the LORD’s angel, “What is your name, that when your words happen, we may honor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LORD’s angel said to him, “Why do you ask about my name, since it is incomprehensible?”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Manoah took the young goat with the meal offering, and offered it on the rock to the LORD. Then the angel did an amazing thing as Manoah and his wife watched.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the flame went up toward the sky from off the altar, the LORD’s angel ascended in the flame of the altar. Manoah and his wife watched; and they fell on their faces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LORD’s angel didn’t appear to Manoah or to his wife any more. Then Manoah knew that he was the LORD’s angel.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Manoah said to his wife, “We shall surely die, because we have seen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his wife said to him, “If the LORD were pleased to kill us, he wouldn’t have received a burnt offering and a meal offering at our hand, and he wouldn’t have shown us all these things, nor would he have told us such things as these at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bore a son and named him Samson. The child grew, and the LORD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LORD’s Spirit began to move him in Mahaneh Dan, between Zorah and Eshtaol.</w:t>
      </w:r>
      <w:r>
        <w:rPr>
          <w:lang w:val="en_US" w:bidi="en_US"/>
        </w:rPr>
      </w:r>
      <w:r>
        <w:rPr>
          <w:lang w:val="en_US" w:bidi="en_US"/>
        </w:rPr>
      </w:r>
    </w:p>
    <w:p>
      <w:pPr/>
      <w:r>
        <w:rPr>
          <w:lang w:val="en_US" w:bidi="en_US"/>
        </w:rPr>
      </w:r>
    </w:p>
    <w:p>
      <w:pPr>
        <w:pStyle w:val="Heading2"/>
      </w:pPr>
      <w:r>
        <w:rPr>
          <w:lang w:val="en_US" w:bidi="en_US"/>
        </w:rPr>
        <w:t>Judges 14:1</w:t>
      </w:r>
      <w:r>
        <w:rPr>
          <w:lang w:val="en_US" w:bidi="en_US"/>
        </w:rPr>
      </w:r>
    </w:p>
    <w:p>
      <w:pPr/>
      <w:r>
        <w:rPr>
          <w:lang w:val="en_US" w:bidi="en_US"/>
        </w:rPr>
      </w:r>
      <w:r>
        <w:rPr>
          <w:vertAlign w:val="superscript"/>
          <w:lang w:val="en_US" w:bidi="en_US"/>
        </w:rPr>
        <w:t>1</w:t>
      </w:r>
      <w:r>
        <w:rPr>
          <w:lang w:val="en_US" w:bidi="en_US"/>
        </w:rPr>
        <w:t xml:space="preserve"> Samson went down to Timnah, and saw a woman in Timnah of the daughters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up, and told his father and his mother, saying, “I have seen a woman in Timnah of the daughters of the Philistines. Now therefore get her for me as my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his father and his mother said to him, “Isn’t there a woman among your brothers’ daughters, or among all my people, that you go to take a wife of the uncircumcised Philistines?” Samson said to his father, “Get her for me, for she pleases me well.”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his father and his mother didn’t know that it was of the LORD; for he sought an occasion against the Philistines. Now at that time the Philistines ruled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Samson went down to Timnah with his father and his mother, and came to the vineyards of Timnah; and behold, a young lion roared at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LORD’s Spirit came mightily on him, and he tore him as he would have torn a young goat with his bare hands, but he didn’t tell his father or his mother what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went down and talked with the woman, and she pleased Samson well.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a while he returned to take her, and he went over to see the carcass of the lion; and behold, there was a swarm of bees in the body of the lion,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took it into his hands, and went on, eating as he went. He came to his father and mother and gave to them, and they ate, but he didn’t tell them that he had taken the honey out of the lion’s body.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father went down to the woman; and Samson made a feast there, for the young men used to do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saw him, they brought thirty companions to be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Samson said to them, “Let me tell you a riddle now. If you can tell me the answer within the seven days of the feast, and find it out, then I will give you thirty linen garments and thirty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can’t tell me the answer, then you shall give me thirty linen garments and thirty changes of clothing.” They said to him, “Tell us your riddle, that we may hear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them, “Out of the eater came out food. Out of the strong came out sweetness.” They couldn’t in three days declare the riddle.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seventh day, they said to Samson’s wife, “Entice your husband, that he may declare to us the riddle, lest we burn you and your father’s house with fire. Have you called us to impoverish us? Isn’t that 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Samson’s wife wept before him, and said, “You just hate me, and don’t love me. You’ve told a riddle to the children of my people, and haven’t told it to me.” He said to her, “Behold, I haven’t told my father or my mother, so why should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wept before him the seven days, while their feast lasted; and on the seventh day, he told her, because she pressed him severely; and she told the riddle to the children of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men of the city said to him on the seventh day before the sun went down, “What is sweeter than honey? What is stronger than a lion?” He said to them, “If you hadn’t plowed with my heifer, you wouldn’t have found out my riddle.”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LORD’s Spirit came mightily on him, and he went down to Ashkelon and struck thirty men of them. He took their plunder, then gave the changes of clothing to those who declared the riddle. His anger burned, and he went up to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Samson’s wife was given to his companion, who had been his friend.</w:t>
      </w:r>
      <w:r>
        <w:rPr>
          <w:lang w:val="en_US" w:bidi="en_US"/>
        </w:rPr>
      </w:r>
      <w:r>
        <w:rPr>
          <w:lang w:val="en_US" w:bidi="en_US"/>
        </w:rPr>
      </w:r>
    </w:p>
    <w:p>
      <w:pPr/>
      <w:r>
        <w:rPr>
          <w:lang w:val="en_US" w:bidi="en_US"/>
        </w:rPr>
      </w:r>
    </w:p>
    <w:p>
      <w:pPr>
        <w:pStyle w:val="Heading2"/>
      </w:pPr>
      <w:r>
        <w:rPr>
          <w:lang w:val="en_US" w:bidi="en_US"/>
        </w:rPr>
        <w:t>Judges 15:1</w:t>
      </w:r>
      <w:r>
        <w:rPr>
          <w:lang w:val="en_US" w:bidi="en_US"/>
        </w:rPr>
      </w:r>
    </w:p>
    <w:p>
      <w:pPr/>
      <w:r>
        <w:rPr>
          <w:lang w:val="en_US" w:bidi="en_US"/>
        </w:rPr>
      </w:r>
      <w:r>
        <w:rPr>
          <w:vertAlign w:val="superscript"/>
          <w:lang w:val="en_US" w:bidi="en_US"/>
        </w:rPr>
        <w:t>1</w:t>
      </w:r>
      <w:r>
        <w:rPr>
          <w:lang w:val="en_US" w:bidi="en_US"/>
        </w:rPr>
        <w:t xml:space="preserve"> But after a while, in the time of wheat harvest, Samson visited his wife with a young goat. He said, “I will go in to my wife’s room.” But her father wouldn’t allow him to go 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Her father said, “I most certainly thought that you utterly hated her; therefore I gave her to your companion. Isn’t her younger sister more beautiful than she? Please, take her instead.”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Samson said to them, “This time I will be blameless in the case of the Philistines when I harm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Samson went and caught three hundred foxes, and took torches, and turned tail to tail, and put a torch in the middle between every two tails.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had set the torches on fire, he let them go into the standing grain of the Philistines, and burned up both the shocks and the standing grain, and also the olive groves.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Philistines said, “Who has done this?” They said, “Samson, the son-in-law of the Timnite, because he has taken his wife and given her to his companion.” The Philistines came up, and burned her and her father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Samson said to them, “If you behave like this, surely I will take revenge on you, and after that I will cease.”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them hip and thigh with a great slaughter; and he went down and lived in the cave in Etam’s rock.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Philistines went up, encamped in Judah, and spread themselves in Lehi.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men of Judah said, “Why have you come up against us?” They said, “We have come up to bind Samson, to do to him as he has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three thousand men of Judah went down to the cave in Etam’s rock, and said to Samson, “Don’t you know that the Philistines are rulers over us? What then is this that you have done to us?” He said to them, “As they did to me, so I have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said to him, “We have come down to bind you, that we may deliver you into the hand of the Philistines.” Samson said to them, “Swear to me that you will not attack me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spoke to him, saying, “No, but we will bind you securely and deliver you into their hands; but surely we will not kill you.” They bound him with two new ropes, and brought him up from the rock.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came to Lehi, the Philistines shouted as they met him. Then the LORD’s Spirit came mightily on him, and the ropes that were on his arms became as flax that was burned with fire; and his bands dropped from off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found a fresh jawbone of a donkey, put out his hand, took it, and struck a thousand men with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Samson said, “With the jawbone of a donkey, heaps on heaps; with the jawbone of a donkey I have struck a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had finished speaking, he threw the jawbone out of his hand; and that place was called Ramath Lehi.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was very thirsty, and called on the LORD and said, “You have given this great deliverance by the hand of your servant; and now shall I die of thirst, and fall into the hands of the uncircumcised?”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God split the hollow place that is in Lehi, and water came out of it. When he had drunk, his spirit came again, and he revived. Therefore its name was called En Hakkore, which is in Lehi,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judged Israel twenty years in the days of the Philistines.</w:t>
      </w:r>
      <w:r>
        <w:rPr>
          <w:lang w:val="en_US" w:bidi="en_US"/>
        </w:rPr>
      </w:r>
      <w:r>
        <w:rPr>
          <w:lang w:val="en_US" w:bidi="en_US"/>
        </w:rPr>
      </w:r>
    </w:p>
    <w:p>
      <w:pPr/>
      <w:r>
        <w:rPr>
          <w:lang w:val="en_US" w:bidi="en_US"/>
        </w:rPr>
      </w:r>
    </w:p>
    <w:p>
      <w:pPr>
        <w:pStyle w:val="Heading2"/>
      </w:pPr>
      <w:r>
        <w:rPr>
          <w:lang w:val="en_US" w:bidi="en_US"/>
        </w:rPr>
        <w:t>Judges 16:1</w:t>
      </w:r>
      <w:r>
        <w:rPr>
          <w:lang w:val="en_US" w:bidi="en_US"/>
        </w:rPr>
      </w:r>
    </w:p>
    <w:p>
      <w:pPr/>
      <w:r>
        <w:rPr>
          <w:lang w:val="en_US" w:bidi="en_US"/>
        </w:rPr>
      </w:r>
      <w:r>
        <w:rPr>
          <w:vertAlign w:val="superscript"/>
          <w:lang w:val="en_US" w:bidi="en_US"/>
        </w:rPr>
        <w:t>1</w:t>
      </w:r>
      <w:r>
        <w:rPr>
          <w:lang w:val="en_US" w:bidi="en_US"/>
        </w:rPr>
        <w:t xml:space="preserve"> Samson went to Gaza, and saw there a prostitute, and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Gazites were told, “Samson is here!” They surrounded him and laid wait for him all night in the gate of the city, and were quiet all the night, saying, “Wait until morning light; then we will kill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Samson lay until midnight, then arose at midnight and took hold of the doors of the gate of the city, with the two posts, and plucked them up, bar and all, and put them on his shoulders and carried them up to the top of the mountain that is before Hebron.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came to pass afterward that he loved a woman in the valley of Sorek, whose name was Delilah.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lords of the Philistines came up to her and said to her, “Entice him, and see in which his great strength lies, and by what means we may prevail against him, that we may bind him to afflict him; and we will each give you eleven hundred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Delilah said to Samson, “Please tell me where your great strength lies, and what you might be bound to afflict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Samson said to her, “If they bind me with seven green cords that were never dried, then shall I become weak, and be as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lords of the Philistines brought up to her seven green cords which had not been dried, and she bound him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she had an ambush waiting in the inner room. She said to him, “The Philistines are on you, Samson!” He broke the cords as a flax thread is broken when it touches the fire. So his strength was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Delilah said to Samson, “Behold, you have mocked me, and told me lies. Now please tell me how you might be bound.”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her, “If they only bind me with new ropes with which no work has been done, then shall I become weak, and be as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Delilah took new ropes and bound him with them, then said to him, “The Philistines are on you, Samson!” The ambush was waiting in the inner room. He broke them off his arms like a thread.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Delilah said to Samson, “Until now, you have mocked me and told me lies. Tell me with what you might be bound.” He said to her, “If you weave the seven locks of my head with the fabric on the loom.”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fastened it with the pin, and said to him, “The Philistines are on you, Samson!” He awakened out of his sleep, and plucked away the pin of the beam and the fabric.</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him, “How can you say, ‘I love you,’ when your heart is not with me? You have mocked me these three times, and have not told me where your great strength 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she pressed him daily with her words and urged him, his soul was troubled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told her all his heart and said to her, “No razor has ever come on my head; for I have been a Nazirite to God from my mother’s womb. If I am shaved, then my strength will go from me and I will become weak, and be like any other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Delilah saw that he had told her all his heart, she sent and called for the lords of the Philistines, saying, “Come up this once, for he has told me all his heart.” Then the lords of the Philistines came up to her and brought the money in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made him sleep on her knees; and she called for a man and shaved off the seven locks of his head; and she began to afflict him, and his strength went from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said, “The Philistines are upon you, Samson!” He awoke out of his sleep, and said, “I will go out as at other times, and shake myself free.” But he didn’t know that the LORD had departed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Philistines laid hold on him and put out his eyes; and they brought him down to Gaza and bound him with fetters of bronze; and he ground at the mill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However, the hair of his head began to grow again after he was shaved.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of the Philistines gathered together to offer a great sacrifice to Dagon their god, and to rejoice; for they said, “Our god has delivered Samson our enemy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people saw him, they praised their god; for they said, “Our god has delivered our enemy and the destroyer of our country, who has slain many of us,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their hearts were merry, they said, “Call for Samson, that he may entertain us.” They called for Samson out of the prison; and he performed before them. They set him between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Samson said to the boy who held him by the hand, “Allow me to feel the pillars on which the house rests, that I may lean on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 house was full of men and women; and all the lords of the Philistines were there; and there were on the roof about three thousand men and women, who saw while Samson performed.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Samson called to the LORD, and said, “Lord GOD, remember me, please, and strengthen me, please, only this once, God, that I may be at once avenged of the Philistines for my two eyes.”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Samson took hold of the two middle pillars on which the house rested and leaned on them, the one with his right hand and the other with his left.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Samson said, “Let me die with the Philistines!” He bowed himself with all his might; and the house fell on the lords, and on all the people who were in it. So the dead that he killed at his death were more than those who he killed in his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his brothers and all the house of his father came down and took him, and brought him up and buried him between Zorah and Eshtaol in the burial site of Manoah his father. He judged Israel twenty years.</w:t>
      </w:r>
      <w:r>
        <w:rPr>
          <w:lang w:val="en_US" w:bidi="en_US"/>
        </w:rPr>
      </w:r>
      <w:r>
        <w:rPr>
          <w:lang w:val="en_US" w:bidi="en_US"/>
        </w:rPr>
      </w:r>
    </w:p>
    <w:p>
      <w:pPr/>
      <w:r>
        <w:rPr>
          <w:lang w:val="en_US" w:bidi="en_US"/>
        </w:rPr>
      </w:r>
    </w:p>
    <w:p>
      <w:pPr>
        <w:pStyle w:val="Heading2"/>
      </w:pPr>
      <w:r>
        <w:rPr>
          <w:lang w:val="en_US" w:bidi="en_US"/>
        </w:rPr>
        <w:t>Judges 17:1</w:t>
      </w:r>
      <w:r>
        <w:rPr>
          <w:lang w:val="en_US" w:bidi="en_US"/>
        </w:rPr>
      </w:r>
    </w:p>
    <w:p>
      <w:pPr/>
      <w:r>
        <w:rPr>
          <w:lang w:val="en_US" w:bidi="en_US"/>
        </w:rPr>
      </w:r>
      <w:r>
        <w:rPr>
          <w:vertAlign w:val="superscript"/>
          <w:lang w:val="en_US" w:bidi="en_US"/>
        </w:rPr>
        <w:t>1</w:t>
      </w:r>
      <w:r>
        <w:rPr>
          <w:lang w:val="en_US" w:bidi="en_US"/>
        </w:rPr>
        <w:t xml:space="preserve"> There was a man of the hill country of Ephraim, whose name was Micah.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his mother, “The eleven hundred pieces of silver that were taken from you, about which you uttered a curse, and also spoke it in my ears—behold, the silver is with me. I took it.” His mother said, “May the LORD bless my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restored the eleven hundred pieces of silver to his mother, then his mother said, “I most certainly dedicate the silver to the LORD from my hand for my son, to make a carved image and a molten image. Now therefore I will restore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restored the money to his mother, his mother took two hundred pieces of silver, and gave them to a silversmith, who made a carved image and a molten image out of it. It was in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man Micah had a house of gods, and he made an ephod, and teraphim, and consecrated one of his sons, who became his priest.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those days there was no king in Israel. Everyone did that which was right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a young man out of Bethlehem Judah, of the family of Judah, who was a Levite; and he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departed out of the city, out of Bethlehem Judah, to live where he could find a place, and he came to the hill country of Ephraim, to the house of Micah, as he traveled.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Micah said to him, “Where did you come from?” He said to him, “I am a Levite of Bethlehem Judah, and I am looking for a place to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Micah said to him, “Dwell with me, and be to me a father and a priest, and I will give you ten pieces of silver per year, a suit of clothing, and your food.” So the Levite went 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Levite was content to dwell with the man; and the young man was to him as one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Micah consecrated the Levite, and the young man became his priest, and was in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Micah said, “Now I know that the LORD will do good to me, since I have a Levite as my priest.”</w:t>
      </w:r>
      <w:r>
        <w:rPr>
          <w:lang w:val="en_US" w:bidi="en_US"/>
        </w:rPr>
      </w:r>
      <w:r>
        <w:rPr>
          <w:lang w:val="en_US" w:bidi="en_US"/>
        </w:rPr>
      </w:r>
    </w:p>
    <w:p>
      <w:pPr/>
      <w:r>
        <w:rPr>
          <w:lang w:val="en_US" w:bidi="en_US"/>
        </w:rPr>
      </w:r>
    </w:p>
    <w:p>
      <w:pPr>
        <w:pStyle w:val="Heading2"/>
      </w:pPr>
      <w:r>
        <w:rPr>
          <w:lang w:val="en_US" w:bidi="en_US"/>
        </w:rPr>
        <w:t>Judges 18:1</w:t>
      </w:r>
      <w:r>
        <w:rPr>
          <w:lang w:val="en_US" w:bidi="en_US"/>
        </w:rPr>
      </w:r>
    </w:p>
    <w:p>
      <w:pPr/>
      <w:r>
        <w:rPr>
          <w:lang w:val="en_US" w:bidi="en_US"/>
        </w:rPr>
      </w:r>
      <w:r>
        <w:rPr>
          <w:vertAlign w:val="superscript"/>
          <w:lang w:val="en_US" w:bidi="en_US"/>
        </w:rPr>
        <w:t>1</w:t>
      </w:r>
      <w:r>
        <w:rPr>
          <w:lang w:val="en_US" w:bidi="en_US"/>
        </w:rPr>
        <w:t xml:space="preserve"> In those days there was no king in Israel. In those days the tribe of the Danites sought an inheritance to dwell in; for to that day, their inheritance had not fallen to them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children of Dan sent five men of their family from their whole number, men of valor, from Zorah and from Eshtaol, to spy out the land and to search it. They said to them, “Go, explore the land!” They came to the hill country of Ephraim, to the house of Micah, and lodged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they were by the house of Micah, they knew the voice of the young man the Levite; so they went over there and said to him, “Who brought you here? What do you do in this place? What do you have 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“Thus and thus has Micah dealt with me, and he has hired me, and I have become his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“Please ask counsel of God, that we may know whether our way which we go shall be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said to them, “Go in peace. Your way in which you go is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five men departed and came to Laish and saw the people who were there, how they lived in safety, in the way of the Sidonians, quiet and secure; for there was no one in the land possessing authority, that might put them to shame in anything, and they were far from the Sidonians, and had no dealings with anyone else.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came to their brothers at Zorah and Eshtaol; and their brothers asked them, “What do you say?”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“Arise, and let’s go up against them; for we have seen the land, and behold, it is very good. Do you stand still? Don’t be slothful to go and to enter in to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go, you will come to an unsuspecting people, and the land is large; for God has given it into your hand, a place where there is no lack of anything that is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family of the Danites set out from Zorah and Eshtaol with six hundred men armed with weapons of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went up and encamped in Kiriath Jearim in Judah. Therefore they call that place Mahaneh Dan to this day. Behold, it is behind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passed from there to the hill country of Ephraim, and came to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five men who went to spy out the country of Laish answered and said to their brothers, “Do you know that there is in these houses an ephod, and teraphim, and a carved image, and a molten image? Now therefore consider what you have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over there and came to the house of the young Levite man, even to the house of Micah, and asked him how he was 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six hundred men armed with their weapons of war, who were of the children of Dan, stood by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five men who went to spy out the land went up, and came in there, and took the engraved image, the ephod, the teraphim, and the molten image; and the priest stood by the entrance of the gate with the six hundred men armed with weapons of war.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these went into Micah’s house, and took the engraved image, the ephod, the teraphim, and the molten image, the priest said to them,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him, “Hold your peace, put your hand on your mouth, and go with us. Be a father and a priest to us. Is it better for you to be priest to the house of one man, or to be priest to a tribe and a family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priest’s heart was glad, and he took the ephod, the teraphim, and the engraved image, and went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turned and departed, and put the little ones, the livestock, and the goods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were a good way from the house of Micah, the men who were in the houses near Micah’s house gathered together and overtook the children of 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they called to the children of Dan, they turned their faces, and said to Micah, “What ails you, that you come with such a company?”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“You have taken away my gods which I made, and the priest, and have gone away! What more do I have? How can you ask me, ‘What ails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Dan said to him, “Don’t let your voice be heard among us, lest angry fellows fall on you, and you lose your life, with the lives of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children of Dan went their way; and when Micah saw that they were too strong for him, he turned and went back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took that which Micah had made, and the priest whom he had, and came to Laish, to a people quiet and unsuspecting, and struck them with the edge of the sword; then they burned the city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was no deliverer, because it was far from Sidon, and they had no dealings with anyone else; and it was in the valley that lies by Beth Rehob. They built the city and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called the name of the city Dan, after the name of Dan their father, who was born to Israel; however the name of the city used to be Laish.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Dan set up for themselves the engraved image; and Jonathan, the son of Gershom, the son of Moses, and his sons were priests to the tribe of the Danites until the day of the captivity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they set up for themselves Micah’s engraved image which he made, and it remained all the time that God’s house was in Shiloh.</w:t>
      </w:r>
      <w:r>
        <w:rPr>
          <w:lang w:val="en_US" w:bidi="en_US"/>
        </w:rPr>
      </w:r>
      <w:r>
        <w:rPr>
          <w:lang w:val="en_US" w:bidi="en_US"/>
        </w:rPr>
      </w:r>
    </w:p>
    <w:p>
      <w:pPr/>
      <w:r>
        <w:rPr>
          <w:lang w:val="en_US" w:bidi="en_US"/>
        </w:rPr>
      </w:r>
    </w:p>
    <w:p>
      <w:pPr>
        <w:pStyle w:val="Heading2"/>
      </w:pPr>
      <w:r>
        <w:rPr>
          <w:lang w:val="en_US" w:bidi="en_US"/>
        </w:rPr>
        <w:t>Judges 19:1</w:t>
      </w:r>
      <w:r>
        <w:rPr>
          <w:lang w:val="en_US" w:bidi="en_US"/>
        </w:rPr>
      </w:r>
    </w:p>
    <w:p>
      <w:pPr/>
      <w:r>
        <w:rPr>
          <w:lang w:val="en_US" w:bidi="en_US"/>
        </w:rPr>
      </w:r>
      <w:r>
        <w:rPr>
          <w:vertAlign w:val="superscript"/>
          <w:lang w:val="en_US" w:bidi="en_US"/>
        </w:rPr>
        <w:t>1</w:t>
      </w:r>
      <w:r>
        <w:rPr>
          <w:lang w:val="en_US" w:bidi="en_US"/>
        </w:rPr>
        <w:t xml:space="preserve"> In those days, when there was no king in Israel, there was a certain Levite living on the farther side of the hill country of Ephraim, who took for himself a concubine out of Bethlehem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concubine played the prostitute against him, and went away from him to her father’s house to Bethlehem Judah, and was there for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 husband arose and went after her to speak kindly to her, to bring her again, having his servant with him and a couple of donkeys. She brought him into her father’s house; and when the father of the young lady saw him, he rejoiced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father-in-law, the young lady’s father, kept him there; and he stayed with him three days. So they ate and drank,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the fourth day, they got up early in the morning, and he rose up to depart. The young lady’s father said to his son-in-law, “Strengthen your heart with a morsel of bread, and afterward you shall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they sat down, ate, and drank, both of them together. Then the young lady’s father said to the man, “Please be pleased to stay all night, and let your heart be merry.”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 rose up to depart; but his father-in-law urged him, and he stayed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arose early in the morning on the fifth day to depart; and the young lady’s father said, “Please strengthen your heart and stay until the day declines;” and they both 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man rose up to depart, he, and his concubine, and his servant, his father-in-law, the young lady’s father, said to him, “Behold, now the day draws toward evening, please stay all night. Behold, the day is ending. Stay here, that your heart may be merry; and tomorrow go on your way early, that you may go home.”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man wouldn’t stay that night, but he rose up and went near Jebus (also called Jerusalem). With him were a couple of saddled donkeys. His concubine also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were by Jebus, the day was far spent; and the servant said to his master, “Please come and let’s enter into this city of the Jebusites, and stay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master said to him, “We won’t enter into the city of a foreigner that is not of the children of Israel; but we will pass over to Gibeah.”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his servant, “Come and let’s draw near to one of these places; and we will lodge in Gibeah, or in Ramah.”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they passed on and went their way; and the sun went down on them near Gibeah, which belongs to Benjamin.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over there, to go in to stay in Gibeah. He went in, and sat down in the street of the city; for there was no one who took them into his house to stay.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an old man came from his work out of the field at evening. Now the man was from the hill country of Ephraim, and he lived in Gibeah; but the men of the place were Benjamites.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lifted up his eyes, and saw the wayfaring man in the street of the city; and the old man said, “Where are you going? Where did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“We are passing from Bethlehem Judah to the farther side of the hill country of Ephraim. I am from there, and I went to Bethlehem Judah. I am going to the LORD’s house; and there is no one who has taken me into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there is both straw and feed for our donkeys; and there is bread and wine also for me, and for your servant, and for the young man who is with your servants. There is no lack of anything.”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old man said, “Peace be to you! Just let me supply all your needs, but don’t sleep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he brought him into his house, and gave the donkeys fodder. Then they washed their feet, and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they were making their hearts merry, behold, the men of the city, certain wicked fellows, surrounded the house, beating at the door; and they spoke to the master of the house, the old man, saying, “Bring out the man who came into your house, that we can have sex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man, the master of the house, went out to them, and said to them, “No, my brothers, please don’t act so wickedly; since this man has come into my house, don’t do this folly.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here is my virgin daughter and his concubine. I will bring them out now. Humble them, and do with them what seems good to you; but to this man don’t do any such folly.”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men wouldn’t listen to him; so the man grabbed his concubine, and brought her out to them; and they had sex with her, and abused her all night until the morning. When the day began to dawn, they let her go.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woman came in the dawning of the day, and fell down at the door of the man’s house where her lord was, until it was light.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lord rose up in the morning and opened the doors of the house, and went out to go his way; and behold, the woman his concubine had fallen down at the door of the house, with her hands on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her, “Get up, and let’s get going!” but no one answered. Then he took her up on the donkey; and the man rose up, and went to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had come into his house, he took a knife and cut up his concubine, and divided her, limb by limb, into twelve pieces, and sent her throughout all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was so, that all who saw it said, “Such a deed has not been done or seen from the day that the children of Israel came up out of the land of Egypt to this day! Consider it, take counsel, and speak.”</w:t>
      </w:r>
      <w:r>
        <w:rPr>
          <w:lang w:val="en_US" w:bidi="en_US"/>
        </w:rPr>
      </w:r>
      <w:r>
        <w:rPr>
          <w:lang w:val="en_US" w:bidi="en_US"/>
        </w:rPr>
      </w:r>
    </w:p>
    <w:p>
      <w:pPr/>
      <w:r>
        <w:rPr>
          <w:lang w:val="en_US" w:bidi="en_US"/>
        </w:rPr>
      </w:r>
    </w:p>
    <w:p>
      <w:pPr>
        <w:pStyle w:val="Heading2"/>
      </w:pPr>
      <w:r>
        <w:rPr>
          <w:lang w:val="en_US" w:bidi="en_US"/>
        </w:rPr>
        <w:t>Judges 20:1</w:t>
      </w:r>
      <w:r>
        <w:rPr>
          <w:lang w:val="en_US" w:bidi="en_US"/>
        </w:rPr>
      </w:r>
    </w:p>
    <w:p>
      <w:pPr/>
      <w:r>
        <w:rPr>
          <w:lang w:val="en_US" w:bidi="en_US"/>
        </w:rPr>
      </w:r>
      <w:r>
        <w:rPr>
          <w:vertAlign w:val="superscript"/>
          <w:lang w:val="en_US" w:bidi="en_US"/>
        </w:rPr>
        <w:t>1</w:t>
      </w:r>
      <w:r>
        <w:rPr>
          <w:lang w:val="en_US" w:bidi="en_US"/>
        </w:rPr>
        <w:t xml:space="preserve"> Then all the children of Israel went out, and the congregation was assembled as one man, from Dan even to Beersheba, with the land of Gilead, to the LORD at Mizpah.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chiefs of all the people, even of all the tribes of Israel, presented themselves in the assembly of the people of God, four hundred thousand footmen who drew sword.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children of Benjamin heard that the children of Israel had gone up to Mizpah.) The children of Israel said, “Tell us, how did this wickedness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Levite, the husband of the woman who was murdered, answered, “I came into Gibeah that belongs to Benjamin, I and my concubine, to spend the night.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men of Gibeah rose against me, and surrounded the house by night. They intended to kill me and they raped my concubine, and she is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took my concubine and cut her in pieces, and sent her throughout all the country of the inheritance of Israel; for they have committed lewdness and folly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you children of Israel, all of you, give here your advice and counsel.”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people arose as one man, saying, “None of us will go to his tent, neither will any of us turn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this is the thing which we will do to Gibeah: we will go up against it by lot;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we will take ten men of one hundred throughout all the tribes of Israel, and one hundred of one thousand, and a thousand out of ten thousand to get food for the people, that they may do, when they come to Gibeah of Benjamin, according to all the folly that the men of Gibeah have done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all the men of Israel were gathered against the city, knit together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tribes of Israel sent men through all the tribe of Benjamin, saying, “What wickedness is this that has happened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deliver up the men, the wicked fellows who are in Gibeah, that we may put them to death and put away evil from Israel.” But Benjamin would not listen to the voice of their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Benjamin gathered themselves together out of the cities to Gibeah, to go out to battle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Benjamin were counted on that day out of the cities twenty-six thousand men who drew the sword, in addition to the inhabitants of Gibeah, who were counted seven hundred chosen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Among all these soldiers there were seven hundred chosen men who were left-handed. Every one of them could sling a stone at a hair and not miss.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of Israel, besides Benjamin, were counted four hundred thousand men who drew sword. All these were men of war.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Israel arose, went up to Bethel, and asked counsel of God. They asked, “Who shall go up for us first to battle against the children of Benjamin?” The LORD said, “Judah first.”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Israel rose up in the morning and encamped against Gibeah.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men of Israel went out to battle against Benjamin; and the men of Israel set the battle in array against them at Gibeah.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Benjamin came out of Gibeah, and on that day destroyed twenty-two thousand of the Israelite men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people, the men of Israel, encouraged themselves, and set the battle again in array in the place where they set themselves in array the first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Israel went up and wept before the LORD until evening; and they asked of the LORD, saying, “Shall I again draw near to battle against the children of Benjamin my brother?” The LORD said, “Go up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Israel came near against the children of Benjamin the second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Benjamin went out against them out of Gibeah the second day, and destroyed down to the ground of the children of Israel again eighteen thousand men. All these drew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all the children of Israel and all the people went up, and came to Bethel, and wept, and sat there before the LORD, and fasted that day until evening; then they offered burnt offerings and peace offerings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children of Israel asked the LORD (for the ark of the covenant of God was there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Phinehas, the son of Eleazar, the son of Aaron, stood before it in those days), saying, “Shall I yet again go out to battle against the children of Benjamin my brother, or shall I cease?” The LORD said, “Go up; for tomorrow I will deliver him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Israel set ambushes all around Gibeah.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Israel went up against the children of Benjamin on the third day, and set themselves in array against Gibeah, as at other times.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Benjamin went out against the people, and were drawn away from the city; and they began to strike and kill of the people as at other times, in the highways, of which one goes up to Bethel and the other to Gibeah, in the field, about thirty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children of Benjamin said, “They are struck down before us, as at the first.” But the children of Israel said, “Let’s flee, and draw them away from the city to the highways.”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men of Israel rose up out of their place and set themselves in array at Baal Tamar. Then the ambushers of Israel broke out of their place, even out of Maareh Geba.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Ten thousand chosen men out of all Israel came over against Gibeah, and the battle was severe; but they didn’t know that disaster was close to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struck Benjamin before Israel; and the children of Israel destroyed of Benjamin that day twenty-five thousand one hundred men. All these drew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the children of Benjamin saw that they were struck, for the men of Israel yielded to Benjamin because they trusted the ambushers whom they had set against Gibeah.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ambushers hurried, and rushed on Gibeah; then the ambushers spread out, and struck all the city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the appointed sign between the men of Israel and the ambushers was that they should make a great cloud of smoke rise up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men of Israel turned in the battle, and Benjamin began to strike and kill of the men of Israel about thirty persons; for they said, “Surely they are struck down before us, as in the first battle.”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when the cloud began to arise up out of the city in a pillar of smoke, the Benjamites looked behind them; and behold, the whole city went up in smoke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men of Israel turned, and the men of Benjamin were dismayed; for they saw that disaster had come on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Therefore they turned their backs before the men of Israel to the way of the wilderness, but the battle followed hard after them; and those who came out of the cities destroyed them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surrounded the Benjamites, chased them, and trod them down at their resting place, as far as near Gibeah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Eighteen thousand men of Benjamin fell; all these were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turned and fled toward the wilderness to the rock of Rimmon. They gleaned five thousand men of them in the highways, and followed hard after them to Gidom, and struck two thousand men of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that all who fell that day of Benjamin were twenty-five thousand men who drew the sword. All these were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six hundred men turned and fled toward the wilderness to the rock of Rimmon, and stayed in the rock of Rimmon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men of Israel turned again on the children of Benjamin, and struck them with the edge of the sword—including the entire city, the livestock, and all that they found. Moreover they set all the cities which they found on fire.</w:t>
      </w:r>
      <w:r>
        <w:rPr>
          <w:lang w:val="en_US" w:bidi="en_US"/>
        </w:rPr>
      </w:r>
      <w:r>
        <w:rPr>
          <w:lang w:val="en_US" w:bidi="en_US"/>
        </w:rPr>
      </w:r>
    </w:p>
    <w:p>
      <w:pPr/>
      <w:r>
        <w:rPr>
          <w:lang w:val="en_US" w:bidi="en_US"/>
        </w:rPr>
      </w:r>
    </w:p>
    <w:p>
      <w:pPr>
        <w:pStyle w:val="Heading2"/>
      </w:pPr>
      <w:r>
        <w:rPr>
          <w:lang w:val="en_US" w:bidi="en_US"/>
        </w:rPr>
        <w:t>Judges 21:1</w:t>
      </w:r>
      <w:r>
        <w:rPr>
          <w:lang w:val="en_US" w:bidi="en_US"/>
        </w:rPr>
      </w:r>
    </w:p>
    <w:p>
      <w:pPr/>
      <w:r>
        <w:rPr>
          <w:lang w:val="en_US" w:bidi="en_US"/>
        </w:rPr>
      </w:r>
      <w:r>
        <w:rPr>
          <w:vertAlign w:val="superscript"/>
          <w:lang w:val="en_US" w:bidi="en_US"/>
        </w:rPr>
        <w:t>1</w:t>
      </w:r>
      <w:r>
        <w:rPr>
          <w:lang w:val="en_US" w:bidi="en_US"/>
        </w:rPr>
        <w:t xml:space="preserve"> Now the men of Israel had sworn in Mizpah, saying, “None of us will give his daughter to Benjamin as a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came to Bethel and sat there until evening before God, and lifted up their voices, and wept severely.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“The LORD, the God of Israel, why has this happened in Israel, that there should be one tribe lacking in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next day, the people rose early and built an altar there, and offered burnt offerings and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said, “Who is there among all the tribes of Israel who didn’t come up in the assembly to the LORD?” For they had made a great oath concerning him who didn’t come up to the LORD to Mizpah, saying,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grieved for Benjamin their brother, and said, “There is one tribe cut off from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shall we provide wives for those who remain, since we have sworn by the LORD that we will not give them of our daughters to wives?”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“What one is there of the tribes of Israel who didn’t come up to the LORD to Mizpah?” Behold, no one came from Jabesh Gilead to the camp to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when the people were counted, behold, there were none of the inhabitants of Jabesh Gilead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congregation sent twelve thousand of the most valiant men there, and commanded them, saying, “Go and strike the inhabitants of Jabesh Gilead with the edge of the sword, with the women and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thing that you shall do: you shall utterly destroy every male, and every woman who has lain with a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found among the inhabitants of Jabesh Gilead four hundred young virgins who had not known man by lying with him; and they brought them to the camp to Shiloh, which is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whole congregation sent and spoke to the children of Benjamin who were in the rock of Rimmon, and proclaimed peace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Benjamin returned at that time; and they gave them the women whom they had saved alive of the women of Jabesh Gilead. There still weren’t enough for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people grieved for Benjamin, because the LORD had made a breach in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elders of the congregation said, “How shall we provide wives for those who remain, since the women are destroyed out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said, “There must be an inheritance for those who are escaped of Benjamin, that a tribe not be blotted out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However, we may not give them wives of our daughters, for the children of Israel had sworn, saying, ‘Cursed is he who gives a wife to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“Behold, there is a feast of the LORD from year to year in Shiloh, which is on the north of Bethel, on the east side of the highway that goes up from Bethel to Shechem, and on the south of Lebonah.”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commanded the children of Benjamin, saying, “Go and lie in wait in the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see, and behold, if the daughters of Shiloh come out to dance in the dances, then come out of the vineyards, and each man catch his wife of the daughters of Shiloh, and go to the land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shall be, when their fathers or their brothers come to complain to us, that we will say to them, ‘Grant them graciously to us, because we didn’t take for each man his wife in battle, neither did you give them to them; otherwise you would now be guilty.’”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Benjamin did so, and took wives for themselves according to their number, of those who danced, whom they carried off. They went and returned to their inheritance, built the cities,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Israel departed from there at that time, every man to his tribe and to his family, and they each went out from there to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those days there was no king in Israel. Everyone did that which was right in his own eyes.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