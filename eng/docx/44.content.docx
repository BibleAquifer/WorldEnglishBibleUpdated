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w:t>
      </w:r>
      <w:r>
        <w:rPr>
          <w:lang w:val="en_US" w:bidi="en_US"/>
        </w:rPr>
      </w:r>
    </w:p>
    <w:p>
      <w:pPr/>
      <w:r>
        <w:rPr>
          <w:lang w:val="en_US" w:bidi="en_US"/>
        </w:rPr>
      </w:r>
      <w:r>
        <w:rPr>
          <w:vertAlign w:val="superscript"/>
          <w:lang w:val="en_US" w:bidi="en_US"/>
        </w:rPr>
        <w:t>1</w:t>
      </w:r>
      <w:r>
        <w:rPr>
          <w:lang w:val="en_US" w:bidi="en_US"/>
        </w:rPr>
        <w:t xml:space="preserve"> The first book I wrote, Theophilus, concerned all that Jesus began both to do and to teach,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until the day in which he was received up, after he had given commandment through the Holy Spirit to the apostles whom he had chosen.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these he also showed himself alive after he suffered, by many proofs, appearing to them over a period of forty days and speaking about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Being assembled together with them, he commanded them, “Don’t depart from Jerusalem, but wait for the promise of the Father, which you heard from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John indeed baptized in water, but you will be baptized in the Holy Spirit not many days from 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when they had come together, they asked him, “Lord, are you now restoring the kingdom to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“It isn’t for you to know times or seasons which the Father has set within his own authority.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will receive power when the Holy Spirit has come upon you. You will be witnesses to me in Jerusalem, in all Judea and Samaria, and to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had said these things, as they were looking, he was taken up, and a cloud received him out of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While they were looking steadfastly into the sky as he went, behold, two men stood by them in white clothing,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also said, “You men of Galilee, why do you stand looking into the sky? This Jesus, who was received up from you into the sky, will come back in the same way as you saw him going into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returned to Jerusalem from the mountain called Olivet, which is near Jerusalem, a Sabbath day’s journey away.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they had come in, they went up into the upper room where they were staying, that is Peter, John, James, Andrew, Philip, Thomas, Bartholomew, Matthew, James the son of Alphaeus, Simon the Zealot, and Judas the son of James.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these with one accord continued steadfastly in prayer and supplication, along with the women and Mary the mother of Jesus, and with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these days, Peter stood up in the middle of the disciples (and the number of names was about one hundred twenty), and said,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“Brothers, it was necessary that this Scripture should be fulfilled, which the Holy Spirit spoke before by the mouth of David concerning Judas, who was guide to those who took Jesus.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was counted with us, and received his portion in this ministry.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this man obtained a field with the reward for his wickedness; and falling headlong, his body burst open and all his intestines gushed out.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became known to everyone who lived in Jerusalem that in their language that field was called ‘Akeldama,’ that is, ‘The field of blood.’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is written in the book of Psalms, ‘Let his habitation be made desolate. Let no one dwell in it;’ and, ‘Let another take his office.’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men therefore who have accompanied us all the time that the Lord Jesus went in and out among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beginning from the baptism of John to the day that he was received up from us, of these one must become a witness with us of his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put forward two: Joseph called Barsabbas, who was also called Justus, and Matthias.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prayed and said, “You, Lord, who know the hearts of all men, show which one of these two you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take part in this ministry and apostleship from which Judas fell away, that he might go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drew lots for them, and the lot fell on Matthias; and he was counted with the eleven apostles.</w:t>
      </w:r>
      <w:r>
        <w:rPr>
          <w:lang w:val="en_US" w:bidi="en_US"/>
        </w:rPr>
      </w:r>
      <w:r>
        <w:rPr>
          <w:lang w:val="en_US" w:bidi="en_US"/>
        </w:rPr>
      </w:r>
    </w:p>
    <w:p>
      <w:pPr/>
      <w:r>
        <w:rPr>
          <w:lang w:val="en_US" w:bidi="en_US"/>
        </w:rPr>
      </w:r>
    </w:p>
    <w:p>
      <w:pPr>
        <w:pStyle w:val="Heading2"/>
      </w:pPr>
      <w:r>
        <w:rPr>
          <w:lang w:val="en_US" w:bidi="en_US"/>
        </w:rPr>
        <w:t>Acts 2:1</w:t>
      </w:r>
      <w:r>
        <w:rPr>
          <w:lang w:val="en_US" w:bidi="en_US"/>
        </w:rPr>
      </w:r>
    </w:p>
    <w:p>
      <w:pPr/>
      <w:r>
        <w:rPr>
          <w:lang w:val="en_US" w:bidi="en_US"/>
        </w:rPr>
      </w:r>
      <w:r>
        <w:rPr>
          <w:vertAlign w:val="superscript"/>
          <w:lang w:val="en_US" w:bidi="en_US"/>
        </w:rPr>
        <w:t>1</w:t>
      </w:r>
      <w:r>
        <w:rPr>
          <w:lang w:val="en_US" w:bidi="en_US"/>
        </w:rPr>
        <w:t xml:space="preserve"> Now when the day of Pentecost had come, they were all with one accord in one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Suddenly there came from the sky a sound like the rushing of a mighty wind, and it filled all the house where they were sitting.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Tongues like fire appeared and were distributed to them, and one sat on each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all filled with the Holy Spirit and began to speak with other languages, as the Spirit gave them the ability to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there were dwelling in Jerusalem Jews, devout men, from every nation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this sound was heard, the multitude came together and were bewildered, because everyone heard them speaking in his own language.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were all amazed and marveled, saying to one another, “Behold, aren’t all these who speak Galileans?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do we hear, everyone in our own native language?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Parthians, Medes, Elamites, and people from Mesopotamia, Judea, Cappadocia, Pontus, Asia,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Phrygia, Pamphylia, Egypt, the parts of Libya around Cyrene, visitors from Rome, both Jews and proselytes,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Cretans and Arabians—we hear them speaking in our languages the mighty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were all amazed and were perplexed, saying to one another, “What does this mean?”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Others, mocking, said, “They are filled with new wine.”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Peter, standing up with the eleven, lifted up his voice and spoke out to them, “You men of Judea and all you who dwell at Jerusalem, let this be known to you, and listen to my words.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these aren’t drunken, as you suppose, seeing it is only the third hour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this is what has been spoken through the prophet Joel: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in the last days, says God, that I will pour out my Spirit on all flesh. Your sons and your daughters will prophesy. Your young men will see visions. Your old men will dream dreams.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and on my servants and on my handmaidens in those days, I will pour out my Spirit, and they will prophesy.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show wonders in the sky above, and signs on the earth beneath: blood, and fire, and billows of smoke.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sun will be turned into darkness, and the moon into blood, before the great and glorious day of the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be that whoever will call on the name of the Lord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“Men of Israel, hear these words! Jesus of Nazareth, a man approved by God to you by mighty works and wonders and signs which God did by him among you, even as you yourselves know,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him, being delivered up by the determined counsel and foreknowledge of God, you have taken by the hand of lawless men, crucified and killed;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whom God raised up, having freed him from the agony of death, because it was not possible that he should be held by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David says concerning him, ‘I saw the Lord always before my face, for he is on my right hand, that I should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my heart was glad, and my tongue rejoiced. Moreover my flesh also will dwell in hope,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 will not leave my soul in Hades, neither will you allow your Holy One to see decay.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made known to me the ways of life. You will make me full of gladness with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“Brothers, I may tell you freely of the patriarch David, that he both died and was buried, and his tomb is with us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being a prophet, and knowing that God had sworn with an oath to him that of the fruit of his body, according to the flesh, he would raise up the Christ to sit on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foreseeing this, spoke about the resurrection of the Christ, that his soul wasn’t left in Hades, and his flesh didn’t see decay.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Jesus God raised up, to which we all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Being therefore exalted by the right hand of God, and having received from the Father the promise of the Holy Spirit, he has poured out this which you now see and hear.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David didn’t ascend into the heavens, but he says himself, ‘The Lord said to my Lord, “Sit by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until I make your enemies a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“Let all the house of Israel therefore know certainly that God has made him both Lord and Christ, this Jesus whom you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when they heard this, they were cut to the heart, and said to Peter and the rest of the apostles, “Brothers, what shall we do?”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Peter said to them, “Repent and be baptized, every one of you, in the name of Jesus Christ for the forgiveness of sins, and you will receive the gift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the promise is to you and to your children, and to all who are far off, even as many as the Lord our God will call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With many other words he testified and exhorted them, saying, “Save yourselves from this crooked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those who gladly received his word were baptized. There were added that day about three thousand souls.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continued steadfastly in the apostles’ teaching and fellowship, in the breaking of bread, and prayer.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Fear came on every soul, and many wonders and signs were done through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All who believed were together, and had all things in common.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sold their possessions and goods, and distributed them to all, according as anyone had need.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Day by day, continuing steadfastly with one accord in the temple, and breaking bread at home, they took their food with gladness and singleness of heart,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praising God and having favor with all the people. The Lord added to the assembly day by day those who were being saved.</w:t>
      </w:r>
      <w:r>
        <w:rPr>
          <w:lang w:val="en_US" w:bidi="en_US"/>
        </w:rPr>
      </w:r>
      <w:r>
        <w:rPr>
          <w:lang w:val="en_US" w:bidi="en_US"/>
        </w:rPr>
      </w:r>
    </w:p>
    <w:p>
      <w:pPr/>
      <w:r>
        <w:rPr>
          <w:lang w:val="en_US" w:bidi="en_US"/>
        </w:rPr>
      </w:r>
    </w:p>
    <w:p>
      <w:pPr>
        <w:pStyle w:val="Heading2"/>
      </w:pPr>
      <w:r>
        <w:rPr>
          <w:lang w:val="en_US" w:bidi="en_US"/>
        </w:rPr>
        <w:t>Acts 3:1</w:t>
      </w:r>
      <w:r>
        <w:rPr>
          <w:lang w:val="en_US" w:bidi="en_US"/>
        </w:rPr>
      </w:r>
    </w:p>
    <w:p>
      <w:pPr/>
      <w:r>
        <w:rPr>
          <w:lang w:val="en_US" w:bidi="en_US"/>
        </w:rPr>
      </w:r>
      <w:r>
        <w:rPr>
          <w:vertAlign w:val="superscript"/>
          <w:lang w:val="en_US" w:bidi="en_US"/>
        </w:rPr>
        <w:t>1</w:t>
      </w:r>
      <w:r>
        <w:rPr>
          <w:lang w:val="en_US" w:bidi="en_US"/>
        </w:rPr>
        <w:t xml:space="preserve"> Peter and John were going up into the temple at the hour of prayer,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certain man who was lame from his mother’s womb was being carried, whom they laid daily at the door of the temple which is called Beautiful, to ask gifts for the needy of those who entered into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Peter and John about to go into the temple, he asked to receive gifts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Peter, fastening his eyes on him, with John, said, “Look at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listened to them, expecting to receive something from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Peter said, “I have no silver or gold, but what I have, that I give you. In the name of Jesus Christ of Nazareth, get up and walk!”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him by the right hand and raised him up. Immediately his feet and his ankle bones received strength.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Leaping up, he stood and began to walk. He entered with them into the temple, walking, leaping, and praising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saw him walking and praising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recognized him, that it was he who used to sit begging for gifts for the needy at the Beautiful Gate of the temple. They were filled with wonder and amazement at what had happened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 lame man who was healed held on to Peter and John, all the people ran together to them in the porch that is called Solomon’s, greatly wondering.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Peter saw it, he responded to the people, “You men of Israel, why do you marvel at this man? Why do you fasten your eyes on us, as though by our own power or godliness we had made him walk?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God of Abraham, Isaac, and Jacob, the God of our fathers, has glorified his Servant Jesus, whom you delivered up and denied in the presence of Pilate, when he had determined to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you denied the Holy and Righteous One and asked for a murderer to be granted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killed the Prince of life, whom God raised from the dead, to which we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faith in his name, his name has made this man strong, whom you see and know. Yes, the faith which is through him has given him this perfect soundness in the presence of you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brothers, I know that you did this in ignorance, as did also your rulers.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things which God announced by the mouth of all his prophets, that Christ should suffer, he thus fulfilled.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“Repent therefore, and turn again, that your sins may be blotted out, so that there may come times of refreshing from the presence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that he may send Christ Jesus, who was ordained for you before,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whom heaven must receive until the times of restoration of all things, which God spoke long ago by the mouth of his holy prophets.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Moses indeed said to the fathers, ‘The Lord God will raise up a prophet for you from among your brothers, like me. You shall listen to him in all things whatever he says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be that every soul that will not listen to that prophet will be utterly destroyed from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Yes, and all the prophets from Samuel and those who followed after, as many as have spoken, also told of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are the children of the prophets, and of the covenant which God made with our fathers, saying to Abraham, ‘All the families of the earth will be blessed through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God, having raised up his servant Jesus, sent him to you first to bless you, in turning away every one of you from your wickedness.”</w:t>
      </w:r>
      <w:r>
        <w:rPr>
          <w:lang w:val="en_US" w:bidi="en_US"/>
        </w:rPr>
      </w:r>
      <w:r>
        <w:rPr>
          <w:lang w:val="en_US" w:bidi="en_US"/>
        </w:rPr>
      </w:r>
    </w:p>
    <w:p>
      <w:pPr/>
      <w:r>
        <w:rPr>
          <w:lang w:val="en_US" w:bidi="en_US"/>
        </w:rPr>
      </w:r>
    </w:p>
    <w:p>
      <w:pPr>
        <w:pStyle w:val="Heading2"/>
      </w:pPr>
      <w:r>
        <w:rPr>
          <w:lang w:val="en_US" w:bidi="en_US"/>
        </w:rPr>
        <w:t>Acts 4:1</w:t>
      </w:r>
      <w:r>
        <w:rPr>
          <w:lang w:val="en_US" w:bidi="en_US"/>
        </w:rPr>
      </w:r>
    </w:p>
    <w:p>
      <w:pPr/>
      <w:r>
        <w:rPr>
          <w:lang w:val="en_US" w:bidi="en_US"/>
        </w:rPr>
      </w:r>
      <w:r>
        <w:rPr>
          <w:vertAlign w:val="superscript"/>
          <w:lang w:val="en_US" w:bidi="en_US"/>
        </w:rPr>
        <w:t>1</w:t>
      </w:r>
      <w:r>
        <w:rPr>
          <w:lang w:val="en_US" w:bidi="en_US"/>
        </w:rPr>
        <w:t xml:space="preserve"> As they spoke to the people, the priests and the captain of the temple and the Sadducees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being upset because they taught the people and proclaimed in Jesus the resurrection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laid hands on them, and put them in custody until the next day, for it was now evening.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many of those who heard the word believed, and the number of the men came to be about five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morning, their rulers, elders, and scribes were gathered together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Annas the high priest was there, with Caiaphas, John, Alexander, and as many as were relatives of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had stood Peter and John in the middle of them, they inquired, “By what power, or in what name, have you done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Peter, filled with the Holy Spirit, said to them, “You rulers of the people and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are examined today concerning a good deed done to a crippled man, by what means this man has been healed,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it be known to you all, and to all the people of Israel, that in the name of Jesus Christ of Nazareth, whom you crucified, whom God raised from the dead, this man stands here before you whole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is ‘the stone which was regarded as worthless by you, the builders, which has become the head of the corner.’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salvation in no one else, for there is no other name under heaven that is given among men, by which we must be saved!”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they saw the boldness of Peter and John, and had perceived that they were unlearned and ignorant men, they marveled. They recognized that they had been with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Seeing the man who was healed standing with them, they could say nothing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they had commanded them to go aside out of the council, they conferred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saying, “What shall we do to these men? Because indeed a notable miracle has been done through them, as can be plainly seen by all who dwell in Jerusalem, and we can’t deny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so that this spreads no further among the people, let’s threaten them, that from now on they don’t speak to anyone in this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called them, and commanded them not to speak at all nor teach in the name of Jesus.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Peter and John answered them, “Whether it is right in the sight of God to listen to you rather than to God, judge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we can’t help telling the things which we saw and heard.”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further threatened them, they let them go, finding no way to punish them, because of the people; for everyone glorified God for that which was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man on whom this miracle of healing was performed was more than forty years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Being let go, they came to their own company and reported all that the chief priests and the elders had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heard it, they lifted up their voice to God with one accord and said, “O Lord, you are God, who made the heaven, the earth, the sea, and all that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by the mouth of your servant David, said, ‘Why do the nations rage, and the peoples plot a vain thing?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kings of the earth take a stand, and the rulers plot together, against the Lord, and against his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truly, both Herod and Pontius Pilate, with the Gentiles and the people of Israel, were gathered together against your holy servant Jesus, whom you anointed,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do whatever your hand and your counsel foreordained to happen.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Lord, look at their threats, and grant to your servants to speak your word with all boldness,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while you stretch out your hand to heal; and that signs and wonders may be done through the name of your holy Servant Jesus.”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prayed, the place was shaken where they were gathered together. They were all filled with the Holy Spirit, and they spoke the word of God with boldness.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multitude of those who believed were of one heart and soul. Not one of them claimed that anything of the things which he possessed was his own, but they had all things in common.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great power, the apostles gave their testimony of the resurrection of the Lord Jesus. Great grace was on them all.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neither was there among them any who lacked, for as many as were owners of lands or houses sold them, and brought the proceeds of the things that were sold,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laid them at the apostles’ feet; and distribution was made to each, according as anyone had need.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Joses, who by the apostles was also called Barnabas (which is, being interpreted, Son of Encouragement), a Levite, a man of Cyprus by race,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having a field, sold it and brought the money and laid it at the apostles’ feet.</w:t>
      </w:r>
      <w:r>
        <w:rPr>
          <w:lang w:val="en_US" w:bidi="en_US"/>
        </w:rPr>
      </w:r>
      <w:r>
        <w:rPr>
          <w:lang w:val="en_US" w:bidi="en_US"/>
        </w:rPr>
      </w:r>
    </w:p>
    <w:p>
      <w:pPr/>
      <w:r>
        <w:rPr>
          <w:lang w:val="en_US" w:bidi="en_US"/>
        </w:rPr>
      </w:r>
    </w:p>
    <w:p>
      <w:pPr>
        <w:pStyle w:val="Heading2"/>
      </w:pPr>
      <w:r>
        <w:rPr>
          <w:lang w:val="en_US" w:bidi="en_US"/>
        </w:rPr>
        <w:t>Acts 5:1</w:t>
      </w:r>
      <w:r>
        <w:rPr>
          <w:lang w:val="en_US" w:bidi="en_US"/>
        </w:rPr>
      </w:r>
    </w:p>
    <w:p>
      <w:pPr/>
      <w:r>
        <w:rPr>
          <w:lang w:val="en_US" w:bidi="en_US"/>
        </w:rPr>
      </w:r>
      <w:r>
        <w:rPr>
          <w:vertAlign w:val="superscript"/>
          <w:lang w:val="en_US" w:bidi="en_US"/>
        </w:rPr>
        <w:t>1</w:t>
      </w:r>
      <w:r>
        <w:rPr>
          <w:lang w:val="en_US" w:bidi="en_US"/>
        </w:rPr>
        <w:t xml:space="preserve"> But a certain man named Ananias, with Sapphira his wife, sold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kept back part of the price, his wife also being aware of it, then brought a certain part and laid it at the apostles’ feet.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Peter said, “Ananias, why has Satan filled your heart to lie to the Holy Spirit and to keep back part of the price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you kept it, didn’t it remain your own? After it was sold, wasn’t it in your power? How is it that you have conceived this thing in your heart? You haven’t lied to men, but to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Ananias, hearing these words, fell down and died. Great fear came on all who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young men arose and wrapped him up, and they carried him out and buried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About three hours later, his wife, not knowing what had happened, came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Peter answered her, “Tell me whether you sold the land for so much.” She said, “Yes, for so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Peter asked her, “How is it that you have agreed together to tempt the Spirit of the Lord? Behold, the feet of those who have buried your husband are at the door, and they will carry you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fell down immediately at his feet and died. The young men came in and found her dead, and they carried her out and buried her by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Great fear came on the whole assembly, and on all who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By the hands of the apostles many signs and wonders were done among the people. They were all with one accord in Solomon’s porch.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None of the rest dared to join them; however, the people honored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 believers were added to the Lord, multitudes of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even carried out the sick into the streets and laid them on cots and mattresses, so that as Peter came by, at least his shadow might overshadow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multitude also came together from the cities around Jerusalem, bringing sick people and those who were tormented by unclean spirits; and they were all healed.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high priest rose up, and all those who were with him (which is the sect of the Sadducees), and they were filled with jealousy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laid hands on the apostles, then put them in public custody.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an angel of the Lord opened the prison doors by night, and brought them out and said,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 stand and speak in the temple to the people all the words of this life.”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heard this, they entered into the temple about daybreak and taught. But the high priest and those who were with him came and called the council together, with all the senate of the children of Israel, and sent to the prison to have them brought.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officers who came didn’t find them in the prison. They returned and reported,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“We found the prison shut and locked, and the guards standing before the doors, but when we opened them, we found no one inside!”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when the high priest, the captain of the temple, and the chief priests heard these words, they were very perplexed about them and what might become of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One came and told them, “Behold, the men whom you put in prison are in the temple, standing and teaching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captain went with the officers, and brought them without violence, for they were afraid that the people might stone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had brought them, they set them before the council. The high priest questioned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saying, “Didn’t we strictly command you not to teach in this name? Behold, you have filled Jerusalem with your teaching, and intend to bring this man’s blood on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Peter and the apostles answered, “We must obey God rather than men.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God of our fathers raised up Jesus, whom you killed, hanging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God exalted him with his right hand to be a Prince and a Savior, to give repentance to Israel, and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are his witnesses of these things; and so also is the Holy Spirit, whom God has given to those who obey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they, when they heard this, were cut to the heart, and were determined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one stood up in the council, a Pharisee named Gamaliel, a teacher of the law, honored by all the people, and commanded to put the apostles out for a little while.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to them, “You men of Israel, be careful concerning these men, what you are about to do.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before these days Theudas rose up, making himself out to be somebody; to whom a number of men, about four hundred, joined themselves. He was slain; and all, as many as obeyed him, were dispersed and came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After this man, Judas of Galilee rose up in the days of the enrollment, and drew away some people after him. He also perished, and all, as many as obeyed him, were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I tell you, withdraw from these men and leave them alone. For if this counsel or this work is of men, it will be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if it is of God, you will not be able to overthrow it, and you would be found even to be fighting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agreed with him. Summoning the apostles, they beat them and commanded them not to speak in the name of Jesus, and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therefore departed from the presence of the council, rejoicing that they were counted worthy to suffer dishonor for Jesus’ name.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Every day, in the temple and at home, they never stopped teaching and preaching Jesus, the Christ.</w:t>
      </w:r>
      <w:r>
        <w:rPr>
          <w:lang w:val="en_US" w:bidi="en_US"/>
        </w:rPr>
      </w:r>
      <w:r>
        <w:rPr>
          <w:lang w:val="en_US" w:bidi="en_US"/>
        </w:rPr>
      </w:r>
    </w:p>
    <w:p>
      <w:pPr/>
      <w:r>
        <w:rPr>
          <w:lang w:val="en_US" w:bidi="en_US"/>
        </w:rPr>
      </w:r>
    </w:p>
    <w:p>
      <w:pPr>
        <w:pStyle w:val="Heading2"/>
      </w:pPr>
      <w:r>
        <w:rPr>
          <w:lang w:val="en_US" w:bidi="en_US"/>
        </w:rPr>
        <w:t>Acts 6:1</w:t>
      </w:r>
      <w:r>
        <w:rPr>
          <w:lang w:val="en_US" w:bidi="en_US"/>
        </w:rPr>
      </w:r>
    </w:p>
    <w:p>
      <w:pPr/>
      <w:r>
        <w:rPr>
          <w:lang w:val="en_US" w:bidi="en_US"/>
        </w:rPr>
      </w:r>
      <w:r>
        <w:rPr>
          <w:vertAlign w:val="superscript"/>
          <w:lang w:val="en_US" w:bidi="en_US"/>
        </w:rPr>
        <w:t>1</w:t>
      </w:r>
      <w:r>
        <w:rPr>
          <w:lang w:val="en_US" w:bidi="en_US"/>
        </w:rPr>
        <w:t xml:space="preserve"> Now in those days, when the number of the disciples was multiplying, a complaint arose from the Hellenists against the Hebrews, because their widows were neglected in the daily service.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twelve summoned the multitude of the disciples and said, “It is not appropriate for us to forsake the word of God and serve tables.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select from among you, brothers, seven men of good report, full of the Holy Spirit and of wisdom, whom we may appoint over this business.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we will continue steadfastly in prayer and in the ministry of the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words pleased the whole multitude. They chose Stephen, a man full of faith and of the Holy Spirit, Philip, Prochorus, Nicanor, Timon, Parmenas, and Nicolaus, a proselyte of Antioch,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whom they set before the apostles. When they had prayed, they laid their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word of God increased and the number of the disciples greatly multiplied in Jerusalem. A great company of the priests were obedient to the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Stephen, full of faith and power, performed great wonders and signs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some of those who were of the synagogue called “The Libertines”, and of the Cyrenians, of the Alexandrians, and of those of Cilicia and Asia arose, disputing with Stephen.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weren’t able to withstand the wisdom and the Spirit by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secretly induced men to say, “We have heard him speak blasphemous words against Moses and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stirred up the people, the elders, and the scribes, and came against him and seized him, then brought him in to the council,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set up false witnesses who said, “This man never stops speaking blasphemous words against this holy place and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have heard him say that this Jesus of Nazareth will destroy this place, and will change the customs which Moses delivered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who sat in the council, fastening their eyes on him, saw his face like it was the face of an angel.</w:t>
      </w:r>
      <w:r>
        <w:rPr>
          <w:lang w:val="en_US" w:bidi="en_US"/>
        </w:rPr>
      </w:r>
      <w:r>
        <w:rPr>
          <w:lang w:val="en_US" w:bidi="en_US"/>
        </w:rPr>
      </w:r>
    </w:p>
    <w:p>
      <w:pPr/>
      <w:r>
        <w:rPr>
          <w:lang w:val="en_US" w:bidi="en_US"/>
        </w:rPr>
      </w:r>
    </w:p>
    <w:p>
      <w:pPr>
        <w:pStyle w:val="Heading2"/>
      </w:pPr>
      <w:r>
        <w:rPr>
          <w:lang w:val="en_US" w:bidi="en_US"/>
        </w:rPr>
        <w:t>Acts 7:1</w:t>
      </w:r>
      <w:r>
        <w:rPr>
          <w:lang w:val="en_US" w:bidi="en_US"/>
        </w:rPr>
      </w:r>
    </w:p>
    <w:p>
      <w:pPr/>
      <w:r>
        <w:rPr>
          <w:lang w:val="en_US" w:bidi="en_US"/>
        </w:rPr>
      </w:r>
      <w:r>
        <w:rPr>
          <w:vertAlign w:val="superscript"/>
          <w:lang w:val="en_US" w:bidi="en_US"/>
        </w:rPr>
        <w:t>1</w:t>
      </w:r>
      <w:r>
        <w:rPr>
          <w:lang w:val="en_US" w:bidi="en_US"/>
        </w:rPr>
        <w:t xml:space="preserve"> The high priest said, “Are these things so?”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“Brothers and fathers, listen. The God of glory appeared to our father Abraham when he was in Mesopotamia, before he lived in Haran,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to him, ‘Get out of your land and away from your relatives, and come into a land which I will show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came out of the land of the Chaldaeans and lived in Haran. From there, when his father was dead, God moved him into this land where you are now living.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gave him no inheritance in it, no, not so much as to set his foot on. He promised that he would give it to him for a possession, and to his offspring after him, when he still had no child.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spoke in this way: that his offspring would live as aliens in a strange land, and that they would be enslaved and mistreated for four hundred years.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judge the nation to which they will be in bondage,’ said God, ‘and after that they will come out and serve me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gave him the covenant of circumcision. So Abraham became the father of Isaac, and circumcised him the eighth day. Isaac became the father of Jacob, and Jacob became the father of the twelve patriarchs.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patriarchs, moved with jealousy against Joseph, sold him into Egypt.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delivered him out of all his afflictions, and gave him favor and wisdom before Pharaoh, king of Egypt. He made him governor over Egypt and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 famine came over all the land of Egypt and Canaan, and great affliction. Our fathers found no food.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Jacob heard that there was grain in Egypt, he sent out our fathers the first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second time Joseph was made known to his brothers, and Joseph’s family was revealed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sent and summoned Jacob his father and all his relatives, seventy-five souls.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Jacob went down into Egypt and he died, himself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were brought back to Shechem and laid in the tomb that Abraham bought for a price in silver from the children of Hamor of Shechem.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the time of the promise came close which God had sworn to Abraham, the people grew and multiplied in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until there arose a different king who didn’t know Joseph.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same took advantage of our race and mistreated our fathers, and forced them to abandon their babies, so that they wouldn’t stay alive.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Moses was born, and was exceedingly handsome to God. He was nourished three months in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was abandoned, Pharaoh’s daughter took him up and reared him as her own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was instructed in all the wisdom of the Egyptians. He was mighty in his words and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was forty years old, it came into his heart to visit his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Seeing one of them suffer wrong, he defended him and avenged him who was oppressed, striking the Egyptian.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supposed that his brothers understood that God, by his hand, was giving them deliverance; but they didn’t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day following, he appeared to them as they fought, and urged them to be at peace again, saying, ‘Sirs, you are brothers. Why do you wrong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he who did his neighbor wrong pushed him away, saying, ‘Who made you a ruler and a judge over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 you want to kill me as you killed the Egyptian yesterday?’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fled at this saying, and became a stranger in the land of Midian, where he became the father of two sons.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forty years were fulfilled, an angel of the Lord appeared to him in the wilderness of Mount Sinai, in a flame of fire in a bush.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Moses saw it, he wondered at the sight. As he came close to see, the voice of the Lord came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am the God of your fathers: the God of Abraham, the God of Isaac, and the God of Jacob.’ Moses trembled and dared not look.</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said to him, ‘Take off your sandals, for the place where you stand is holy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have surely seen the affliction of my people who are in Egypt, and have heard their groaning. I have come down to deliver them. Now come, I will send you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Moses whom they refused, saying, ‘Who made you a ruler and a judge?’—God has sent him as both a ruler and a deliverer by the hand of the angel who appeared to him in the bush.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This man led them out, having worked wonders and signs in Egypt, in the Red Sea, and in the wilderness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that Moses who said to the children of Israel, ‘The Lord our God will raise up a prophet for you from among your brothers, like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This is he who was in the assembly in the wilderness with the angel that spoke to him on Mount Sinai, and with our fathers, who received living revelations to give to us,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to whom our fathers wouldn’t be obedient, but rejected him and turned back in their hearts to Egypt,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saying to Aaron, ‘Make us gods that will go before us, for as for this Moses who led us out of the land of Egypt, we don’t know what has become of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made a calf in those days, and brought a sacrifice to the idol, and rejoiced in the works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God turned away and gave them up to serve the army of the sky, as it is written in the book of the prophets, ‘Did you offer to me slain animals and sacrifices forty years in the wilderness, O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took up the tabernacle of Moloch, the star of your god Rephan, the figures which you made to worship, so I will carry you away beyond Babylon.’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“Our fathers had the tabernacle of the testimony in the wilderness, even as he who spoke to Moses commanded him to make it according to the pattern that he had seen;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which also our fathers, in their turn, brought in with Joshua when they entered into the possession of the nations whom God drove out before the face of our fathers to the days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who found favor in the sight of God, and asked to find a habitation for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Solomon built him a house.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However, the Most High doesn’t dwell in temples made with hands, as the prophet says,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‘heaven is my throne, and the earth a footstool for my feet. What kind of house will you build me?’ says the Lord. ‘Or what is the place of my rest?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Didn’t my hand make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“You stiff-necked and uncircumcised in heart and ears, you always resist the Holy Spirit! As your fathers did, so you do.</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Which of the prophets didn’t your fathers persecute? They killed those who foretold the coming of the Righteous One, of whom you have now become betrayers and murderers.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received the law as it was ordained by angels, and didn’t keep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when they heard these things, they were cut to the heart, and they gnashed at him with their teeth.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he, being full of the Holy Spirit, looked up steadfastly into heaven and saw the glory of God, and Jesus standing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and said, “Behold, I see the heavens opened and the Son of Man standing at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they cried out with a loud voice and stopped their ears, then rushed at him with one accord.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They threw him out of the city and stoned him. The witnesses placed their garments at the feet of a young man named Saul.</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They stoned Stephen as he called out, saying, “Lord Jesus, receive my spirit!”</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He kneeled down and cried with a loud voice, “Lord, don’t hold this sin against them!” When he had said this, he fell asleep.</w:t>
      </w:r>
      <w:r>
        <w:rPr>
          <w:lang w:val="en_US" w:bidi="en_US"/>
        </w:rPr>
      </w:r>
      <w:r>
        <w:rPr>
          <w:lang w:val="en_US" w:bidi="en_US"/>
        </w:rPr>
      </w:r>
    </w:p>
    <w:p>
      <w:pPr/>
      <w:r>
        <w:rPr>
          <w:lang w:val="en_US" w:bidi="en_US"/>
        </w:rPr>
      </w:r>
    </w:p>
    <w:p>
      <w:pPr>
        <w:pStyle w:val="Heading2"/>
      </w:pPr>
      <w:r>
        <w:rPr>
          <w:lang w:val="en_US" w:bidi="en_US"/>
        </w:rPr>
        <w:t>Acts 8:1</w:t>
      </w:r>
      <w:r>
        <w:rPr>
          <w:lang w:val="en_US" w:bidi="en_US"/>
        </w:rPr>
      </w:r>
    </w:p>
    <w:p>
      <w:pPr/>
      <w:r>
        <w:rPr>
          <w:lang w:val="en_US" w:bidi="en_US"/>
        </w:rPr>
      </w:r>
      <w:r>
        <w:rPr>
          <w:vertAlign w:val="superscript"/>
          <w:lang w:val="en_US" w:bidi="en_US"/>
        </w:rPr>
        <w:t>1</w:t>
      </w:r>
      <w:r>
        <w:rPr>
          <w:lang w:val="en_US" w:bidi="en_US"/>
        </w:rPr>
        <w:t xml:space="preserve"> Saul was consenting to his death. A great persecution arose against the assembly which was in Jerusalem in that day. They were all scattered abroad throughout the regions of Judea and Samaria, except for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Devout men buried Stephen and lamented greatly over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Saul ravaged the assembly, entering into every house and dragged both men and women off to prison.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those who were scattered abroad went around preaching the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Philip went down to the city of Samaria and proclaimed to them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multitudes listened with one accord to the things that were spoken by Philip when they heard and saw the signs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unclean spirits came out of many of those who had them. They came out, crying with a loud voice. Many who had been paralyzed and lame were healed.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was great joy in that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there was a certain man, Simon by name, who used to practice sorcery in the city and amazed the people of Samaria, making himself out to be some great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whom they all listened, from the least to the greatest, saying, “This man is that great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listened to him because for a long time he had amazed them with his sorceries.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they believed Philip preaching good news concerning God’s Kingdom and the name of Jesus Christ, they were baptized,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Simon himself also believed. Being baptized, he continued with Philip. Seeing signs and great miracles occurring, he was amazed.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when the apostles who were at Jerusalem heard that Samaria had received the word of God, they sent Peter and John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when they had come down, prayed for them, that they might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as yet he had fallen on none of them. They had only been baptized in the name of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laid their hands on them, and they received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when Simon saw that the Holy Spirit was given through the laying on of the apostles’ hands, he offered them money,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saying, “Give me also this power, that whomever I lay my hands on may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Peter said to him, “May your silver perish with you, because you thought you could obtain the gift of God with money!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neither part nor lot in this matter, for your heart isn’t right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Repent therefore of this, your wickedness, and ask God if perhaps the thought of your heart may be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see that you are in the poison of bitterness and in the bondage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Simon answered, “Pray for me to the Lord, that none of the things which you have spoken happen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therefore, when they had testified and spoken the word of the Lord, returned to Jerusalem, and preached the Good News to many villages of the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an angel of the Lord spoke to Philip, saying, “Arise, and go toward the south to the way that goes down from Jerusalem to Gaza. This is a desert.”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arose and went; and behold, there was a man of Ethiopia, a eunuch of great authority under Candace, queen of the Ethiopians, who was over all her treasure, who had come to Jerusalem to worship.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returning and sitting in his chariot, and was reading the prophet Isaiah.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Spirit said to Philip, “Go near, and join yourself to this chariot.”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Philip ran to him, and heard him reading Isaiah the prophet, and said, “Do you understand what you are reading?”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“How can I, unless someone explains it to me?” He begged Philip to come up and sit with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passage of the Scripture which he was reading was this, “He was led as a sheep to the slaughter. As a lamb before his shearer is silent, so he doesn’t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his humiliation, his judgment was taken away. Who will declare His generation? For his life is taken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eunuch answered Philip, “Who is the prophet talking about? About himself, or about someone else?”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Philip opened his mouth, and beginning from this Scripture, preached to him about Jesus.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they went on the way, they came to some water; and the eunuch said, “Behold, here is water. What is keeping me from being baptized?”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commanded the chariot to stand still, and they both went down into the water, both Philip and the eunuch, and he baptized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came up out of the water, the Spirit of the Lord caught Philip away, and the eunuch didn’t see him any more, for he went on his way rejoicing.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Philip was found at Azotus. Passing through, he preached the Good News to all the cities until he came to Caesarea.</w:t>
      </w:r>
      <w:r>
        <w:rPr>
          <w:lang w:val="en_US" w:bidi="en_US"/>
        </w:rPr>
      </w:r>
      <w:r>
        <w:rPr>
          <w:lang w:val="en_US" w:bidi="en_US"/>
        </w:rPr>
      </w:r>
    </w:p>
    <w:p>
      <w:pPr/>
      <w:r>
        <w:rPr>
          <w:lang w:val="en_US" w:bidi="en_US"/>
        </w:rPr>
      </w:r>
    </w:p>
    <w:p>
      <w:pPr>
        <w:pStyle w:val="Heading2"/>
      </w:pPr>
      <w:r>
        <w:rPr>
          <w:lang w:val="en_US" w:bidi="en_US"/>
        </w:rPr>
        <w:t>Acts 9:1</w:t>
      </w:r>
      <w:r>
        <w:rPr>
          <w:lang w:val="en_US" w:bidi="en_US"/>
        </w:rPr>
      </w:r>
    </w:p>
    <w:p>
      <w:pPr/>
      <w:r>
        <w:rPr>
          <w:lang w:val="en_US" w:bidi="en_US"/>
        </w:rPr>
      </w:r>
      <w:r>
        <w:rPr>
          <w:vertAlign w:val="superscript"/>
          <w:lang w:val="en_US" w:bidi="en_US"/>
        </w:rPr>
        <w:t>1</w:t>
      </w:r>
      <w:r>
        <w:rPr>
          <w:lang w:val="en_US" w:bidi="en_US"/>
        </w:rPr>
        <w:t xml:space="preserve"> But Saul, still breathing threats and slaughter against the disciples of the Lord, went to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asked for letters from him to the synagogues of Damascus, that if he found any who were of the Way, whether men or women, he might bring them bound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he traveled, he got close to Damascus, and suddenly a light from the sky shone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fell on the earth, and heard a voice saying to him, “Saul, Saul, why do you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“Who are you, Lord?” The Lord said, “I am Jesus, whom you are persecuting.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rise up and enter into the city, then you will be told what you must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who traveled with him stood speechless, hearing the sound, but seeing no 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arose from the ground, and when his eyes were opened, he saw no one. They led him by the hand and brought him into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without sight for three days, and neither ate nor drank.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 was a certain disciple at Damascus named Ananias. The Lord said to him in a vision, “Ananias!” He said, “Behold, it’s me,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him, “Ariseand go to the street which is called Straight, and inquire in the house of Judah for one named Saul, a man of Tarsus. For behold, he is praying,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in a vision he has seen a man named Ananias coming in and laying his hands on him, that he might receive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Ananias answered, “Lord, I have heard from many about this man, how much evil he did to your saints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Here he has authority from the chief priests to bind all who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Lord said to him, “Go your way, for he is my chosen vessel to bear my name before the nations and kings, and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will show him how many things he must suffer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Ananias departed and entered into the house. Laying his hands on him, he said, “Brother Saul, the Lord, who appeared to you on the road by which you came, has sent me that you may receive your sight and be filled with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Immediately something like scales fell from his eyes, and he received his sight. He arose and was baptized.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food and was strengthened. Saul stayed several days with the disciples who were at Damascus.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Immediately in the synagogues he proclaimed the Christ, that he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who heard him were amazed, and said, “Isn’t this he who in Jerusalem made havoc of those who called on this name? And he had come here intending to bring them bound before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Saul increased more in strength, and confounded the Jews who lived at Damascus, proving that this is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many days were fulfilled, the Jews conspired together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their plot became known to Saul. They watched the gates both day and night that they might kill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his disciples took him by night and let him down through the wall, lowering him in a basket.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Saul had come to Jerusalem, he tried to join himself to the disciples; but they were all afraid of him, not believing that he was a disciple.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Barnabas took him and brought him to the apostles, and declared to them how he had seen the Lord on the way, and that he had spoken to him, and how at Damascus he had preached boldly in the name of Jesus.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with them entering into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preaching boldly in the name of the Lord Jesus. He spoke and disputed against the Hellenists, but they were seeking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 brothers knew it, they brought him down to Caesarea and sent him off to Tarsus.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 assemblies throughout all Judea, Galilee, and Samaria had peace and were built up. They were multiplied, walking in the fear of the Lord and in the comfort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As Peter went throughout all those parts, he came down also to the saints who lived at Lydda.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he found a certain man named Aeneas, who had been bedridden for eight years because he was paralyzed.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Peter said to him, “Aeneas, Jesus Christ heals you. Get up and make your bed!” Immediately he arose.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who lived at Lydda and in Sharon saw him, and they turned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there was at Joppa a certain disciple named Tabitha, which when translated means Dorcas. This woman was full of good works and acts of mercy which she did.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those days, she became sick and died. When they had washed her, they laid her in an upper room.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Lydda was near Joppa, the disciples, hearing that Peter was there, sent two men to him, imploring him not to delay in coming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Peter got up and went with them. When he had come, they brought him into the upper room. All the widows stood by him weeping, and showing the tunics and other garments which Dorcas had made while she was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Peter sent them all out, and knelt down and prayed. Turning to the body, he said, “Tabitha, get up!” She opened her eyes, and when she saw Peter, she sat up.</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gave her his hand and raised her up. Calling the saints and widows, he presented her alive.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This became known throughout all Joppa, and many believed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stayed many days in Joppa with a tanner named Simon.</w:t>
      </w:r>
      <w:r>
        <w:rPr>
          <w:lang w:val="en_US" w:bidi="en_US"/>
        </w:rPr>
      </w:r>
      <w:r>
        <w:rPr>
          <w:lang w:val="en_US" w:bidi="en_US"/>
        </w:rPr>
      </w:r>
    </w:p>
    <w:p>
      <w:pPr/>
      <w:r>
        <w:rPr>
          <w:lang w:val="en_US" w:bidi="en_US"/>
        </w:rPr>
      </w:r>
    </w:p>
    <w:p>
      <w:pPr>
        <w:pStyle w:val="Heading2"/>
      </w:pPr>
      <w:r>
        <w:rPr>
          <w:lang w:val="en_US" w:bidi="en_US"/>
        </w:rPr>
        <w:t>Acts 10:1</w:t>
      </w:r>
      <w:r>
        <w:rPr>
          <w:lang w:val="en_US" w:bidi="en_US"/>
        </w:rPr>
      </w:r>
    </w:p>
    <w:p>
      <w:pPr/>
      <w:r>
        <w:rPr>
          <w:lang w:val="en_US" w:bidi="en_US"/>
        </w:rPr>
      </w:r>
      <w:r>
        <w:rPr>
          <w:vertAlign w:val="superscript"/>
          <w:lang w:val="en_US" w:bidi="en_US"/>
        </w:rPr>
        <w:t>1</w:t>
      </w:r>
      <w:r>
        <w:rPr>
          <w:lang w:val="en_US" w:bidi="en_US"/>
        </w:rPr>
        <w:t xml:space="preserve"> Now there was a certain man in Caesarea, Cornelius by name, a centurion of what was called the Italian Regiment,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devout man, and one who feared God with all his house, who gave gifts for the needy generously to the people, and always prayed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about the ninth hour of the day, he clearly saw in a vision an angel of God coming to him and saying to him, “Cornelius!”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fastening his eyes on him and being frightened, said, “What is it, Lord?” He said to him, “Your prayers and your gifts to the needy have gone up for a memorial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send men to Joppa, and get Simon, who is also called Peter.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 staying with a tanner named Simon, whose house is by the seaside.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angel who spoke to him had departed, Cornelius called two of his household servants and a devout soldier of those who waited on him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Having explained everything to them, he sent them to Joppa.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on the next day as they were on their journey and got close to the city, Peter went up on the housetop to pray at about noon.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became hungry and desired to eat, but while they were preparing, he fell into a trance.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saw heaven opened and a certain container descending to him, like a great sheet let down by four corners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which were all kinds of four-footed animals of the earth, wild animals, reptiles, and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voice came to him, “Rise,Peter, kill and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Peter said, “Not so, Lord; for I have never eaten anything that is common or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voice came to him again the second time, “What God has cleansed, you must not call unclean.”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was done three times, and immediately the thing was received up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while Peter was very perplexed in himself what the vision which he had seen might mean, behold, the men who were sent by Cornelius, having made inquiry for Simon’s house, stood before the gate,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called and asked whether Simon, who was also called Peter, was lodging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Peter was pondering the vision, the Spirit said to him, “Behold, three men seek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arise, get down, and go with them, doubting nothing; for I have sent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went down to the men, and said, “Behold, I am he whom you seek. Why have you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said, “Cornelius, a centurion, a righteous man and one who fears God, and well spoken of by all the nation of the Jews, was directed by a holy angel to invite you to his house, and to listen to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he called them in and provided a place to stay. On the next day Peter arose and went out with them, and some of the brothers from Joppa accompanied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next day they entered into Caesarea. Cornelius was waiting for them, having called together his relatives and his near friends.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Peter entered, Cornelius met him, fell down at his feet,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Peter raised him up, saying, “Stand up! I myself am also a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he talked with him, he went in and found many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“You yourselves know how it is an unlawful thing for a man who is a Jew to join himself or come to one of another nation, but God has shown me that I shouldn’t call any man unholy or unclean.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I also came without complaint when I was sent for. I ask therefore, why did you send for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Cornelius said, “Four days ago, I was fasting until this hour; and at the ninth hour, I prayed in my house, and behold, a man stood before me in bright clothing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said, ‘Cornelius, your prayer is heard, and your gifts to the needy are remembered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Send therefore to Joppa and summon Simon, who is also called Peter. He is staying in the house of a tanner named Simon, by the seaside. When he comes, he will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I sent to you at once, and it was good of you to come. Now therefore we are all here present in the sight of God to hear all things that have been commanded you by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Peter opened his mouth and said, “Truly I perceive that God doesn’t show favoritism;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in every nation he who fears him and works righteousness is acceptable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word which he sent to the children of Israel, preaching good news of peace by Jesus Christ—he is Lord of all—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yourselves know what happened, which was proclaimed throughout all Judea, beginning from Galilee, after the baptism which John preached;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how God anointed Jesus of Nazareth with the Holy Spirit and with power, who went about doing good and healing all who were oppressed by the devil, for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We are witnesses of everything he did both in the country of the Jews and in Jerusalem; whom they also killed, hanging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raised him up the third day and gave him to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not to all the people, but to witnesses who were chosen before by God, to us, who ate and drank with him after he rose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commanded us to preach to the people and to testify that this is he who is appointed by God as the Judge of the living and the dead.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prophets testify about him, that through his name everyone who believes in him will receive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While Peter was still speaking these words, the Holy Spirit fell on all those who heard the word.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of the circumcision who believed were amazed, as many as came with Peter, because the gift of the Holy Spirit was also poured out on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they heard them speaking in other languages and magnifying God. Then Peter answered,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“Can anyone forbid these people from being baptized with water? They have received the Holy Spirit just like us.”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commanded them to be baptized in the name of Jesus Christ. Then they asked him to stay some days.</w:t>
      </w:r>
      <w:r>
        <w:rPr>
          <w:lang w:val="en_US" w:bidi="en_US"/>
        </w:rPr>
      </w:r>
      <w:r>
        <w:rPr>
          <w:lang w:val="en_US" w:bidi="en_US"/>
        </w:rPr>
      </w:r>
    </w:p>
    <w:p>
      <w:pPr/>
      <w:r>
        <w:rPr>
          <w:lang w:val="en_US" w:bidi="en_US"/>
        </w:rPr>
      </w:r>
    </w:p>
    <w:p>
      <w:pPr>
        <w:pStyle w:val="Heading2"/>
      </w:pPr>
      <w:r>
        <w:rPr>
          <w:lang w:val="en_US" w:bidi="en_US"/>
        </w:rPr>
        <w:t>Acts 11:1</w:t>
      </w:r>
      <w:r>
        <w:rPr>
          <w:lang w:val="en_US" w:bidi="en_US"/>
        </w:rPr>
      </w:r>
    </w:p>
    <w:p>
      <w:pPr/>
      <w:r>
        <w:rPr>
          <w:lang w:val="en_US" w:bidi="en_US"/>
        </w:rPr>
      </w:r>
      <w:r>
        <w:rPr>
          <w:vertAlign w:val="superscript"/>
          <w:lang w:val="en_US" w:bidi="en_US"/>
        </w:rPr>
        <w:t>1</w:t>
      </w:r>
      <w:r>
        <w:rPr>
          <w:lang w:val="en_US" w:bidi="en_US"/>
        </w:rPr>
        <w:t xml:space="preserve"> Now the apostles and the brothers who were in Judea heard that the Gentiles had also received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Peter had come up to Jerusalem, those who were of the circumcision contended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saying, “You went in to uncircumcised men and ate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Peter began, and explained to them in order,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was in the city of Joppa praying, and in a trance I saw a vision: a certain container descending, like it was a great sheet let down from heaven by four corners. It came as far as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had looked intently at it, I considered, and saw the four-footed animals of the earth, wild animals, creeping things, and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also heard a voice saying to me, ‘Rise,Peter, kill and 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said, ‘Not so, Lord, for nothing unholy or unclean has ever entered into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 voice answered me the second time out of heaven, ‘What God has cleansed, don’t you call unclean.’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was done three times, and all were drawn up again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immediately three men stood before the house where I was, having been sent from Caesarea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Spirit told me to go with them without discriminating. These six brothers also accompanied me, and we entered into the man’s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told us how he had seen the angel standing in his house and saying to him, ‘Send to Joppa and get Simon, who is called Peter,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will speak to you words by which you will be saved, you and all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I began to speak, the Holy Spirit fell on them, even as on us at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remembered the word of the Lord, how he said, ‘John indeed baptized in water, but you will be baptized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then God gave to them the same gift as us when we believed in the Lord Jesus Christ, who was I, that I could withstand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heard these things, they held their peace and glorified God, saying, “Then God has also granted to the Gentiles repentance to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therefore who were scattered abroad by the oppression that arose about Stephen traveled as far as Phoenicia, Cyprus, and Antioch, speaking the word to no one except to Jews only.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there were some of them, men of Cyprus and Cyrene, who, when they had come to Antioch, spoke to the Hellenists, preaching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hand of the Lord was with them, and a great number believed and turned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report concerning them came to the ears of the assembly which was in Jerusalem. They sent out Barnabas to go as far as Antioch,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when he had come, and had seen the grace of God, was glad. He exhorted them all, that with purpose of heart they should remain near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was a good man, and full of the Holy Spirit and of faith, and many people were added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Barnabas went out to Tarsus to look for Saul.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had found him, he brought him to Antioch. For a whole year they were gathered together with the assembly, and taught many people. The disciples were first called Christians in Antioch.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in these days, prophets came down from Jerusalem to Antioch.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of them named Agabus stood up and indicated by the Spirit that there should be a great famine all over the world, which also happened in the days of Claudius.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any of the disciples had plenty, each determined to send relief to the brothers who lived in Judea;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which they also did, sending it to the elders by the hands of Barnabas and Saul.</w:t>
      </w:r>
      <w:r>
        <w:rPr>
          <w:lang w:val="en_US" w:bidi="en_US"/>
        </w:rPr>
      </w:r>
      <w:r>
        <w:rPr>
          <w:lang w:val="en_US" w:bidi="en_US"/>
        </w:rPr>
      </w:r>
    </w:p>
    <w:p>
      <w:pPr/>
      <w:r>
        <w:rPr>
          <w:lang w:val="en_US" w:bidi="en_US"/>
        </w:rPr>
      </w:r>
    </w:p>
    <w:p>
      <w:pPr>
        <w:pStyle w:val="Heading2"/>
      </w:pPr>
      <w:r>
        <w:rPr>
          <w:lang w:val="en_US" w:bidi="en_US"/>
        </w:rPr>
        <w:t>Acts 12:1</w:t>
      </w:r>
      <w:r>
        <w:rPr>
          <w:lang w:val="en_US" w:bidi="en_US"/>
        </w:rPr>
      </w:r>
    </w:p>
    <w:p>
      <w:pPr/>
      <w:r>
        <w:rPr>
          <w:lang w:val="en_US" w:bidi="en_US"/>
        </w:rPr>
      </w:r>
      <w:r>
        <w:rPr>
          <w:vertAlign w:val="superscript"/>
          <w:lang w:val="en_US" w:bidi="en_US"/>
        </w:rPr>
        <w:t>1</w:t>
      </w:r>
      <w:r>
        <w:rPr>
          <w:lang w:val="en_US" w:bidi="en_US"/>
        </w:rPr>
        <w:t xml:space="preserve"> Now about that time, King Herod stretched out his hands to oppress some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killed James, the brother of John,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saw that it pleased the Jews, he proceeded to seize Peter also. This was during the days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had arrested him, he put him in prison and delivered him to four squads of four soldiers each to guard him, intending to bring him out to the people after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Peter therefore was kept in the prison, but constant prayer was made by the assembly to God for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same night when Herod was about to bring him out, Peter was sleeping between two soldiers, bound with two chains. Guards in front of the door kept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behold, an angel of the Lord stood by him, and a light shone in the cell. He struck Peter on the side and woke him up, saying, “Stand up quickly!” His chains fell off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angel said to him, “Get dressed and put on your sandals.” He did so. He said to him, “Put on your cloak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went out and followed him. He didn’t know that what was being done by the angel was real, but thought he saw a vision.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were past the first and the second guard, they came to the iron gate that leads into the city, which opened to them by itself. They went out and went down one street, and immediately the angel departed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Peter had come to himself, he said, “Now I truly know that the Lord has sent out his angel and delivered me out of the hand of Herod, and from everything the Jewish people were expecting.”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Thinking about that, he came to the house of Mary, the mother of John who was called Mark, where many were gathered together and were praying.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Peter knocked at the door of the gate, a servant girl named Rhoda came to answer.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recognized Peter’s voice, she didn’t open the gate for joy, but ran in and reported that Peter was standing in front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said to her, “You are crazy!” But she insisted that it was so. They said, “It is his angel.”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Peter continued knocking. When they had opened, they saw him and were amazed.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beckoning to them with his hand to be silent, declared to them how the Lord had brought him out of the prison. He said, “Tell these things to James and to the brothers.” Then he departed and went to another place.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as soon as it was day, there was no small stir among the soldiers about what had become of Peter.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Herod had sought for him and didn’t find him, he examined the guards, then commanded that they should be put to death. He went down from Judea to Caesarea,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Herod was very angry with the people of Tyre and Sidon. They came with one accord to him and, having made Blastus, the king’s personal aide, their friend, they asked for peace, because their country depended on the king’s country for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 an appointed day, Herod dressed himself in royal clothing, sat on the throne, and gave a speech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people shouted, “The voice of a god, and not of a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Immediately an angel of the Lord struck him, because he didn’t give God the glory. Then he was eaten by worms and died.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 word of God grew and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Barnabas and Saul returned to Jerusalem when they had fulfilled their service, also taking with them John who was called Mark.</w:t>
      </w:r>
      <w:r>
        <w:rPr>
          <w:lang w:val="en_US" w:bidi="en_US"/>
        </w:rPr>
      </w:r>
      <w:r>
        <w:rPr>
          <w:lang w:val="en_US" w:bidi="en_US"/>
        </w:rPr>
      </w:r>
    </w:p>
    <w:p>
      <w:pPr/>
      <w:r>
        <w:rPr>
          <w:lang w:val="en_US" w:bidi="en_US"/>
        </w:rPr>
      </w:r>
    </w:p>
    <w:p>
      <w:pPr>
        <w:pStyle w:val="Heading2"/>
      </w:pPr>
      <w:r>
        <w:rPr>
          <w:lang w:val="en_US" w:bidi="en_US"/>
        </w:rPr>
        <w:t>Acts 13:1</w:t>
      </w:r>
      <w:r>
        <w:rPr>
          <w:lang w:val="en_US" w:bidi="en_US"/>
        </w:rPr>
      </w:r>
    </w:p>
    <w:p>
      <w:pPr/>
      <w:r>
        <w:rPr>
          <w:lang w:val="en_US" w:bidi="en_US"/>
        </w:rPr>
      </w:r>
      <w:r>
        <w:rPr>
          <w:vertAlign w:val="superscript"/>
          <w:lang w:val="en_US" w:bidi="en_US"/>
        </w:rPr>
        <w:t>1</w:t>
      </w:r>
      <w:r>
        <w:rPr>
          <w:lang w:val="en_US" w:bidi="en_US"/>
        </w:rPr>
        <w:t xml:space="preserve"> Now in the assembly that was at Antioch there were some prophets and teachers: Barnabas, Simeon who was called Niger, Lucius of Cyrene, Manaen the foster brother of Herod the tetrarch, and Saul.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they served the Lord and fasted, the Holy Spirit said, “Separate Barnabas and Saul for me, for the work to which I have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when they had fasted and prayed and laid their hands on them, they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being sent out by the Holy Spirit, they went down to Seleucia. From there they sailed to Cyprus.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were at Salamis, they proclaimed God’s word in the Jewish synagogues. They also had John as their attendant.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gone through the island to Paphos, they found a certain sorcerer, a false prophet, a Jew whose name was Bar Jesus,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was with the proconsul, Sergius Paulus, a man of understanding. This man summoned Barnabas and Saul, and sought to hear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Elymas the sorcerer (for so is his name by interpretation) withstood them, seeking to turn the proconsul away from the faith.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Saul, who is also called Paul, filled with the Holy Spirit, fastened his eyes on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“You son of the devil, full of all deceit and all cunning, you enemy of all righteousness, will you not cease to pervert the right ways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behold, the hand of the Lord is on you, and you will be blind, not seeing the sun for a season!” Immediately a mist and darkness fell on him. He went around seeking someone to lead him by the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proconsul, when he saw what was done, believed, being astonished at the teaching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Paul and his company set sail from Paphos and came to Perga in Pamphylia. John departed from them and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they, passing on from Perga, came to Antioch of Pisidia. They went into the synagogue on the Sabbath day and sat down.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the reading of the law and the prophets, the rulers of the synagogue sent to them, saying, “Brothers, if you have any word of exhortation for the people, speak.”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Paul stood up, and gesturing with his hand said, “Men of Israel, and you who fear God, listen.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God of this people chose our fathers, and exalted the people when they stayed as aliens in the land of Egypt, and with an uplifted arm, he led them out of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period of about forty years he put up with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 had destroyed seven nations in the land of Canaan, he gave them their land for an inheritance for about four hundred fifty years.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these things, he gave them judges until Samuel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 they asked for a king, and God gave to them Saul the son of Kish, a man of the tribe of Benjamin,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removed him, he raised up David to be their king, to whom he also testified, ‘I have found David the son of Jesse, a man after my heart, who will do all my will.’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From this man’s offspring, God has brought salvation to Israel according to his promise,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before his coming, when John had first preached the baptism of repentance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John was fulfilling his course, he said, ‘What do you suppose that I am? I am not he. But behold, one comes after me, the sandals of whose feet I am not worthy to untie.’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“Brothers, children of the stock of Abraham, and those among you who fear God, the word of this salvation is sent out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those who dwell in Jerusalem, and their rulers, because they didn’t know him, nor the voices of the prophets which are read every Sabbath, fulfilled them by condemning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Though they found no cause for death, they still asked Pilate to have him killed.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had fulfilled all things that were written about him, they took him down from the tree and laid him in a tomb.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God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he was seen for many days by those who came up with him from Galilee to Jerusalem, who are his witnesses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bring you good news of the promise made to the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that God has fulfilled this to us, their children, in that he raised up Jesus. As it is also written in the second psalm,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“Concerning that he raised him up from the dead, now no more to return to corruption, he has spoken thus: ‘I will give you the holy and sure blessings of David.’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he says also in another psalm, ‘You will not allow your Holy One to see decay.’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David, after he had in his own generation served the counsel of God, fell asleep, was laid with his fathers, and saw decay.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whom God raised up saw no decay.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 it known to you therefore, brothers, that through this man is proclaimed to you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by him everyone who believes is justified from all things, from which you could not be justified by the law of Moses.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Beware therefore, lest that come on you which is spoken in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you scoffers! Wonder and perish, for I work a work in your days, a work which you will in no way believe, if one declares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when the Jews went out of the synagogue, the Gentiles begged that these words might be preached to them the next Sabbath.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when the synagogue broke up, many of the Jews and of the devout proselytes followed Paul and Barnabas; who, speaking to them, urged them to continue in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next Sabbath, almost the whole city was gathered together to hear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when the Jews saw the multitudes, they were filled with jealousy, and contradicted the things which were spoken by Paul, and blasphemed.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Paul and Barnabas spoke out boldly, and said, “It was necessary that God’s word should be spoken to you first. Since indeed you thrust it from yourselves, and judge yourselves unworthy of eternal life, behold, we turn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For so has the Lord commanded us, saying, ‘I have set you as a light for the Gentiles, that you should bring salvation to the uttermost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the Gentiles heard this, they were glad and glorified the word of God. As many as were appointed to eternal life believed.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Lord’s word was spread abroad throughout all the region.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the Jews stirred up the devout and prominent women and the chief men of the city, and stirred up a persecution against Paul and Barnabas, and threw them out of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they shook off the dust of their feet against them, and came to Iconium.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disciples were filled with joy and with the Holy Spirit.</w:t>
      </w:r>
      <w:r>
        <w:rPr>
          <w:lang w:val="en_US" w:bidi="en_US"/>
        </w:rPr>
      </w:r>
      <w:r>
        <w:rPr>
          <w:lang w:val="en_US" w:bidi="en_US"/>
        </w:rPr>
      </w:r>
    </w:p>
    <w:p>
      <w:pPr/>
      <w:r>
        <w:rPr>
          <w:lang w:val="en_US" w:bidi="en_US"/>
        </w:rPr>
      </w:r>
    </w:p>
    <w:p>
      <w:pPr>
        <w:pStyle w:val="Heading2"/>
      </w:pPr>
      <w:r>
        <w:rPr>
          <w:lang w:val="en_US" w:bidi="en_US"/>
        </w:rPr>
        <w:t>Acts 14:1</w:t>
      </w:r>
      <w:r>
        <w:rPr>
          <w:lang w:val="en_US" w:bidi="en_US"/>
        </w:rPr>
      </w:r>
    </w:p>
    <w:p>
      <w:pPr/>
      <w:r>
        <w:rPr>
          <w:lang w:val="en_US" w:bidi="en_US"/>
        </w:rPr>
      </w:r>
      <w:r>
        <w:rPr>
          <w:vertAlign w:val="superscript"/>
          <w:lang w:val="en_US" w:bidi="en_US"/>
        </w:rPr>
        <w:t>1</w:t>
      </w:r>
      <w:r>
        <w:rPr>
          <w:lang w:val="en_US" w:bidi="en_US"/>
        </w:rPr>
        <w:t xml:space="preserve"> In Iconium, they entered together into the synagogue of the Jews, and so spoke that a great multitude both of Jews and of Greeks believed.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disbelieving Jews stirred up and embittered the souls of the Gentiles against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they stayed there a long time, speaking boldly in the Lord, who testified to the word of his grace, granting signs and wonders to be done by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multitude of the city was divided. Part sided with the Jews and part with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some of both the Gentiles and the Jews, with their rulers, made a violent attempt to mistreat and stone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became aware of it and fled to the cities of Lycaonia, Lystra, Derbe, and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they preached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Lystra a certain man sat, impotent in his feet, a cripple from his mother’s womb, who never had walked.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listening to Paul speaking, who, fastening eyes on him and seeing that he had faith to be made whole,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said with a loud voice, “Stand upright on your feet!” He leaped up and walked.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multitude saw what Paul had done, they lifted up their voice, saying in the language of Lycaonia, “The gods have come down to us in the likeness of 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called Barnabas “Jupiter”, and Paul “Mercury”, because he was the chief speaker.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 of Jupiter, whose temple was in front of their city, brought oxen and garlands to the gates, and would have made a sacrifice along with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the apostles, Barnabas and Paul, heard of it, they tore their clothes and sprang into the multitude, crying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“Men, why are you doing these things? We also are men of the same nature as you, and bring you good news, that you should turn from these vain things to the living God, who made the sky, the earth, the sea, and all that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in the generations gone by allowed all the nations to walk in their own ways.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he didn’t leave himself without witness, in that he did good and gave you rains from the sky and fruitful seasons, filling our hearts with food and gladness.”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Even saying these things, they hardly stopped the multitudes from making a sacrifice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some Jews from Antioch and Iconium came there, and having persuaded the multitudes, they stoned Paul and dragged him out of the city, supposing that he was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as the disciples stood around him, he rose up, and entered into the city. On the next day he went out with Barnabas to Derbe.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preached the Good News to that city and had made many disciples, they returned to Lystra, Iconium, and Antioch,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strengthening the souls of the disciples, exhorting them to continue in the faith, and that through many afflictions we must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appointed elders for them in every assembly, and had prayed with fasting, they commended them to the Lord on whom they had believed.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passed through Pisidia and came to Pamphylia.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spoken the word in Perga, they went down to Attalia.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From there they sailed to Antioch, from where they had been committed to the grace of God for the work which they had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had arrived and had gathered the assembly together, they reported all the things that God had done with them, and that he had opened a door of faith to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stayed there with the disciples for a long time.</w:t>
      </w:r>
      <w:r>
        <w:rPr>
          <w:lang w:val="en_US" w:bidi="en_US"/>
        </w:rPr>
      </w:r>
      <w:r>
        <w:rPr>
          <w:lang w:val="en_US" w:bidi="en_US"/>
        </w:rPr>
      </w:r>
    </w:p>
    <w:p>
      <w:pPr/>
      <w:r>
        <w:rPr>
          <w:lang w:val="en_US" w:bidi="en_US"/>
        </w:rPr>
      </w:r>
    </w:p>
    <w:p>
      <w:pPr>
        <w:pStyle w:val="Heading2"/>
      </w:pPr>
      <w:r>
        <w:rPr>
          <w:lang w:val="en_US" w:bidi="en_US"/>
        </w:rPr>
        <w:t>Acts 15:1</w:t>
      </w:r>
      <w:r>
        <w:rPr>
          <w:lang w:val="en_US" w:bidi="en_US"/>
        </w:rPr>
      </w:r>
    </w:p>
    <w:p>
      <w:pPr/>
      <w:r>
        <w:rPr>
          <w:lang w:val="en_US" w:bidi="en_US"/>
        </w:rPr>
      </w:r>
      <w:r>
        <w:rPr>
          <w:vertAlign w:val="superscript"/>
          <w:lang w:val="en_US" w:bidi="en_US"/>
        </w:rPr>
        <w:t>1</w:t>
      </w:r>
      <w:r>
        <w:rPr>
          <w:lang w:val="en_US" w:bidi="en_US"/>
        </w:rPr>
        <w:t xml:space="preserve"> Some men came down from Judea and taught the brothers, “Unless you are circumcised after the custom of Moses, you can’t be saved.”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when Paul and Barnabas had no small discord and discussion with them, they appointed Paul, Barnabas, and some others of them to go up to Jerusalem to the apostles and elders about this question.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being sent on their way by the assembly, passed through both Phoenicia and Samaria, declaring the conversion of the Gentiles. They caused great joy to all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had come to Jerusalem, they were received by the assembly and the apostles and the elders, and they reported everything that God had done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some of the sect of the Pharisees who believed rose up, saying, “It is necessary to circumcise them, and to command them to keep the law of Moses.”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apostles and the elders were gathered together to see about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there had been much discussion, Peter rose up and said to them, “Brothers, you know that a good while ago God made a choice among you that by my mouth the nations should hear the word of the Good News and believe.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who knows the heart, testified about them, giving them the Holy Spirit, just like he did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no distinction between us and them, cleansing their hearts by faith.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why do you tempt God, that you should put a yoke on the neck of the disciples which neither our fathers nor we were able to bear?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we believe that we are saved through the grace of the Lord Jesus, just as they are.”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multitude kept silence, and they listened to Barnabas and Paul reporting what signs and wonders God had done among the nations through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they were silent, James answered, “Brothers,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Simeon has reported how God first visited the nations to take out of them a people for his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agrees with the words of the prophets.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these things I will return. I will again build the tabernacle of David, which has fallen. I will again build its ruins. I will set it up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 rest of men may seek after the Lord: all the Gentiles who are called by my name, says the Lord, who does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of God’s works are known to him from eternity.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my judgment is that we don’t trouble those from among the Gentiles who turn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that we write to them that they abstain from the pollution of idols, from sexual immorality, from what is strangled, and from blood.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Moses from generations of old has in every city those who preach him, being read in the synagogues every Sabbath.”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it seemed good to the apostles and the elders, with the whole assembly, to choose men out of their company, and send them to Antioch with Paul and Barnabas: Judas called Barsabbas, and Silas, chief men among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wrote these things by their hand: “The apostles, the elders, and the brothers, to the brothers who are of the Gentiles in Antioch, Syria, and Cilicia: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we have heard that some who went out from us have troubled you with words, unsettling your souls, saying, ‘You must be circumcised and keep the law,’ to whom we gave no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seemed good to us, having come to one accord, to choose out men and send them to you with our beloved Barnabas and Paul,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men who have risked their lives for the name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 have sent therefore Judas and Silas, who themselves will also tell you the same things by word of mouth.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it seemed good to the Holy Spirit, and to us, to lay no greater burden on you than these necessary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 abstain from things sacrificed to idols, from blood, from things strangled, and from sexual immorality, from which if you keep yourselves, it will be well with you. Farewell.”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when they were sent off, they came to Antioch. Having gathered the multitude together, they delivered the letter.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read it, they rejoiced over the encouragement.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Judas and Silas, also being prophets themselves, encouraged the brothers with many words and strengthened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After they had spent some time there, they were dismissed in peace from the brothers to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Paul and Barnabas stayed in Antioch, teaching and preaching the word of the Lord, with many others also.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After some days Paul said to Barnabas, “Let’s return now and visit our brothers in every city in which we proclaimed the word of the Lord, to see how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Barnabas planned to take John, who was called Mark, with them also.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Paul didn’t think that it was a good idea to take with them someone who had withdrawn from them in Pamphylia, and didn’t go with them to do the work.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the contention grew so sharp that they separated from each other. Barnabas took Mark with him and sailed away to Cyprus,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Paul chose Silas and went out, being commended by the brothers to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went through Syria and Cilicia, strengthening the assemblies.</w:t>
      </w:r>
      <w:r>
        <w:rPr>
          <w:lang w:val="en_US" w:bidi="en_US"/>
        </w:rPr>
      </w:r>
      <w:r>
        <w:rPr>
          <w:lang w:val="en_US" w:bidi="en_US"/>
        </w:rPr>
      </w:r>
    </w:p>
    <w:p>
      <w:pPr/>
      <w:r>
        <w:rPr>
          <w:lang w:val="en_US" w:bidi="en_US"/>
        </w:rPr>
      </w:r>
    </w:p>
    <w:p>
      <w:pPr>
        <w:pStyle w:val="Heading2"/>
      </w:pPr>
      <w:r>
        <w:rPr>
          <w:lang w:val="en_US" w:bidi="en_US"/>
        </w:rPr>
        <w:t>Acts 16:1</w:t>
      </w:r>
      <w:r>
        <w:rPr>
          <w:lang w:val="en_US" w:bidi="en_US"/>
        </w:rPr>
      </w:r>
    </w:p>
    <w:p>
      <w:pPr/>
      <w:r>
        <w:rPr>
          <w:lang w:val="en_US" w:bidi="en_US"/>
        </w:rPr>
      </w:r>
      <w:r>
        <w:rPr>
          <w:vertAlign w:val="superscript"/>
          <w:lang w:val="en_US" w:bidi="en_US"/>
        </w:rPr>
        <w:t>1</w:t>
      </w:r>
      <w:r>
        <w:rPr>
          <w:lang w:val="en_US" w:bidi="en_US"/>
        </w:rPr>
        <w:t xml:space="preserve"> He came to Derbe and Lystra; and behold, a certain disciple was there, named Timothy, the son of a Jewess who believed, but his father was a Greek.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brothers who were at Lystra and Iconium gave a good testimony about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Paul wanted to have him go out with him, and he took and circumcised him because of the Jews who were in those parts, for they all knew that his father was a Greek.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they went on their way through the cities, they delivered the decrees to them to keep which had been ordained by the apostles and elders who were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assemblies were strengthened in the faith, and increased in number daily.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gone through the region of Phrygia and Galatia, they were forbidden by the Holy Spirit to speak the word in Asia.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had come opposite Mysia, they tried to go into Bithynia, but the Spirit didn’t allow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Passing by Mysia, they came down to Troas.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vision appeared to Paul in the night. There was a man of Macedonia standing, begging him and saying, “Come over into Macedonia and help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he had seen the vision, immediately we sought to go out to Macedonia, concluding that the Lord had called us to preach the Good News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Setting sail therefore from Troas, we made a straight course to Samothrace, and the day following to Neapolis;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from there to Philippi, which is a city of Macedonia, the foremost of the district, a Roman colony. We were staying some days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Sabbath day we went outside of the city by a riverside, where we supposed there was a place of prayer, and we sat down and spoke to the women who had come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certain woman named Lydia, a seller of purple, of the city of Thyatira, one who worshiped God, heard us. The Lord opened her heart to listen to the things which were spoken by Paul.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she and her household were baptized, she begged us, saying, “If you have judged me to be faithful to the Lord, come into my house and stay.” So she persuaded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we were going to prayer, a certain girl having a spirit of divination met us, who brought her masters much gain by fortune telling.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Following Paul and us, she cried out, “These men are servants of the Most High God, who proclaim to us a way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was doing this for many days. But Paul, becoming greatly annoyed, turned and said to the spirit, “I command you in the name of Jesus Christ to come out of her!” It came out that very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her masters saw that the hope of their gain was gone, they seized Paul and Silas and dragged them into the marketplace before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had brought them to the magistrates, they said, “These men, being Jews, are agitating our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advocate customs which it is not lawful for us to accept or to observe, being Romans.”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multitude rose up together against them and the magistrates tore their clothes from them, then commanded them to be beaten with rods.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laid many stripes on them, they threw them into prison, charging the jailer to keep them safely.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Having received such a command, he threw them into the inner prison and secured their feet in the stocks.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about midnight Paul and Silas were praying and singing hymns to God, and the prisoners were listening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Suddenly there was a great earthquake, so that the foundations of the prison were shaken; and immediately all the doors were opened, and everyone’s bonds were loosened.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jailer, being roused out of sleep and seeing the prison doors open, drew his sword and was about to kill himself, supposing that the prisoners had escaped.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Paul cried with a loud voice, saying, “Don’t harm yourself, for we are all 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called for lights, sprang in, fell down trembling before Paul and Silas,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brought them out, and said, “Sirs, what must I do to be saved?”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said, “Believe in the Lord Jesus Christ, and you will be saved,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spoke the word of the Lord to him, and to all who were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took them the same hour of the night and washed their stripes, and was immediately baptized, he and all his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brought them up into his house and set food before them, and rejoiced greatly with all his household, having believed in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when it was day, the magistrates sent the sergeants, saying, “Let those men go.”</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jailer reported these words to Paul, saying, “The magistrates have sent to let you go; now therefore come out and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Paul said to them, “They have beaten us publicly without a trial, men who are Romans, and have cast us into prison! Do they now release us secretly? No, most certainly, but let them come themselves and bring us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sergeants reported these words to the magistrates, and they were afraid when they heard that they were Romans,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came and begged them. When they had brought them out, they asked them to depart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went out of the prison and entered into Lydia’s house. When they had seen the brothers, they encouraged them, then departed.</w:t>
      </w:r>
      <w:r>
        <w:rPr>
          <w:lang w:val="en_US" w:bidi="en_US"/>
        </w:rPr>
      </w:r>
      <w:r>
        <w:rPr>
          <w:lang w:val="en_US" w:bidi="en_US"/>
        </w:rPr>
      </w:r>
    </w:p>
    <w:p>
      <w:pPr/>
      <w:r>
        <w:rPr>
          <w:lang w:val="en_US" w:bidi="en_US"/>
        </w:rPr>
      </w:r>
    </w:p>
    <w:p>
      <w:pPr>
        <w:pStyle w:val="Heading2"/>
      </w:pPr>
      <w:r>
        <w:rPr>
          <w:lang w:val="en_US" w:bidi="en_US"/>
        </w:rPr>
        <w:t>Acts 17:1</w:t>
      </w:r>
      <w:r>
        <w:rPr>
          <w:lang w:val="en_US" w:bidi="en_US"/>
        </w:rPr>
      </w:r>
    </w:p>
    <w:p>
      <w:pPr/>
      <w:r>
        <w:rPr>
          <w:lang w:val="en_US" w:bidi="en_US"/>
        </w:rPr>
      </w:r>
      <w:r>
        <w:rPr>
          <w:vertAlign w:val="superscript"/>
          <w:lang w:val="en_US" w:bidi="en_US"/>
        </w:rPr>
        <w:t>1</w:t>
      </w:r>
      <w:r>
        <w:rPr>
          <w:lang w:val="en_US" w:bidi="en_US"/>
        </w:rPr>
        <w:t xml:space="preserve"> Now when they had passed through Amphipolis and Apollonia, they came to Thessalonica, where there was a Jewish synagogue.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Paul, as was his custom, went in to them; and for three Sabbath days reasoned with them from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explaining and demonstrating that the Christ had to suffer and rise again from the dead, and saying, “This Jesus, whom I proclaim to you, is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of them were persuaded and joined Paul and Silas: of the devout Greeks a great multitude, and not a few of the chief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unpersuaded Jews took along some wicked men from the marketplace and gathering a crowd, set the city in an uproar. Assaulting the house of Jason, they sought to bring them out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didn’t find them, they dragged Jason and certain brothers before the rulers of the city, crying, “These who have turned the world upside down have come here also,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whom Jason has received. These all act contrary to the decrees of Caesar, saying that there is another king,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multitude and the rulers of the city were troubled when they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had taken security from Jason and the rest, they let them go.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brothers immediately sent Paul and Silas away by night to Beroea. When they arrived, they went into the Jewish synagogue.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these were more noble than those in Thessalonica, in that they received the word with all readiness of mind, examining the Scriptures daily to see whether these things were 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Many of them therefore believed; also of the prominent Greek women, and not a few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when the Jews of Thessalonica had knowledge that the word of God was proclaimed by Paul at Beroea also, they came there likewise, agitating the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brothers immediately sent out Paul to go as far as to the sea, and Silas and Timothy still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those who escorted Paul brought him as far as Athens. Receiving a commandment to Silas and Timothy that they should come to him very quickly,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while Paul waited for them at Athens, his spirit was provoked within him as he saw the city full of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he reasoned in the synagogue with the Jews and the devout persons, and in the marketplace every day with those who met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of the Epicurean and Stoic philosophers also were conversing with him. Some said, “What does this babbler want to say?” Others said, “He seems to be advocating foreign deities,” because he preached Jesus and the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took hold of him and brought him to the Areopagus, saying, “May we know what this new teaching is, which you are speaking about?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bring certain strange things to our ears. We want to know therefore what these things mean.”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all the Athenians and the strangers living there spent their time in nothing else, but either to tell or to hear some new thing.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Paul stood in the middle of the Areopagus and said, “You men of Athens, I perceive that you are very religious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as I passed along and observed the objects of your worship, I also found an altar with this inscription: ‘TO AN UNKNOWN GOD.’ What therefore you worship in ignorance, I announce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God who made the world and all things in it, he, being Lord of heaven and earth, doesn’t dwell in temples made with hands.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isn’t served by men’s hands, as though he needed anything, seeing he himself gives to all life and breath and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made from one blood every nation of men to dwell on all the surface of the earth, having determined appointed seasons and the boundaries of their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they should seek the Lord, if perhaps they might reach out for him and find him, though he is not far from each one of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in him we live, move, and have our being.’ As some of your own poets have said, ‘For we are also his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Being then the offspring of God, we ought not to think that the Divine Nature is like gold, or silver, or stone, engraved by art and design of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times of ignorance therefore God overlooked. But now he commands that all people everywhere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because he has appointed a day in which he will judge the world in righteousness by the man whom he has ordained; of which he has given assurance to all men, in that he has raised him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when they heard of the resurrection of the dead, some mocked; but others said, “We want to hear you again concerning this.”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Thus Paul went out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certain men joined with him and believed, including Dionysius the Areopagite, and a woman named Damaris, and others with them.</w:t>
      </w:r>
      <w:r>
        <w:rPr>
          <w:lang w:val="en_US" w:bidi="en_US"/>
        </w:rPr>
      </w:r>
      <w:r>
        <w:rPr>
          <w:lang w:val="en_US" w:bidi="en_US"/>
        </w:rPr>
      </w:r>
    </w:p>
    <w:p>
      <w:pPr/>
      <w:r>
        <w:rPr>
          <w:lang w:val="en_US" w:bidi="en_US"/>
        </w:rPr>
      </w:r>
    </w:p>
    <w:p>
      <w:pPr>
        <w:pStyle w:val="Heading2"/>
      </w:pPr>
      <w:r>
        <w:rPr>
          <w:lang w:val="en_US" w:bidi="en_US"/>
        </w:rPr>
        <w:t>Acts 18:1</w:t>
      </w:r>
      <w:r>
        <w:rPr>
          <w:lang w:val="en_US" w:bidi="en_US"/>
        </w:rPr>
      </w:r>
    </w:p>
    <w:p>
      <w:pPr/>
      <w:r>
        <w:rPr>
          <w:lang w:val="en_US" w:bidi="en_US"/>
        </w:rPr>
      </w:r>
      <w:r>
        <w:rPr>
          <w:vertAlign w:val="superscript"/>
          <w:lang w:val="en_US" w:bidi="en_US"/>
        </w:rPr>
        <w:t>1</w:t>
      </w:r>
      <w:r>
        <w:rPr>
          <w:lang w:val="en_US" w:bidi="en_US"/>
        </w:rPr>
        <w:t xml:space="preserve"> After these things Paul departed from Athens and came to Corinth.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found a certain Jew named Aquila, a man of Pontus by race, who had recently come from Italy with his wife Priscilla, because Claudius had commanded all the Jews to depart from Rome. He came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because he practiced the same trade, he lived with them and worked, for by trade they were tent makers.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reasoned in the synagogue every Sabbath and persuaded Jews and Greeks.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Silas and Timothy came down from Macedonia, Paul was compelled by the Spirit, testifying to the Jews that Jesus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opposed him and blasphemed, he shook out his clothing and said to them, “Your blood be on your own heads! I am clean. From now on, I will go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departed there and went into the house of a certain man named Justus, one who worshiped God, whose house was next door to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Crispus, the ruler of the synagogue, believed in the Lord with all his house. Many of the Corinthians, when they heard, believed and were baptized.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Paul in the night by a vision, “Don’t be afraid, but speak and don’t be silent;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 am with you, and no one will attack you to harm you, for I have many people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lived there a year and six months, teaching the word of God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when Gallio was proconsul of Achaia, the Jews with one accord rose up against Paul and brought him before the judgment seat,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saying, “This man persuades men to worship God contrary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Paul was about to open his mouth, Gallio said to the Jews, “If indeed it were a matter of wrong or of wicked crime, you Jews, it would be reasonable that I should bear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they are questions about words and names and your own law, look to it yourselves. For I don’t want to be a judge of these matters.”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he drove them from the judgment seat.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all the Greeks seized Sosthenes, the ruler of the synagogue, and beat him before the judgment seat. Gallio didn’t care about any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Paul, having stayed after this many more days, took his leave of the brothers, and sailed from there for Syria, together with Priscilla and Aquila. He shaved his head in Cenchreae, for he had a vow.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came to Ephesus, and he left them there; but he himself entered into the synagogue and reasoned with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asked him to stay with them a longer time, he declined;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taking his leave of them, he said, “I must by all means keep this coming feast in Jerusalem, but I will return again to you if God wills.” Then he set sail from Ephesus.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landed at Caesarea, he went up and greeted the assembly, and went down to Antioch.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Having spent some time there, he departed and went through the region of Galatia and Phrygia, in order, establishing all the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a certain Jew named Apollos, an Alexandrian by race, an eloquent man, came to Ephesus. He was mighty in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man had been instructed in the way of the Lord; and being fervent in spirit, he spoke and taught accurately the things concerning Jesus, although he knew only the baptism of John.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began to speak boldly in the synagogue. But when Priscilla and Aquila heard him, they took him aside, and explained to him the way of God more accurately.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had determined to pass over into Achaia, the brothers encouraged him; and wrote to the disciples to receive him. When he had come, he greatly helped those who had believed through grace;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powerfully refuted the Jews, publicly showing by the Scriptures that Jesus was the Christ.</w:t>
      </w:r>
      <w:r>
        <w:rPr>
          <w:lang w:val="en_US" w:bidi="en_US"/>
        </w:rPr>
      </w:r>
      <w:r>
        <w:rPr>
          <w:lang w:val="en_US" w:bidi="en_US"/>
        </w:rPr>
      </w:r>
    </w:p>
    <w:p>
      <w:pPr/>
      <w:r>
        <w:rPr>
          <w:lang w:val="en_US" w:bidi="en_US"/>
        </w:rPr>
      </w:r>
    </w:p>
    <w:p>
      <w:pPr>
        <w:pStyle w:val="Heading2"/>
      </w:pPr>
      <w:r>
        <w:rPr>
          <w:lang w:val="en_US" w:bidi="en_US"/>
        </w:rPr>
        <w:t>Acts 19:1</w:t>
      </w:r>
      <w:r>
        <w:rPr>
          <w:lang w:val="en_US" w:bidi="en_US"/>
        </w:rPr>
      </w:r>
    </w:p>
    <w:p>
      <w:pPr/>
      <w:r>
        <w:rPr>
          <w:lang w:val="en_US" w:bidi="en_US"/>
        </w:rPr>
      </w:r>
      <w:r>
        <w:rPr>
          <w:vertAlign w:val="superscript"/>
          <w:lang w:val="en_US" w:bidi="en_US"/>
        </w:rPr>
        <w:t>1</w:t>
      </w:r>
      <w:r>
        <w:rPr>
          <w:lang w:val="en_US" w:bidi="en_US"/>
        </w:rPr>
        <w:t xml:space="preserve"> While Apollos was at Corinth, Paul, having passed through the upper country, came to Ephesus and found certain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“Did you receive the Holy Spirit when you believed?” They said to him, “No, we haven’t even heard that there is a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“Into what then were you baptized?” They said, “Into John’s baptism.”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Paul said, “John indeed baptized with the baptism of repentance, saying to the people that they should believe in the one who would come after him, that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heard this, they were baptized in the name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Paul had laid his hands on them, the Holy Spirit came on them and they spoke with other languages and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were about twelve men in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entered into the synagogue and spoke boldly for a period of three months, reasoning and persuading about the things concerning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when some were hardened and disobedient, speaking evil of the Way before the multitude, he departed from them and separated the disciples, reasoning daily in the school of Tyrannus.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continued for two years, so that all those who lived in Asia heard the word of the Lord Jesus, both Jews and Greeks.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worked special miracles by the hands of Paul,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that even handkerchiefs or aprons were carried away from his body to the sick, and the diseases departed from them, and the evil spirits went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some of the itinerant Jews, exorcists, took on themselves to invoke over those who had the evil spirits the name of the Lord Jesus, saying, “We adjure you by Jesus whom Paul preaches.”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were seven sons of one Sceva, a Jewish chief priest, who did this.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evil spirit answered, “Jesus I know, and Paul I know, but who are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in whom the evil spirit was leaped on them, overpowered them, and prevailed against them, so that they fled out of that house naked and wounded.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became known to all, both Jews and Greeks, who lived at Ephesus. Fear fell on them all, and the name of the Lord Jesus was magnified.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Many also of those who had believed came, confessing and declaring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of those who practiced magical arts brought their books together and burned them in the sight of all. They counted their price, and found it to be fifty thousand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word of the Lord was growing and becoming mighty.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after these things had ended, Paul determined in the Spirit, when he had passed through Macedonia and Achaia, to go to Jerusalem, saying, “After I have been there, I must also see Rome.”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Having sent into Macedonia two of those who served him, Timothy and Erastus, he himself stayed in Asia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About that time there arose no small disturbance concerning the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 certain man named Demetrius, a silversmith who made silver shrines of Artemis, brought no little business to the craftsmen,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he gathered together with the workmen of like occupation, and said, “Sirs, you know that by this business we have our wealth.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see and hear that not at Ephesus alone, but almost throughout all Asia, this Paul has persuaded and turned away many people, saying that they are no gods that are made with hands.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Not only is there danger that this our trade come into disrepute, but also that the temple of the great goddess Artemis will be counted as nothing and her majesty destroyed, whom all Asia and the world worships.”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they heard this they were filled with anger, and cried out, saying, “Great is Artemis of the Ephesians!”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whole city was filled with confusion, and they rushed with one accord into the theater, having seized Gaius and Aristarchus, men of Macedonia, Paul’s companions in travel.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Paul wanted to enter in to the people, the disciples didn’t allow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Certain also of the Asiarchs, being his friends, sent to him and begged him not to venture into the theater.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Some therefore cried one thing, and some another, for the assembly was in confusion. Most of them didn’t know why they had come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brought Alexander out of the multitude, the Jews putting him forward. Alexander beckoned with his hand, and would have made a defense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when they perceived that he was a Jew, all with one voice for a time of about two hours cried out, “Great is Artemis of the Ephesians!”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town clerk had quieted the multitude, he said, “You men of Ephesus, what man is there who doesn’t know that the city of the Ephesians is temple keeper of the great goddess Artemis, and of the image which fell down from Zeus?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Seeing then that these things can’t be denied, you ought to be quiet and to do nothing rash.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you have brought these men here, who are neither robbers of temples nor blasphemers of your goddess.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therefore Demetrius and the craftsmen who are with him have a matter against anyone, the courts are open and there are proconsuls. Let them press charges against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if you seek anything about other matters, it will be settled in the regular assembly.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indeed we are in danger of being accused concerning today’s riot, there being no cause. Concerning it, we wouldn’t be able to give an account of this commotion.”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he had thus spoken, he dismissed the assembly.</w:t>
      </w:r>
      <w:r>
        <w:rPr>
          <w:lang w:val="en_US" w:bidi="en_US"/>
        </w:rPr>
      </w:r>
      <w:r>
        <w:rPr>
          <w:lang w:val="en_US" w:bidi="en_US"/>
        </w:rPr>
      </w:r>
    </w:p>
    <w:p>
      <w:pPr/>
      <w:r>
        <w:rPr>
          <w:lang w:val="en_US" w:bidi="en_US"/>
        </w:rPr>
      </w:r>
    </w:p>
    <w:p>
      <w:pPr>
        <w:pStyle w:val="Heading2"/>
      </w:pPr>
      <w:r>
        <w:rPr>
          <w:lang w:val="en_US" w:bidi="en_US"/>
        </w:rPr>
        <w:t>Acts 20:1</w:t>
      </w:r>
      <w:r>
        <w:rPr>
          <w:lang w:val="en_US" w:bidi="en_US"/>
        </w:rPr>
      </w:r>
    </w:p>
    <w:p>
      <w:pPr/>
      <w:r>
        <w:rPr>
          <w:lang w:val="en_US" w:bidi="en_US"/>
        </w:rPr>
      </w:r>
      <w:r>
        <w:rPr>
          <w:vertAlign w:val="superscript"/>
          <w:lang w:val="en_US" w:bidi="en_US"/>
        </w:rPr>
        <w:t>1</w:t>
      </w:r>
      <w:r>
        <w:rPr>
          <w:lang w:val="en_US" w:bidi="en_US"/>
        </w:rPr>
        <w:t xml:space="preserve"> After the uproar had ceased, Paul sent for the disciples, took leave of them, and departed to go into Macedonia.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had gone through those parts and had encouraged them with many words, he came into Greece.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had spent three months there, and a plot was made against him by Jews as he was about to set sail for Syria, he determined to return through Macedonia.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accompanied him as far as Asia: Sopater of Beroea, Aristarchus and Secundus of the Thessalonians, Gaius of Derbe, Timothy, and Tychicus and Trophimus of Asia.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these had gone ahead, and were waiting for us at Troas.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sailed away from Philippi after the days of Unleavened Bread, and came to them at Troas in five days, where we stayed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first day of the week, when the disciples were gathered together to break bread, Paul talked with them, intending to depart on the next day; and continued his speech until midnight.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were many lights in the upper room where we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certain young man named Eutychus sat in the window, weighed down with deep sleep. As Paul spoke still longer, being weighed down by his sleep, he fell down from the third floor and was taken up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Paul went down and fell upon him, and embracing him said, “Don’t be troubled, for his life is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had gone up, had broken bread and eaten, and had talked with them a long while, even until break of day, he departed.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the boy in alive, and were greatly comforted.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going ahead to the ship, set sail for Assos, intending to take Paul aboard there; for he had so arranged, intending himself to go by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met us at Assos, we took him aboard and came to Mitylene.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Sailing from there, we came the following day opposite Chios. The next day we touched at Samos and stayed at Trogyllium, and the day after we came to Miletus.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Paul had determined to sail past Ephesus, that he might not have to spend time in Asia; for he was hastening, if it were possible for him, to be in Jerusalem on the day of Pentecost.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Miletus he sent to Ephesus and called to himself the elders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they had come to him, he said to them, “You yourselves know, from the first day that I set foot in Asia, how I was with you all the time,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serving the Lord with all humility, with many tears, and with trials which happened to me by the plots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how I didn’t shrink from declaring to you anything that was profitable, teaching you publicly and from house to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testifying both to Jews and to Greeks repentance toward God and faith toward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behold, I go bound by the Spirit to Jerusalem, not knowing what will happen to me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except that the Holy Spirit testifies in every city, saying that bonds and afflictions wait for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these things don’t count; nor do I hold my life dear to myself, so that I may finish my race with joy, and the ministry which I received from the Lord Jesus, to fully testify to the Good News of the grace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behold, I know that you all, among whom I went about preaching God’s Kingdom, will see my face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testify to you today that I am clean from the blood of all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 didn’t shrink from declaring to you the whole counsel of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Take heed, therefore, to yourselves and to all the flock, in which the Holy Spirit has made you overseers, to shepherd the assembly of the Lord and God which he purchased with his own blood.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know that after my departure, vicious wolves will enter in among you, not sparing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will arise from among your own selves, speaking perverse things, to draw away the disciples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watch, remembering that for a period of three years I didn’t cease to admonish everyone night and day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brothers, I entrust you to God and to the word of his grace, which is able to build up and to give you the inheritance among all those who are sanctified.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coveted no one’s silver, gold, or clothing.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yourselves know that these hands served my necessities, and those who were with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all things I gave you an example, that so laboring you ought to help the weak, and to remember the words of the Lord Jesus, that he himself said, ‘It is more blessed to give than to receive.’ ”</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he had spoken these things, he knelt down and prayed with them all.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all wept freely, and fell on Paul’s neck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sorrowing most of all because of the word which he had spoken, that they should see his face no more. Then they accompanied him to the ship.</w:t>
      </w:r>
      <w:r>
        <w:rPr>
          <w:lang w:val="en_US" w:bidi="en_US"/>
        </w:rPr>
      </w:r>
      <w:r>
        <w:rPr>
          <w:lang w:val="en_US" w:bidi="en_US"/>
        </w:rPr>
      </w:r>
    </w:p>
    <w:p>
      <w:pPr/>
      <w:r>
        <w:rPr>
          <w:lang w:val="en_US" w:bidi="en_US"/>
        </w:rPr>
      </w:r>
    </w:p>
    <w:p>
      <w:pPr>
        <w:pStyle w:val="Heading2"/>
      </w:pPr>
      <w:r>
        <w:rPr>
          <w:lang w:val="en_US" w:bidi="en_US"/>
        </w:rPr>
        <w:t>Acts 21:1</w:t>
      </w:r>
      <w:r>
        <w:rPr>
          <w:lang w:val="en_US" w:bidi="en_US"/>
        </w:rPr>
      </w:r>
    </w:p>
    <w:p>
      <w:pPr/>
      <w:r>
        <w:rPr>
          <w:lang w:val="en_US" w:bidi="en_US"/>
        </w:rPr>
      </w:r>
      <w:r>
        <w:rPr>
          <w:vertAlign w:val="superscript"/>
          <w:lang w:val="en_US" w:bidi="en_US"/>
        </w:rPr>
        <w:t>1</w:t>
      </w:r>
      <w:r>
        <w:rPr>
          <w:lang w:val="en_US" w:bidi="en_US"/>
        </w:rPr>
        <w:t xml:space="preserve"> When we had departed from them and had set sail, we came with a straight course to Cos, and the next day to Rhodes, and from there to Patara.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Having found a ship crossing over to Phoenicia, we went aboard and set sail.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we had come in sight of Cyprus, leaving it on the left hand, we sailed to Syria and landed at Tyre, for the ship was there to unload her cargo.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found disciples, we stayed there seven days. These said to Paul through the Spirit that he should not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those days were over, we departed and went on our journey. They all, with wives and children, brought us on our way until we were out of the city. Kneeling down on the beach, we prayed.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saying goodbye to each other, we went on board the ship, and they returned home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we had finished the voyage from Tyre, we arrived at Ptolemais. We greeted the brothers and stayed with them one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we who were Paul’s companions departed and came to Caesarea. We entered into the house of Philip the evangelist, who was one of the seven, and stayed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this man had four virgin daughters who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we stayed there some days, a certain prophet named Agabus came down from Judea.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Coming to us and taking Paul’s belt, he bound his own feet and hands, and said, “The Holy Spirit says: ‘So the Jews at Jerusalem will bind the man who owns this belt, and will deliver him into the hands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we heard these things, both we and the people of that place begged him not to go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Paul answered, “What are you doing, weeping and breaking my heart? For I am ready not only to be bound, but also to die at Jerusalem for the name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would not be persuaded, we ceased, saying, “The Lord’s will be done.”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these days we took up our baggage and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of the disciples from Caesarea also went with us, bringing one Mnason of Cyprus, an early disciple, with whom we would stay.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we had come to Jerusalem, the brothers received us gladly.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day following, Paul went in with us to James; and all the elders were present.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 had greeted them, he reported one by one the things which God had worked among the Gentiles through his ministry.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when they heard it, glorified God. They said to him, “You see, brother, how many thousands there are among the Jews of those who have believed, and they are all zealous for the law.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been informed about you, that you teach all the Jews who are among the Gentiles to forsake Moses, telling them not to circumcise their children and not to walk after the customs.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then? The assembly must certainly meet, for they will hear that you have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do what we tell you. We have four men who have taken a vow.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Take them and purify yourself with them, and pay their expenses for them, that they may shave their heads. Then all will know that there is no truth in the things that they have been informed about you, but that you yourself also walk keeping the law.</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concerning the Gentiles who believe, we have written our decision that they should observe no such thing, except that they should keep themselves from food offered to idols, from blood, from strangled things, and from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Paul took the men, and the next day purified himself and went with them into the temple, declaring the fulfillment of the days of purification, until the offering was offered for every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 seven days were almost completed, the Jews from Asia, when they saw him in the temple, stirred up all the multitude and laid hands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crying out, “Men of Israel, help! This is the man who teaches all men everywhere against the people, and the law, and this place. Moreover, he also brought Greeks into the temple and has defiled this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they had seen Trophimus the Ephesian, with him in the city, and they supposed that Paul had brought him into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All the city was moved and the people ran together. They seized Paul and dragged him out of the temple. Immediately the doors were shut.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they were trying to kill him, news came up to the commanding officer of the regiment that all Jerusalem was in an uproar.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Immediately he took soldiers and centurions and ran down to them. They, when they saw the chief captain and the soldiers, stopped beating Paul.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 commanding officer came near, arrested him, commanded him to be bound with two chains, and inquired who he was and what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Some shouted one thing and some another, among the crowd. When he couldn’t find out the truth because of the noise, he commanded him to be brought into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came to the stairs, he was carried by the soldiers because of the violence of the crowd;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 multitude of the people followed after, crying out, “Away with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Paul was about to be brought into the barracks, he asked the commanding officer, “May I speak to you?” He said, “Do you know Greek?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Aren’t you then the Egyptian who before these days stirred up to sedition and led out into the wilderness the four thousand men of the Assassins?”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Paul said, “I am a Jew from Tarsus in Cilicia, a citizen of no insignificant city. I beg you, allow me to speak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had given him permission, Paul, standing on the stairs, beckoned with his hand to the people. When there was a great silence, he spoke to them in the Hebrew language, saying,</w:t>
      </w:r>
      <w:r>
        <w:rPr>
          <w:lang w:val="en_US" w:bidi="en_US"/>
        </w:rPr>
      </w:r>
      <w:r>
        <w:rPr>
          <w:lang w:val="en_US" w:bidi="en_US"/>
        </w:rPr>
      </w:r>
    </w:p>
    <w:p>
      <w:pPr/>
      <w:r>
        <w:rPr>
          <w:lang w:val="en_US" w:bidi="en_US"/>
        </w:rPr>
      </w:r>
    </w:p>
    <w:p>
      <w:pPr>
        <w:pStyle w:val="Heading2"/>
      </w:pPr>
      <w:r>
        <w:rPr>
          <w:lang w:val="en_US" w:bidi="en_US"/>
        </w:rPr>
        <w:t>Acts 22:1</w:t>
      </w:r>
      <w:r>
        <w:rPr>
          <w:lang w:val="en_US" w:bidi="en_US"/>
        </w:rPr>
      </w:r>
    </w:p>
    <w:p>
      <w:pPr/>
      <w:r>
        <w:rPr>
          <w:lang w:val="en_US" w:bidi="en_US"/>
        </w:rPr>
      </w:r>
      <w:r>
        <w:rPr>
          <w:vertAlign w:val="superscript"/>
          <w:lang w:val="en_US" w:bidi="en_US"/>
        </w:rPr>
        <w:t>1</w:t>
      </w:r>
      <w:r>
        <w:rPr>
          <w:lang w:val="en_US" w:bidi="en_US"/>
        </w:rPr>
        <w:t xml:space="preserve"> “Brothers and fathers, listen to the defense which I now make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heard that he spoke to them in the Hebrew language, they were even more quiet. He said,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indeed a Jew, born in Tarsus of Cilicia, but brought up in this city at the feet of Gamaliel, instructed according to the strict tradition of the law of our fathers, being zealous for God, even as you all are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persecuted this Way to the death, binding and delivering into prisons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also the high priest and all the council of the elders testify, from whom also I received letters to the brothers, and traveled to Damascus to bring them also who were there to Jerusalem in bonds to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I made my journey and came close to Damascus, about noon suddenly a great light shone around me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fell to the ground and heard a voice saying to me, ‘Saul, Saul, why are you persecuting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answered, ‘Who are you, Lord?’ He said to me, ‘I am Jesus of Nazareth, whom you persecute.’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were with me indeed saw the light and were afraid, but they didn’t understand the voice of him who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‘What shall I do, Lord?’ The Lord said to me, ‘Arise,and go into Damascus. There you will be told about all things which are appointed for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couldn’t see for the glory of that light, being led by the hand of those who were with me, I came into Damascus.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Ananias, a devout man according to the law, well reported of by all the Jews who lived in Damascus,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came to me, and standing by me said to me, ‘Brother Saul, receive your sight!’ In that very hour I looked up at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‘The God of our fathers has appointed you to know his will, and to see the Righteous One, and to hear a voice from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will be a witness for him to all men of what you have seen and heard.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why do you wait? Arise, be baptized, and wash away your sins, calling on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had returned to Jerusalem and while I prayed in the temple, I fell into a trance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saw him saying to me, ‘Hurry and get out of Jerusalem quickly, because they will not receive testimony concerning me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said, ‘Lord, they themselves know that I imprisoned and beat in every synagogue those who believed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blood of Stephen, your witness, was shed, I also was standing by, consenting to his death, and guarding the cloaks of those who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me, ‘Depart, for I will send you out far from here to the Gentiles.’ ”</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listened to him until he said that; then they lifted up their voice and said, “Rid the earth of this fellow, for he isn’t fit to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they cried out, threw off their cloaks, and threw dust into the air,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commanding officer commanded him to be brought into the barracks, ordering him to be examined by scourging, that he might know for what crime they shouted against him like that.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tied him up with thongs, Paul asked the centurion who stood by, “Is it lawful for you to scourge a man who is a Roman, and not found guilty?”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centurion heard it, he went to the commanding officer and told him, “Watch what you are about to do, for this man is a Roman!”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commanding officer came and asked him, “Tell me, are you a Roman?” He said, “Yes.”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commanding officer answered, “I bought my citizenship for a great price.” Paul said, “But I was born a Roman.”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Immediately those who were about to examine him departed from him, and the commanding officer also was afraid when he realized that he was a Roman, because he had bound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on the next day, desiring to know the truth about why he was accused by the Jews, he freed him from the bonds and commanded the chief priests and all the council to come together, and brought Paul down and set him before them.</w:t>
      </w:r>
      <w:r>
        <w:rPr>
          <w:lang w:val="en_US" w:bidi="en_US"/>
        </w:rPr>
      </w:r>
      <w:r>
        <w:rPr>
          <w:lang w:val="en_US" w:bidi="en_US"/>
        </w:rPr>
      </w:r>
    </w:p>
    <w:p>
      <w:pPr/>
      <w:r>
        <w:rPr>
          <w:lang w:val="en_US" w:bidi="en_US"/>
        </w:rPr>
      </w:r>
    </w:p>
    <w:p>
      <w:pPr>
        <w:pStyle w:val="Heading2"/>
      </w:pPr>
      <w:r>
        <w:rPr>
          <w:lang w:val="en_US" w:bidi="en_US"/>
        </w:rPr>
        <w:t>Acts 23:1</w:t>
      </w:r>
      <w:r>
        <w:rPr>
          <w:lang w:val="en_US" w:bidi="en_US"/>
        </w:rPr>
      </w:r>
    </w:p>
    <w:p>
      <w:pPr/>
      <w:r>
        <w:rPr>
          <w:lang w:val="en_US" w:bidi="en_US"/>
        </w:rPr>
      </w:r>
      <w:r>
        <w:rPr>
          <w:vertAlign w:val="superscript"/>
          <w:lang w:val="en_US" w:bidi="en_US"/>
        </w:rPr>
        <w:t>1</w:t>
      </w:r>
      <w:r>
        <w:rPr>
          <w:lang w:val="en_US" w:bidi="en_US"/>
        </w:rPr>
        <w:t xml:space="preserve"> Paul, looking steadfastly at the council, said, “Brothers, I have lived before God in all good conscience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high priest, Ananias, commanded those who stood by him to strike him on the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Paul said to him, “God will strike you, you whitewashed wall! Do you sit to judge me according to the law, and command me to be struck contrary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stood by said, “Do you malign God’s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Paul said, “I didn’t know, brothers, that he was high priest. For it is written, ‘You shall not speak evil of a ruler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Paul perceived that the one part were Sadducees and the other Pharisees, he cried out in the council, “Men and brothers, I am a Pharisee, a son of Pharisees. Concerning the hope and resurrection of the dead I am being judged!”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had said this, an argument arose between the Pharisees and Sadducees, and the crowd was divided.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Sadducees say that there is no resurrection, nor angel, nor spirit; but the Pharisees confess all of these.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great clamor arose, and some of the scribes of the Pharisees’ part stood up, and contended, saying, “We find no evil in this man. But if a spirit or angel has spoken to him, let’s not fight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a great argument arose, the commanding officer, fearing that Paul would be torn in pieces by them, commanded the soldiers to go down and take him by force from among them and bring him into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following night, the Lord stood by him and said, “Cheerup, Paul, for as you have testified about me at Jerusalem, so you must testify also at Rome.”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it was day, some of the Jews banded together and bound themselves under a curse, saying that they would neither eat nor drink until they had killed Paul.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were more than forty people who had made this conspiracy.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came to the chief priests and the elders, and said, “We have bound ourselves under a great curse to taste nothing until we have killed Paul.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you with the council inform the commanding officer that he should bring him down to you tomorrow, as though you were going to judge his case more exactly. We are ready to kill him before he comes near.”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Paul’s sister’s son heard they were lying in wait, and he came and entered into the barracks and told Paul.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Paul summoned one of the centurions and said, “Bring this young man to the commanding officer, for he has something to tell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he took him and brought him to the commanding officer and said, “Paul, the prisoner, summoned me and asked me to bring this young man to you. He has something to tell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commanding officer took him by the hand, and going aside, asked him privately, “What is it that you have to tell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“The Jews have agreed to ask you to bring Paul down to the council tomorrow, as though intending to inquire somewhat more accurately concerning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don’t yield to them, for more than forty men lie in wait for him, who have bound themselves under a curse to neither eat nor drink until they have killed him. Now they are ready, looking for the promise from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commanding officer let the young man go, charging him, “Tell no one that you have revealed these things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called to himself two of the centurions, and said, “Prepare two hundred soldiers to go as far as Caesarea, with seventy horsemen and two hundred men armed with spears, at the third hour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asked them to provide mounts, that they might set Paul on one, and bring him safely to Felix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wrote a letter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“Claudius Lysias to the most excellent governor Felix: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man was seized by the Jews, and was about to be killed by them when I came with the soldiers and rescued him, having learned that he was a Roman.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Desiring to know the cause why they accused him, I brought him down to their council.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found him to be accused about questions of their law, but not to be charged with anything worthy of death or of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I was told that the Jews lay in wait for the man, I sent him to you immediately, charging his accusers also to bring their accusations against him before you. Farewell.”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 soldiers, carrying out their orders, took Paul and brought him by night to Antipatris.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on the next day they left the horsemen to go with him, and returned to the barracks.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Caesarea and delivered the letter to the governor, they also presented Paul to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the governor had read it, he asked what province he was from. When he understood that he was from Cilicia, he said,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hear you fully when your accusers also arrive.” He commanded that he be kept in Herod’s palace.</w:t>
      </w:r>
      <w:r>
        <w:rPr>
          <w:lang w:val="en_US" w:bidi="en_US"/>
        </w:rPr>
      </w:r>
      <w:r>
        <w:rPr>
          <w:lang w:val="en_US" w:bidi="en_US"/>
        </w:rPr>
      </w:r>
    </w:p>
    <w:p>
      <w:pPr/>
      <w:r>
        <w:rPr>
          <w:lang w:val="en_US" w:bidi="en_US"/>
        </w:rPr>
      </w:r>
    </w:p>
    <w:p>
      <w:pPr>
        <w:pStyle w:val="Heading2"/>
      </w:pPr>
      <w:r>
        <w:rPr>
          <w:lang w:val="en_US" w:bidi="en_US"/>
        </w:rPr>
        <w:t>Acts 24:1</w:t>
      </w:r>
      <w:r>
        <w:rPr>
          <w:lang w:val="en_US" w:bidi="en_US"/>
        </w:rPr>
      </w:r>
    </w:p>
    <w:p>
      <w:pPr/>
      <w:r>
        <w:rPr>
          <w:lang w:val="en_US" w:bidi="en_US"/>
        </w:rPr>
      </w:r>
      <w:r>
        <w:rPr>
          <w:vertAlign w:val="superscript"/>
          <w:lang w:val="en_US" w:bidi="en_US"/>
        </w:rPr>
        <w:t>1</w:t>
      </w:r>
      <w:r>
        <w:rPr>
          <w:lang w:val="en_US" w:bidi="en_US"/>
        </w:rPr>
        <w:t xml:space="preserve"> After five days, the high priest, Ananias, came down with certain elders and an orator, one Tertullus. They informed the governor against Paul.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was called, Tertullus began to accuse him, saying, “Seeing that by you we enjoy much peace, and that prosperity is coming to this nation by your foresight,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accept it in all ways and in all places, most excellent Felix, with all thankfulness.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that I don’t delay you, I entreat you to bear with us and hear a few 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we have found this man to be a plague, an instigator of insurrections among all the Jews throughout the world, and a ringleader of the sect of the Nazarenes.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even tried to profane the temple, and we arrested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examining him yourself you may ascertain all these things of which we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Jews also joined in the attack, affirming that these things were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governor had beckoned to him to speak, Paul answered, “Because I know that you have been a judge of this nation for many years, I cheerfully make my defense,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seeing that you can verify that it is not more than twelve days since I went up to worship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temple they didn’t find me disputing with anyone or stirring up a crowd, either in the synagogues or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Nor can they prove to you the things of which they now accuse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this I confess to you, that according to the Way, which they call a sect, so I serve the God of our fathers, believing all things which are according to the law, and which are written in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hope toward God, which these also themselves look for, that there will be a resurrection of the dead, both of the just and unjust.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this I also practice always having a conscience void of offense toward God and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after some years, I came to bring gifts for the needy to my nation, and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amid which certain Jews from Asia found me purified in the temple, not with a mob, nor with turmoil.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ought to have been here before you and to make accusation if they had anything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 else let these men themselves say what injustice they found in me when I stood before the council,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unless it is for this one thing that I cried standing among them, ‘Concerning the resurrection of the dead I am being judged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Felix, having more exact knowledge concerning the Way, deferred them, saying, “When Lysias, the commanding officer, comes down, I will decide your case.”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ordered the centurion that Paul should be kept in custody and should have some privileges, and not to forbid any of his friends to serve him or to visit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some days, Felix came with Drusilla his wife, who was a Jewess, and sent for Paul and heard him concerning the faith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he reasoned about righteousness, self-control, and the judgment to come, Felix was terrified, and answered, “Go your way for this time, and when it is convenient for me, I will summon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Meanwhile, he also hoped that money would be given to him by Paul, that he might release him. Therefore also he sent for him more often and talked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two years were fulfilled, Felix was succeeded by Porcius Festus, and desiring to gain favor with the Jews, Felix left Paul in bonds.</w:t>
      </w:r>
      <w:r>
        <w:rPr>
          <w:lang w:val="en_US" w:bidi="en_US"/>
        </w:rPr>
      </w:r>
      <w:r>
        <w:rPr>
          <w:lang w:val="en_US" w:bidi="en_US"/>
        </w:rPr>
      </w:r>
    </w:p>
    <w:p>
      <w:pPr/>
      <w:r>
        <w:rPr>
          <w:lang w:val="en_US" w:bidi="en_US"/>
        </w:rPr>
      </w:r>
    </w:p>
    <w:p>
      <w:pPr>
        <w:pStyle w:val="Heading2"/>
      </w:pPr>
      <w:r>
        <w:rPr>
          <w:lang w:val="en_US" w:bidi="en_US"/>
        </w:rPr>
        <w:t>Acts 25:1</w:t>
      </w:r>
      <w:r>
        <w:rPr>
          <w:lang w:val="en_US" w:bidi="en_US"/>
        </w:rPr>
      </w:r>
    </w:p>
    <w:p>
      <w:pPr/>
      <w:r>
        <w:rPr>
          <w:lang w:val="en_US" w:bidi="en_US"/>
        </w:rPr>
      </w:r>
      <w:r>
        <w:rPr>
          <w:vertAlign w:val="superscript"/>
          <w:lang w:val="en_US" w:bidi="en_US"/>
        </w:rPr>
        <w:t>1</w:t>
      </w:r>
      <w:r>
        <w:rPr>
          <w:lang w:val="en_US" w:bidi="en_US"/>
        </w:rPr>
        <w:t xml:space="preserve"> Festus therefore, having come into the province, after three days went up to Jerusalem from Caesarea.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high priest and the principal men of the Jews informed him against Paul, and they begged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asking a favor against him, that he would summon him to Jerusalem, plotting to kill him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Festus answered that Paul should be kept in custody at Caesarea, and that he himself was about to depart shortly.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therefore”, he said, “that are in power among you go down with me, and if there is anything wrong in the man, let them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had stayed among them more than ten days, he went down to Caesarea, and on the next day he sat on the judgment seat, and commanded Paul to be brought.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had come, the Jews who had come down from Jerusalem stood around him, bringing against him many and grievous charges which they could not prove,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he said in his defense, “Neither against the law of the Jews, nor against the temple, nor against Caesar, have I sinned at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Festus, desiring to gain favor with the Jews, answered Paul and said, “Are you willing to go up to Jerusalem and be judged by me there concerning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Paul said, “I am standing before Caesar’s judgment seat, where I ought to be tried. I have done no wrong to the Jews, as you also know very well.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if I have done wrong and have committed anything worthy of death, I don’t refuse to die; but if none of those things is true that they accuse me of, no one can give me up to them. I appeal to Caesar!”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Festus, when he had conferred with the council, answered, “You have appealed to Caesar. To Caesar you shall go.”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when some days had passed, King Agrippa and Bernice arrived at Caesarea and greeted Festus.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he stayed there many days, Festus laid Paul’s case before the king, saying, “There is a certain man left a prisoner by Felix;</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about whom, when I was at Jerusalem, the chief priests and the elders of the Jews informed me, asking for a sentence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answered them that it is not the custom of the Romans to give up any man to destruction before the accused has met the accusers face to face and has had opportunity to make his defense concerning the matter laid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therefore they had come together here, I didn’t delay, but on the next day sat on the judgment seat and commanded the man to be brought.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accusers stood up, they brought no charges against him of such things as I supposed;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had certain questions against him about their own religion and about one Jesus, who was dead, whom Paul affirmed to be alive.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perplexed how to inquire concerning these things, I asked whether he was willing to go to Jerusalem and there be judged concerning these matters.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when Paul had appealed to be kept for the decision of the emperor, I commanded him to be kept until I could send him to Caesar.”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Agrippa said to Festus, “I also would like to hear the man myself.” “Tomorrow,” he said, “you shall hear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on the next day, when Agrippa and Bernice had come with great pomp, and they had entered into the place of hearing with the commanding officers and the principal men of the city, at the command of Festus, Paul was brought 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Festus said, “King Agrippa, and all men who are here present with us, you see this man about whom all the multitude of the Jews petitioned me, both at Jerusalem and here, crying that he ought not to live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when I found that he had committed nothing worthy of death, and as he himself appealed to the emperor, I determined to send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whom I have no certain thing to write to my lord. Therefore I have brought him out before you, and especially before you, King Agrippa, that, after examination I may have something to write.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it seems to me unreasonable, in sending a prisoner, not to also specify the charges against him.”</w:t>
      </w:r>
      <w:r>
        <w:rPr>
          <w:lang w:val="en_US" w:bidi="en_US"/>
        </w:rPr>
      </w:r>
      <w:r>
        <w:rPr>
          <w:lang w:val="en_US" w:bidi="en_US"/>
        </w:rPr>
      </w:r>
    </w:p>
    <w:p>
      <w:pPr/>
      <w:r>
        <w:rPr>
          <w:lang w:val="en_US" w:bidi="en_US"/>
        </w:rPr>
      </w:r>
    </w:p>
    <w:p>
      <w:pPr>
        <w:pStyle w:val="Heading2"/>
      </w:pPr>
      <w:r>
        <w:rPr>
          <w:lang w:val="en_US" w:bidi="en_US"/>
        </w:rPr>
        <w:t>Acts 26:1</w:t>
      </w:r>
      <w:r>
        <w:rPr>
          <w:lang w:val="en_US" w:bidi="en_US"/>
        </w:rPr>
      </w:r>
    </w:p>
    <w:p>
      <w:pPr/>
      <w:r>
        <w:rPr>
          <w:lang w:val="en_US" w:bidi="en_US"/>
        </w:rPr>
      </w:r>
      <w:r>
        <w:rPr>
          <w:vertAlign w:val="superscript"/>
          <w:lang w:val="en_US" w:bidi="en_US"/>
        </w:rPr>
        <w:t>1</w:t>
      </w:r>
      <w:r>
        <w:rPr>
          <w:lang w:val="en_US" w:bidi="en_US"/>
        </w:rPr>
        <w:t xml:space="preserve"> Agrippa said to Paul, “You may speak for yourself.” Then Paul stretched out his hand, and made his defense.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think myself happy, King Agrippa, that I am to make my defense before you today concerning all the things that I am accused by the Jews,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especially because you are expert in all customs and questions which are among the Jews. Therefore I beg you to hear me patiently.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“Indeed, all the Jews know my way of life from my youth up, which was from the beginning among my own nation and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having known me from the first, if they are willing to testify, that after the strictest sect of our religion I lived a Pharisee.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stand here to be judged for the hope of the promise made by God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which our twelve tribes, earnestly serving night and day, hope to attain. Concerning this hope I am accused by the Jews, King Agrippa!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Why is it judged incredible with you if God does raise the dead?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myself most certainly thought that I ought to do many things contrary to the name of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also did this in Jerusalem. I both shut up many of the saints in prisons, having received authority from the chief priests; and when they were put to death I gave my vote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Punishing them often in all the synagogues, I tried to make them blaspheme. Being exceedingly enraged against them, I persecuted them even to foreign cities.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“Whereupon as I traveled to Damascus with the authority and commission from the chief priests,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noon, O king, I saw on the way a light from the sky, brighter than the sun, shining around me and those who traveled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we had all fallen to the earth, I heard a voice saying to me in the Hebrew language, ‘Saul, Saul, why are you persecuting me? It is hard for you to kick against the goads.’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said, ‘Who are you, Lord?’ “He said, ‘I am Jesus, whom you are persecuting.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arise, and stand on your feet, for I have appeared to you for this purpose: to appoint you a servant and a witness both of the things which you have seen and of the things which I will reveal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delivering you from the people and from the Gentiles, to whom I send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open their eyes, that they may turn from darkness to light and from the power of Satan to God, that they may receive remission of sins and an inheritance among those who are sanctified by faith 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King Agrippa, I was not disobedient to the heavenly vision,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declared first to them of Damascus, at Jerusalem, and throughout all the country of Judea, and also to the Gentiles, that they should repent and turn to God, doing works worthy of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this reason the Jews seized me in the temple and tried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Having therefore obtained the help that is from God, I stand to this day testifying both to small and great, saying nothing but what the prophets and Moses said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 the Christ must suffer, and how, by the resurrection of the dead, he would be first to proclaim light both to these people and to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 he thus made his defense, Festus said with a loud voice, “Paul, you are crazy! Your great learning is driving you insane!”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said, “I am not crazy, most excellent Festus, but boldly declare words of truth and reasonableness.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king knows of these things, to whom also I speak freely. For I am persuaded that none of these things is hidden from him, for this has not been done in a corner.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King Agrippa, do you believe the prophets? I know that you believe.”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Agrippa said to Paul, “With a little persuasion are you trying to make me a Christian?”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Paul said, “I pray to God, that whether with little or with much, not only you, but also all that hear me today, might become such as I am, except for these bonds.”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rose up with the governor and Bernice, and those who sat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they had withdrawn, they spoke to one another, saying, “This man does nothing worthy of death or of bonds.”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Agrippa said to Festus, “This man might have been set free if he had not appealed to Caesar.”</w:t>
      </w:r>
      <w:r>
        <w:rPr>
          <w:lang w:val="en_US" w:bidi="en_US"/>
        </w:rPr>
      </w:r>
      <w:r>
        <w:rPr>
          <w:lang w:val="en_US" w:bidi="en_US"/>
        </w:rPr>
      </w:r>
    </w:p>
    <w:p>
      <w:pPr/>
      <w:r>
        <w:rPr>
          <w:lang w:val="en_US" w:bidi="en_US"/>
        </w:rPr>
      </w:r>
    </w:p>
    <w:p>
      <w:pPr>
        <w:pStyle w:val="Heading2"/>
      </w:pPr>
      <w:r>
        <w:rPr>
          <w:lang w:val="en_US" w:bidi="en_US"/>
        </w:rPr>
        <w:t>Acts 27:1</w:t>
      </w:r>
      <w:r>
        <w:rPr>
          <w:lang w:val="en_US" w:bidi="en_US"/>
        </w:rPr>
      </w:r>
    </w:p>
    <w:p>
      <w:pPr/>
      <w:r>
        <w:rPr>
          <w:lang w:val="en_US" w:bidi="en_US"/>
        </w:rPr>
      </w:r>
      <w:r>
        <w:rPr>
          <w:vertAlign w:val="superscript"/>
          <w:lang w:val="en_US" w:bidi="en_US"/>
        </w:rPr>
        <w:t>1</w:t>
      </w:r>
      <w:r>
        <w:rPr>
          <w:lang w:val="en_US" w:bidi="en_US"/>
        </w:rPr>
        <w:t xml:space="preserve"> When it was determined that we should sail for Italy, they delivered Paul and certain other prisoners to a centurion named Julius, of the Augustan band.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Embarking in a ship of Adramyttium, which was about to sail to places on the coast of Asia, we put to sea, Aristarchus, a Macedonian of Thessalonica being with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next day, we touched at Sidon. Julius treated Paul kindly and gave him permission to go to his friends and refresh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Putting to sea from there, we sailed under the lee of Cyprus, because the winds were contrary.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we had sailed across the sea which is off Cilicia and Pamphylia, we came to Myra, a city of Lycia.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the centurion found a ship of Alexandria sailing for Italy, and he put us on board.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we had sailed slowly many days, and had come with difficulty opposite Cnidus, the wind not allowing us further, we sailed under the lee of Crete, opposite Salmone.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difficulty sailing along it we came to a certain place called Fair Havens, near the city of Lasea.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much time had passed and the voyage was now dangerous because the Fast had now already gone by, Paul admonished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to them, “Sirs, I perceive that the voyage will be with injury and much loss, not only of the cargo and the ship, but also of our lives.”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centurion gave more heed to the master and to the owner of the ship than to those things which were spoken by Paul.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 haven was not suitable to winter in, the majority advised going to sea from there, if by any means they could reach Phoenix and winter there, which is a port of Crete, looking southwest and northwest.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south wind blew softly, supposing that they had obtained their purpose, they weighed anchor and sailed along Crete, close to shore.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before long, a stormy wind beat down from shore, which is called Euroclydon.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ship was caught and couldn’t face the wind, we gave way to it and were driven along.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Running under the lee of a small island called Clauda, we were able, with difficulty, to secure the boat.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they had hoisted it up, they used cables to help reinforce the ship. Fearing that they would run aground on the Syrtis sand bars, they lowered the sea anchor, and so were driven along.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we labored exceedingly with the storm, the next day they began to throw things overboard.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 the third day, they threw out the ship’s tackle with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neither sun nor stars shone on us for many days, and no small storm pressed on us, all hope that we would be saved was now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they had been long without food, Paul stood up in the middle of them and said, “Sirs, you should have listened to me, and not have set sail from Crete and have gotten this injury and loss.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I exhort you to cheer up, for there will be no loss of life among you, but only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there stood by me this night an angel, belonging to the God whose I am and whom I serve,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saying, ‘Don’t be afraid, Paul. You must stand before Caesar. Behold, God has granted you all those who sail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sirs, cheer up! For I believe God, that it will be just as it has been spoken to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we must run aground on a certain island.”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the fourteenth night had come, as we were driven back and forth in the Adriatic Sea, about midnight the sailors surmised that they were drawing near to some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took soundings and found twenty fathoms. After a little while, they took soundings again, and found fifteen fathoms.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Fearing that we would run aground on rocky ground, they let go four anchors from the stern, and wished for daylight.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the sailors were trying to flee out of the ship and had lowered the boat into the sea, pretending that they would lay out anchors from the bow,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Paul said to the centurion and to the soldiers, “Unless these stay in the ship, you can’t be saved.”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 soldiers cut away the ropes of the boat and let it fall off.</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the day was coming on, Paul begged them all to take some food, saying, “Today is the fourteenth day that you wait and continue fasting, having taken nothing.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Therefore I beg you to take some food, for this is for your safety; for not a hair will perish from any of your heads.”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had said this and had taken bread, he gave thanks to God in the presence of all; then he broke it and began to 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they all cheered up, and they also took food.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all, we were two hundred seventy-six souls on the ship.</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they had eaten enough, they lightened the ship, throwing out the wheat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it was day, they didn’t recognize the land, but they noticed a certain bay with a beach, and they decided to try to drive the ship onto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Casting off the anchors, they left them in the sea, at the same time untying the rudder ropes. Hoisting up the foresail to the wind, they made for the beach.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coming to a place where two seas met, they ran the vessel aground. The bow struck and remained immovable, but the stern began to break up by the violence of the waves.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soldiers’ counsel was to kill the prisoners, so that none of them would swim out and escape.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the centurion, desiring to save Paul, stopped them from their purpose, and commanded that those who could swim should throw themselves overboard first to go toward the land;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 rest should follow, some on planks and some on other things from the ship. So they all escaped safely to the land.</w:t>
      </w:r>
      <w:r>
        <w:rPr>
          <w:lang w:val="en_US" w:bidi="en_US"/>
        </w:rPr>
      </w:r>
      <w:r>
        <w:rPr>
          <w:lang w:val="en_US" w:bidi="en_US"/>
        </w:rPr>
      </w:r>
    </w:p>
    <w:p>
      <w:pPr/>
      <w:r>
        <w:rPr>
          <w:lang w:val="en_US" w:bidi="en_US"/>
        </w:rPr>
      </w:r>
    </w:p>
    <w:p>
      <w:pPr>
        <w:pStyle w:val="Heading2"/>
      </w:pPr>
      <w:r>
        <w:rPr>
          <w:lang w:val="en_US" w:bidi="en_US"/>
        </w:rPr>
        <w:t>Acts 28:1</w:t>
      </w:r>
      <w:r>
        <w:rPr>
          <w:lang w:val="en_US" w:bidi="en_US"/>
        </w:rPr>
      </w:r>
    </w:p>
    <w:p>
      <w:pPr/>
      <w:r>
        <w:rPr>
          <w:lang w:val="en_US" w:bidi="en_US"/>
        </w:rPr>
      </w:r>
      <w:r>
        <w:rPr>
          <w:vertAlign w:val="superscript"/>
          <w:lang w:val="en_US" w:bidi="en_US"/>
        </w:rPr>
        <w:t>1</w:t>
      </w:r>
      <w:r>
        <w:rPr>
          <w:lang w:val="en_US" w:bidi="en_US"/>
        </w:rPr>
        <w:t xml:space="preserve"> When we had escaped, then they learned that the island was called Malta.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natives showed us uncommon kindness; for they kindled a fire and received us all, because of the present rain and because of the cold.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Paul had gathered a bundle of sticks and laid them on the fire, a viper came out because of the heat and fastened on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natives saw the creature hanging from his hand, they said to one another, “No doubt this man is a murderer, whom, though he has escaped from the sea, yet Justice has not allowed to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However he shook off the creature into the fire, and wasn’t harmed.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expected that he would have swollen or fallen down dead suddenly, but when they watched for a long time and saw nothing bad happen to him, they changed their minds and said that he was a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in the neighborhood of that place were lands belonging to the chief man of the island, named Publius, who received us and courteously entertained us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father of Publius lay sick of fever and dysentery. Paul entered in to him, prayed, and laying his hands on him, healed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when this was done, the rest also who had diseases in the island came and were cured.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also honored us with many honors; and when we sailed, they put on board the things that we needed.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three months, we set sail in a ship of Alexandria which had wintered in the island, whose figurehead was “The Twin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Touching at Syracuse, we stayed there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we circled around and arrived at Rhegium. After one day, a south wind sprang up, and on the second day we came to Puteoli,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where we found brothers, and were entreated to stay with them for seven days. So we came to Rome.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there the brothers, when they heard of us, came to meet us as far as The Market of Appius and The Three Taverns. When Paul saw them, he thanked God and took courage.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we entered into Rome, the centurion delivered the prisoners to the captain of the guard, but Paul was allowed to stay by himself with the soldier who guarded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three days Paul called together those who were the leaders of the Jews. When they had come together, he said to them, “I, brothers, though I had done nothing against the people or the customs of our fathers, still was delivered prisoner from Jerusalem into the hands of the Romans,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when they had examined me, desired to set me free, because there was no cause of death in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 Jews spoke against it, I was constrained to appeal to Caesar, not that I had anything about which to accuse my nation.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this cause therefore I asked to see you and to speak with you. For because of the hope of Israel I am bound with this chain.”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him, “We neither received letters from Judea concerning you, nor did any of the brothers come here and report or speak any evil of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we desire to hear from you what you think. For, as concerning this sect, it is known to us that everywhere it is spoken against.”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had appointed him a day, many people came to him at his lodging. He explained to them, testifying about God’s Kingdom, and persuading them concerning Jesus, both from the law of Moses and from the prophets, from morning until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believed the things which were spoken, and some disbelieved.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didn’t agree among themselves, they departed after Paul had spoken one message: “The Holy Spirit spoke rightly through Isaiah the prophet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saying, ‘Go to this people and say, in hearing, you will hear, but will in no way understand. In seeing, you will see, but will in no way perceive.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this people’s heart has grown callous. Their ears are dull of hearing. Their eyes they have closed. Lest they should see with their eyes, hear with their ears, understand with their heart, and would turn again, then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 it known therefore to you that the salvation of God is sent to the nations, and they will listen.”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had said these words, the Jews departed, having a great dispute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Paul stayed two whole years in his own rented house and received all who were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preaching God’s Kingdom and teaching the things concerning the Lord Jesus Christ with all boldness, without hindrance.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